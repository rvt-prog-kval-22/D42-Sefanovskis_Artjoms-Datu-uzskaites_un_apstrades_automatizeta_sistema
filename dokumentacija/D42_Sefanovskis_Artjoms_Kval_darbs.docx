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A2108" w14:textId="77777777" w:rsidR="00AD41A6" w:rsidRPr="008A7681" w:rsidRDefault="00AD41A6" w:rsidP="00AD41A6">
      <w:pPr>
        <w:pBdr>
          <w:top w:val="single" w:sz="4" w:space="1" w:color="auto"/>
          <w:left w:val="single" w:sz="4" w:space="4" w:color="auto"/>
          <w:bottom w:val="single" w:sz="4" w:space="1" w:color="auto"/>
          <w:right w:val="single" w:sz="4" w:space="4" w:color="auto"/>
        </w:pBdr>
        <w:jc w:val="left"/>
        <w:rPr>
          <w:rFonts w:cs="Times New Roman"/>
          <w:b/>
          <w:sz w:val="20"/>
        </w:rPr>
      </w:pPr>
    </w:p>
    <w:p w14:paraId="53B1F2F7" w14:textId="77777777" w:rsidR="00AD41A6" w:rsidRPr="008A7681" w:rsidRDefault="00AD41A6" w:rsidP="00AD41A6">
      <w:pPr>
        <w:pBdr>
          <w:top w:val="single" w:sz="4" w:space="1" w:color="auto"/>
          <w:left w:val="single" w:sz="4" w:space="4" w:color="auto"/>
          <w:bottom w:val="single" w:sz="4" w:space="1" w:color="auto"/>
          <w:right w:val="single" w:sz="4" w:space="4" w:color="auto"/>
        </w:pBdr>
        <w:jc w:val="center"/>
        <w:rPr>
          <w:rFonts w:cs="Times New Roman"/>
          <w:b/>
          <w:sz w:val="36"/>
          <w:szCs w:val="36"/>
        </w:rPr>
      </w:pPr>
      <w:r w:rsidRPr="008A7681">
        <w:rPr>
          <w:rFonts w:cs="Times New Roman"/>
          <w:b/>
          <w:sz w:val="36"/>
          <w:szCs w:val="36"/>
        </w:rPr>
        <w:t>Profesionālās izglītības kompetences centrs</w:t>
      </w:r>
    </w:p>
    <w:p w14:paraId="6CC2DD5F" w14:textId="77777777" w:rsidR="00AD41A6" w:rsidRPr="008A7681" w:rsidRDefault="00AD41A6" w:rsidP="00AD41A6">
      <w:pPr>
        <w:pBdr>
          <w:top w:val="single" w:sz="4" w:space="1" w:color="auto"/>
          <w:left w:val="single" w:sz="4" w:space="4" w:color="auto"/>
          <w:bottom w:val="single" w:sz="4" w:space="1" w:color="auto"/>
          <w:right w:val="single" w:sz="4" w:space="4" w:color="auto"/>
        </w:pBdr>
        <w:jc w:val="center"/>
        <w:rPr>
          <w:rFonts w:cs="Times New Roman"/>
          <w:b/>
          <w:sz w:val="36"/>
          <w:szCs w:val="36"/>
        </w:rPr>
      </w:pPr>
      <w:r w:rsidRPr="008A7681">
        <w:rPr>
          <w:rFonts w:cs="Times New Roman"/>
          <w:b/>
          <w:sz w:val="36"/>
          <w:szCs w:val="36"/>
        </w:rPr>
        <w:t>„RĪGAS VALSTS TEHNIKUMS”</w:t>
      </w:r>
    </w:p>
    <w:p w14:paraId="0AB37815" w14:textId="77777777" w:rsidR="00AD41A6" w:rsidRPr="008A7681" w:rsidRDefault="00AD41A6" w:rsidP="00AD41A6">
      <w:pPr>
        <w:pBdr>
          <w:top w:val="single" w:sz="4" w:space="1" w:color="auto"/>
          <w:left w:val="single" w:sz="4" w:space="4" w:color="auto"/>
          <w:bottom w:val="single" w:sz="4" w:space="1" w:color="auto"/>
          <w:right w:val="single" w:sz="4" w:space="4" w:color="auto"/>
        </w:pBdr>
        <w:jc w:val="center"/>
        <w:rPr>
          <w:rFonts w:cs="Times New Roman"/>
          <w:sz w:val="36"/>
          <w:szCs w:val="36"/>
        </w:rPr>
      </w:pPr>
      <w:r w:rsidRPr="008A7681">
        <w:rPr>
          <w:rFonts w:cs="Times New Roman"/>
          <w:sz w:val="36"/>
          <w:szCs w:val="36"/>
        </w:rPr>
        <w:t>DATORIKAS NODAĻA</w:t>
      </w:r>
    </w:p>
    <w:p w14:paraId="221266C4" w14:textId="343D383B" w:rsidR="00AD41A6" w:rsidRPr="008A7681" w:rsidRDefault="00AD41A6" w:rsidP="00AD41A6">
      <w:pPr>
        <w:pBdr>
          <w:top w:val="single" w:sz="4" w:space="1" w:color="auto"/>
          <w:left w:val="single" w:sz="4" w:space="4" w:color="auto"/>
          <w:bottom w:val="single" w:sz="4" w:space="1" w:color="auto"/>
          <w:right w:val="single" w:sz="4" w:space="4" w:color="auto"/>
        </w:pBdr>
        <w:jc w:val="center"/>
        <w:rPr>
          <w:rFonts w:cs="Times New Roman"/>
          <w:sz w:val="36"/>
          <w:szCs w:val="36"/>
        </w:rPr>
      </w:pPr>
      <w:r w:rsidRPr="008A7681">
        <w:rPr>
          <w:rFonts w:cs="Times New Roman"/>
          <w:sz w:val="36"/>
          <w:szCs w:val="36"/>
        </w:rPr>
        <w:t xml:space="preserve">Izglītības programma: </w:t>
      </w:r>
      <w:r w:rsidR="00F41EBC" w:rsidRPr="008A7681">
        <w:rPr>
          <w:rFonts w:cs="Times New Roman"/>
          <w:sz w:val="36"/>
          <w:szCs w:val="36"/>
        </w:rPr>
        <w:t>Programmēšanas tehniķis</w:t>
      </w:r>
    </w:p>
    <w:p w14:paraId="1F044D26" w14:textId="7D8E51B0" w:rsidR="00AD41A6" w:rsidRPr="008A7681" w:rsidRDefault="00AD41A6" w:rsidP="0052568F">
      <w:pPr>
        <w:pBdr>
          <w:top w:val="single" w:sz="4" w:space="1" w:color="auto"/>
          <w:left w:val="single" w:sz="4" w:space="4" w:color="auto"/>
          <w:bottom w:val="single" w:sz="4" w:space="1" w:color="auto"/>
          <w:right w:val="single" w:sz="4" w:space="4" w:color="auto"/>
        </w:pBdr>
        <w:rPr>
          <w:rFonts w:cs="Times New Roman"/>
          <w:sz w:val="42"/>
        </w:rPr>
      </w:pPr>
    </w:p>
    <w:p w14:paraId="031069D3" w14:textId="20C2384D" w:rsidR="00AD41A6" w:rsidRPr="008A7681" w:rsidRDefault="00715942" w:rsidP="00AD41A6">
      <w:pPr>
        <w:pBdr>
          <w:top w:val="single" w:sz="4" w:space="1" w:color="auto"/>
          <w:left w:val="single" w:sz="4" w:space="4" w:color="auto"/>
          <w:bottom w:val="single" w:sz="4" w:space="1" w:color="auto"/>
          <w:right w:val="single" w:sz="4" w:space="4" w:color="auto"/>
        </w:pBdr>
        <w:jc w:val="center"/>
        <w:rPr>
          <w:rFonts w:cs="Times New Roman"/>
          <w:b/>
          <w:sz w:val="36"/>
          <w:szCs w:val="36"/>
        </w:rPr>
      </w:pPr>
      <w:r w:rsidRPr="008A7681">
        <w:rPr>
          <w:rFonts w:cs="Times New Roman"/>
          <w:b/>
          <w:sz w:val="36"/>
          <w:szCs w:val="36"/>
        </w:rPr>
        <w:t>KVALIFIKĀCIJAS DARBS</w:t>
      </w:r>
    </w:p>
    <w:p w14:paraId="32491499" w14:textId="77777777" w:rsidR="00FF4746" w:rsidRPr="008A7681" w:rsidRDefault="00FF4746" w:rsidP="00AD41A6">
      <w:pPr>
        <w:pBdr>
          <w:top w:val="single" w:sz="4" w:space="1" w:color="auto"/>
          <w:left w:val="single" w:sz="4" w:space="4" w:color="auto"/>
          <w:bottom w:val="single" w:sz="4" w:space="1" w:color="auto"/>
          <w:right w:val="single" w:sz="4" w:space="4" w:color="auto"/>
        </w:pBdr>
        <w:jc w:val="center"/>
        <w:rPr>
          <w:rFonts w:cs="Times New Roman"/>
          <w:b/>
          <w:sz w:val="36"/>
          <w:szCs w:val="36"/>
        </w:rPr>
      </w:pPr>
    </w:p>
    <w:p w14:paraId="695D6E91" w14:textId="09B632BE" w:rsidR="00AD41A6" w:rsidRPr="008A7681" w:rsidRDefault="00FF4746" w:rsidP="00715942">
      <w:pPr>
        <w:pBdr>
          <w:top w:val="single" w:sz="4" w:space="1" w:color="auto"/>
          <w:left w:val="single" w:sz="4" w:space="4" w:color="auto"/>
          <w:bottom w:val="single" w:sz="4" w:space="1" w:color="auto"/>
          <w:right w:val="single" w:sz="4" w:space="4" w:color="auto"/>
        </w:pBdr>
        <w:jc w:val="center"/>
        <w:rPr>
          <w:rFonts w:cs="Times New Roman"/>
          <w:sz w:val="36"/>
          <w:szCs w:val="36"/>
        </w:rPr>
      </w:pPr>
      <w:r w:rsidRPr="008A7681">
        <w:rPr>
          <w:rFonts w:cs="Times New Roman"/>
          <w:b/>
          <w:sz w:val="36"/>
          <w:szCs w:val="36"/>
        </w:rPr>
        <w:t>Uzņēmuma ,,The Glow Light” d</w:t>
      </w:r>
      <w:r w:rsidR="00F41EBC" w:rsidRPr="008A7681">
        <w:rPr>
          <w:rFonts w:cs="Times New Roman"/>
          <w:b/>
          <w:sz w:val="36"/>
          <w:szCs w:val="36"/>
        </w:rPr>
        <w:t>atu uzskaites un apstrādes automatizētā sistēma uzņēmuma pakalpojumu prezentēšanai un pārdošanai</w:t>
      </w:r>
    </w:p>
    <w:p w14:paraId="1F6E8351" w14:textId="17F691FE" w:rsidR="003B4D7F" w:rsidRPr="008A7681" w:rsidRDefault="003B4D7F" w:rsidP="00AD41A6">
      <w:pPr>
        <w:pBdr>
          <w:top w:val="single" w:sz="4" w:space="1" w:color="auto"/>
          <w:left w:val="single" w:sz="4" w:space="4" w:color="auto"/>
          <w:bottom w:val="single" w:sz="4" w:space="1" w:color="auto"/>
          <w:right w:val="single" w:sz="4" w:space="4" w:color="auto"/>
        </w:pBdr>
        <w:rPr>
          <w:rFonts w:cs="Times New Roman"/>
          <w:sz w:val="34"/>
        </w:rPr>
      </w:pPr>
    </w:p>
    <w:p w14:paraId="5E61BDB6" w14:textId="1876D7D5" w:rsidR="0052568F" w:rsidRPr="008A7681" w:rsidRDefault="00073EE9" w:rsidP="00073EE9">
      <w:pPr>
        <w:pBdr>
          <w:top w:val="single" w:sz="4" w:space="1" w:color="auto"/>
          <w:left w:val="single" w:sz="4" w:space="4" w:color="auto"/>
          <w:bottom w:val="single" w:sz="4" w:space="1" w:color="auto"/>
          <w:right w:val="single" w:sz="4" w:space="4" w:color="auto"/>
        </w:pBdr>
        <w:jc w:val="right"/>
        <w:rPr>
          <w:rFonts w:cs="Times New Roman"/>
          <w:sz w:val="34"/>
        </w:rPr>
      </w:pPr>
      <w:r w:rsidRPr="008A7681">
        <w:rPr>
          <w:rFonts w:cs="Times New Roman"/>
          <w:sz w:val="34"/>
        </w:rPr>
        <w:t xml:space="preserve">  </w:t>
      </w:r>
      <w:r w:rsidR="00FF4746" w:rsidRPr="008A7681">
        <w:rPr>
          <w:rFonts w:cs="Times New Roman"/>
          <w:sz w:val="34"/>
        </w:rPr>
        <w:t>Paskaidrojošais rakst</w:t>
      </w:r>
      <w:r w:rsidR="00DB3D08">
        <w:rPr>
          <w:rFonts w:cs="Times New Roman"/>
          <w:sz w:val="34"/>
        </w:rPr>
        <w:t xml:space="preserve">s 63 </w:t>
      </w:r>
      <w:r w:rsidR="00FF4746" w:rsidRPr="008A7681">
        <w:rPr>
          <w:rFonts w:cs="Times New Roman"/>
          <w:sz w:val="34"/>
        </w:rPr>
        <w:t>lpp.</w:t>
      </w:r>
      <w:r w:rsidRPr="008A7681">
        <w:rPr>
          <w:rFonts w:cs="Times New Roman"/>
          <w:sz w:val="34"/>
        </w:rPr>
        <w:t xml:space="preserve">            </w:t>
      </w:r>
    </w:p>
    <w:p w14:paraId="682BA00A" w14:textId="0E5B33A4" w:rsidR="00FF4746" w:rsidRPr="008A7681" w:rsidRDefault="00FF4746" w:rsidP="00AD41A6">
      <w:pPr>
        <w:pBdr>
          <w:top w:val="single" w:sz="4" w:space="1" w:color="auto"/>
          <w:left w:val="single" w:sz="4" w:space="4" w:color="auto"/>
          <w:bottom w:val="single" w:sz="4" w:space="1" w:color="auto"/>
          <w:right w:val="single" w:sz="4" w:space="4" w:color="auto"/>
        </w:pBdr>
        <w:rPr>
          <w:rFonts w:cs="Times New Roman"/>
          <w:b/>
          <w:sz w:val="34"/>
        </w:rPr>
      </w:pPr>
    </w:p>
    <w:p w14:paraId="5BD8C789" w14:textId="77777777" w:rsidR="00FF4746" w:rsidRPr="008A7681" w:rsidRDefault="00FF4746" w:rsidP="00AD41A6">
      <w:pPr>
        <w:pBdr>
          <w:top w:val="single" w:sz="4" w:space="1" w:color="auto"/>
          <w:left w:val="single" w:sz="4" w:space="4" w:color="auto"/>
          <w:bottom w:val="single" w:sz="4" w:space="1" w:color="auto"/>
          <w:right w:val="single" w:sz="4" w:space="4" w:color="auto"/>
        </w:pBdr>
        <w:rPr>
          <w:rFonts w:cs="Times New Roman"/>
          <w:b/>
          <w:sz w:val="34"/>
        </w:rPr>
      </w:pPr>
    </w:p>
    <w:p w14:paraId="6DB06DC0" w14:textId="04156F7F" w:rsidR="00AD41A6" w:rsidRPr="008A7681" w:rsidRDefault="00073EE9" w:rsidP="00073EE9">
      <w:pPr>
        <w:pBdr>
          <w:top w:val="single" w:sz="4" w:space="1" w:color="auto"/>
          <w:left w:val="single" w:sz="4" w:space="4" w:color="auto"/>
          <w:bottom w:val="single" w:sz="4" w:space="1" w:color="auto"/>
          <w:right w:val="single" w:sz="4" w:space="4" w:color="auto"/>
        </w:pBdr>
        <w:ind w:firstLine="284"/>
        <w:jc w:val="right"/>
        <w:rPr>
          <w:rFonts w:cs="Times New Roman"/>
          <w:sz w:val="32"/>
          <w:szCs w:val="32"/>
        </w:rPr>
      </w:pPr>
      <w:r w:rsidRPr="008A7681">
        <w:rPr>
          <w:rFonts w:cs="Times New Roman"/>
          <w:sz w:val="32"/>
          <w:szCs w:val="32"/>
        </w:rPr>
        <w:t xml:space="preserve">  </w:t>
      </w:r>
      <w:r w:rsidR="00FF4746" w:rsidRPr="008A7681">
        <w:rPr>
          <w:rFonts w:cs="Times New Roman"/>
          <w:sz w:val="32"/>
          <w:szCs w:val="32"/>
        </w:rPr>
        <w:t>A</w:t>
      </w:r>
      <w:r w:rsidR="00AD41A6" w:rsidRPr="008A7681">
        <w:rPr>
          <w:rFonts w:cs="Times New Roman"/>
          <w:sz w:val="32"/>
          <w:szCs w:val="32"/>
        </w:rPr>
        <w:t>udzēknis:</w:t>
      </w:r>
      <w:r w:rsidRPr="008A7681">
        <w:rPr>
          <w:rFonts w:cs="Times New Roman"/>
          <w:sz w:val="32"/>
          <w:szCs w:val="32"/>
        </w:rPr>
        <w:t xml:space="preserve"> </w:t>
      </w:r>
      <w:r w:rsidR="0052568F" w:rsidRPr="008A7681">
        <w:rPr>
          <w:rFonts w:cs="Times New Roman"/>
          <w:sz w:val="32"/>
          <w:szCs w:val="32"/>
        </w:rPr>
        <w:t xml:space="preserve">     </w:t>
      </w:r>
      <w:r w:rsidR="00FF4746" w:rsidRPr="008A7681">
        <w:rPr>
          <w:rFonts w:cs="Times New Roman"/>
          <w:sz w:val="32"/>
          <w:szCs w:val="32"/>
        </w:rPr>
        <w:tab/>
      </w:r>
      <w:r w:rsidR="00FF4746" w:rsidRPr="008A7681">
        <w:rPr>
          <w:rFonts w:cs="Times New Roman"/>
          <w:sz w:val="32"/>
          <w:szCs w:val="32"/>
        </w:rPr>
        <w:tab/>
      </w:r>
      <w:r w:rsidR="00FF4746" w:rsidRPr="008A7681">
        <w:rPr>
          <w:rFonts w:cs="Times New Roman"/>
          <w:sz w:val="32"/>
          <w:szCs w:val="32"/>
        </w:rPr>
        <w:tab/>
      </w:r>
      <w:r w:rsidR="0052568F" w:rsidRPr="008A7681">
        <w:rPr>
          <w:rFonts w:cs="Times New Roman"/>
          <w:sz w:val="32"/>
          <w:szCs w:val="32"/>
        </w:rPr>
        <w:t xml:space="preserve">            </w:t>
      </w:r>
      <w:r w:rsidR="00AD41A6" w:rsidRPr="008A7681">
        <w:rPr>
          <w:rFonts w:cs="Times New Roman"/>
          <w:sz w:val="32"/>
          <w:szCs w:val="32"/>
        </w:rPr>
        <w:t xml:space="preserve">  </w:t>
      </w:r>
      <w:r w:rsidR="00AD41A6" w:rsidRPr="008A7681">
        <w:rPr>
          <w:rFonts w:cs="Times New Roman"/>
          <w:sz w:val="32"/>
          <w:szCs w:val="32"/>
        </w:rPr>
        <w:tab/>
      </w:r>
      <w:r w:rsidR="00FF4746" w:rsidRPr="008A7681">
        <w:rPr>
          <w:rFonts w:cs="Times New Roman"/>
          <w:sz w:val="32"/>
          <w:szCs w:val="32"/>
        </w:rPr>
        <w:t xml:space="preserve"> </w:t>
      </w:r>
      <w:r w:rsidRPr="008A7681">
        <w:rPr>
          <w:rFonts w:cs="Times New Roman"/>
          <w:sz w:val="32"/>
          <w:szCs w:val="32"/>
        </w:rPr>
        <w:t xml:space="preserve">   </w:t>
      </w:r>
      <w:r w:rsidR="00FF4746" w:rsidRPr="008A7681">
        <w:rPr>
          <w:rFonts w:cs="Times New Roman"/>
          <w:sz w:val="32"/>
          <w:szCs w:val="32"/>
        </w:rPr>
        <w:t xml:space="preserve"> </w:t>
      </w:r>
      <w:r w:rsidR="00F41EBC" w:rsidRPr="008A7681">
        <w:rPr>
          <w:rFonts w:cs="Times New Roman"/>
          <w:sz w:val="32"/>
          <w:szCs w:val="32"/>
        </w:rPr>
        <w:t>Artjoms Šefanovskis</w:t>
      </w:r>
    </w:p>
    <w:p w14:paraId="4E6E60BF" w14:textId="77777777" w:rsidR="00073EE9" w:rsidRPr="008A7681" w:rsidRDefault="00073EE9" w:rsidP="00073EE9">
      <w:pPr>
        <w:pBdr>
          <w:top w:val="single" w:sz="4" w:space="1" w:color="auto"/>
          <w:left w:val="single" w:sz="4" w:space="4" w:color="auto"/>
          <w:bottom w:val="single" w:sz="4" w:space="1" w:color="auto"/>
          <w:right w:val="single" w:sz="4" w:space="4" w:color="auto"/>
        </w:pBdr>
        <w:ind w:firstLine="284"/>
        <w:jc w:val="right"/>
        <w:rPr>
          <w:rFonts w:cs="Times New Roman"/>
          <w:sz w:val="32"/>
          <w:szCs w:val="32"/>
        </w:rPr>
      </w:pPr>
    </w:p>
    <w:p w14:paraId="3C3EC91E" w14:textId="452C4561" w:rsidR="00FF4746" w:rsidRPr="008A7681" w:rsidRDefault="00FF4746" w:rsidP="00073EE9">
      <w:pPr>
        <w:pBdr>
          <w:top w:val="single" w:sz="4" w:space="1" w:color="auto"/>
          <w:left w:val="single" w:sz="4" w:space="4" w:color="auto"/>
          <w:bottom w:val="single" w:sz="4" w:space="1" w:color="auto"/>
          <w:right w:val="single" w:sz="4" w:space="4" w:color="auto"/>
        </w:pBdr>
        <w:ind w:firstLine="284"/>
        <w:jc w:val="right"/>
        <w:rPr>
          <w:rFonts w:cs="Times New Roman"/>
          <w:sz w:val="32"/>
          <w:szCs w:val="32"/>
        </w:rPr>
      </w:pPr>
      <w:r w:rsidRPr="008A7681">
        <w:rPr>
          <w:rFonts w:cs="Times New Roman"/>
          <w:sz w:val="32"/>
          <w:szCs w:val="32"/>
        </w:rPr>
        <w:t>Vadītājs</w:t>
      </w:r>
      <w:r w:rsidR="00AD41A6" w:rsidRPr="008A7681">
        <w:rPr>
          <w:rFonts w:cs="Times New Roman"/>
          <w:sz w:val="32"/>
          <w:szCs w:val="32"/>
        </w:rPr>
        <w:t>:</w:t>
      </w:r>
      <w:r w:rsidR="00073EE9" w:rsidRPr="008A7681">
        <w:rPr>
          <w:rFonts w:cs="Times New Roman"/>
          <w:sz w:val="32"/>
          <w:szCs w:val="32"/>
        </w:rPr>
        <w:t xml:space="preserve"> </w:t>
      </w:r>
      <w:r w:rsidRPr="008A7681">
        <w:rPr>
          <w:rFonts w:cs="Times New Roman"/>
          <w:sz w:val="32"/>
          <w:szCs w:val="32"/>
        </w:rPr>
        <w:tab/>
      </w:r>
      <w:r w:rsidRPr="008A7681">
        <w:rPr>
          <w:rFonts w:cs="Times New Roman"/>
          <w:sz w:val="32"/>
          <w:szCs w:val="32"/>
        </w:rPr>
        <w:tab/>
      </w:r>
      <w:r w:rsidRPr="008A7681">
        <w:rPr>
          <w:rFonts w:cs="Times New Roman"/>
          <w:sz w:val="32"/>
          <w:szCs w:val="32"/>
        </w:rPr>
        <w:tab/>
      </w:r>
      <w:r w:rsidRPr="008A7681">
        <w:rPr>
          <w:rFonts w:cs="Times New Roman"/>
          <w:sz w:val="32"/>
          <w:szCs w:val="32"/>
        </w:rPr>
        <w:tab/>
      </w:r>
      <w:r w:rsidRPr="008A7681">
        <w:rPr>
          <w:rFonts w:cs="Times New Roman"/>
          <w:sz w:val="32"/>
          <w:szCs w:val="32"/>
        </w:rPr>
        <w:tab/>
      </w:r>
      <w:r w:rsidRPr="008A7681">
        <w:rPr>
          <w:rFonts w:cs="Times New Roman"/>
          <w:sz w:val="32"/>
          <w:szCs w:val="32"/>
        </w:rPr>
        <w:tab/>
        <w:t xml:space="preserve">      Jeļena Matvējeva</w:t>
      </w:r>
      <w:r w:rsidR="00AD41A6" w:rsidRPr="008A7681">
        <w:rPr>
          <w:rFonts w:cs="Times New Roman"/>
          <w:sz w:val="32"/>
          <w:szCs w:val="32"/>
        </w:rPr>
        <w:tab/>
      </w:r>
    </w:p>
    <w:p w14:paraId="713300C8" w14:textId="77777777" w:rsidR="00FF4746" w:rsidRPr="008A7681" w:rsidRDefault="00FF4746" w:rsidP="00F41EBC">
      <w:pPr>
        <w:pBdr>
          <w:top w:val="single" w:sz="4" w:space="1" w:color="auto"/>
          <w:left w:val="single" w:sz="4" w:space="4" w:color="auto"/>
          <w:bottom w:val="single" w:sz="4" w:space="1" w:color="auto"/>
          <w:right w:val="single" w:sz="4" w:space="4" w:color="auto"/>
        </w:pBdr>
        <w:ind w:firstLine="284"/>
        <w:rPr>
          <w:rFonts w:cs="Times New Roman"/>
          <w:sz w:val="32"/>
          <w:szCs w:val="32"/>
        </w:rPr>
      </w:pPr>
    </w:p>
    <w:p w14:paraId="5B37F995" w14:textId="77777777" w:rsidR="00DB3D08" w:rsidRDefault="00073EE9" w:rsidP="008A7681">
      <w:pPr>
        <w:pBdr>
          <w:top w:val="single" w:sz="4" w:space="1" w:color="auto"/>
          <w:left w:val="single" w:sz="4" w:space="4" w:color="auto"/>
          <w:bottom w:val="single" w:sz="4" w:space="1" w:color="auto"/>
          <w:right w:val="single" w:sz="4" w:space="4" w:color="auto"/>
        </w:pBdr>
        <w:ind w:firstLine="284"/>
        <w:rPr>
          <w:rFonts w:cs="Times New Roman"/>
          <w:sz w:val="32"/>
          <w:szCs w:val="32"/>
        </w:rPr>
      </w:pPr>
      <w:r w:rsidRPr="008A7681">
        <w:rPr>
          <w:rFonts w:cs="Times New Roman"/>
          <w:sz w:val="32"/>
          <w:szCs w:val="32"/>
        </w:rPr>
        <w:t xml:space="preserve">     </w:t>
      </w:r>
    </w:p>
    <w:p w14:paraId="74B44A8C" w14:textId="1AB89764" w:rsidR="00AD41A6" w:rsidRPr="008A7681" w:rsidRDefault="00F41EBC" w:rsidP="008A7681">
      <w:pPr>
        <w:pBdr>
          <w:top w:val="single" w:sz="4" w:space="1" w:color="auto"/>
          <w:left w:val="single" w:sz="4" w:space="4" w:color="auto"/>
          <w:bottom w:val="single" w:sz="4" w:space="1" w:color="auto"/>
          <w:right w:val="single" w:sz="4" w:space="4" w:color="auto"/>
        </w:pBdr>
        <w:ind w:firstLine="284"/>
        <w:rPr>
          <w:rFonts w:cs="Times New Roman"/>
          <w:sz w:val="34"/>
        </w:rPr>
      </w:pPr>
      <w:r w:rsidRPr="008A7681">
        <w:rPr>
          <w:rFonts w:cs="Times New Roman"/>
          <w:sz w:val="32"/>
          <w:szCs w:val="32"/>
        </w:rPr>
        <w:tab/>
      </w:r>
      <w:r w:rsidRPr="008A7681">
        <w:rPr>
          <w:rFonts w:cs="Times New Roman"/>
          <w:sz w:val="34"/>
        </w:rPr>
        <w:tab/>
      </w:r>
      <w:r w:rsidRPr="008A7681">
        <w:rPr>
          <w:rFonts w:cs="Times New Roman"/>
          <w:sz w:val="34"/>
        </w:rPr>
        <w:tab/>
      </w:r>
      <w:r w:rsidRPr="008A7681">
        <w:rPr>
          <w:rFonts w:cs="Times New Roman"/>
          <w:sz w:val="34"/>
        </w:rPr>
        <w:tab/>
      </w:r>
      <w:r w:rsidRPr="008A7681">
        <w:rPr>
          <w:rFonts w:cs="Times New Roman"/>
          <w:sz w:val="34"/>
        </w:rPr>
        <w:tab/>
      </w:r>
      <w:r w:rsidR="00AD41A6" w:rsidRPr="008A7681">
        <w:rPr>
          <w:rFonts w:cs="Times New Roman"/>
          <w:sz w:val="34"/>
        </w:rPr>
        <w:tab/>
        <w:t xml:space="preserve">      </w:t>
      </w:r>
      <w:r w:rsidRPr="008A7681">
        <w:rPr>
          <w:rFonts w:cs="Times New Roman"/>
          <w:sz w:val="22"/>
        </w:rPr>
        <w:t xml:space="preserve">                              </w:t>
      </w:r>
      <w:r w:rsidR="00AD41A6" w:rsidRPr="008A7681">
        <w:rPr>
          <w:rFonts w:cs="Times New Roman"/>
          <w:sz w:val="34"/>
        </w:rPr>
        <w:tab/>
      </w:r>
    </w:p>
    <w:p w14:paraId="2807FE7F" w14:textId="77777777" w:rsidR="00F41EBC" w:rsidRPr="008A7681" w:rsidRDefault="00F41EBC" w:rsidP="00AD41A6">
      <w:pPr>
        <w:pBdr>
          <w:top w:val="single" w:sz="4" w:space="1" w:color="auto"/>
          <w:left w:val="single" w:sz="4" w:space="4" w:color="auto"/>
          <w:bottom w:val="single" w:sz="4" w:space="1" w:color="auto"/>
          <w:right w:val="single" w:sz="4" w:space="4" w:color="auto"/>
        </w:pBdr>
        <w:rPr>
          <w:rFonts w:cs="Times New Roman"/>
          <w:sz w:val="34"/>
        </w:rPr>
      </w:pPr>
    </w:p>
    <w:p w14:paraId="439CD20C" w14:textId="10D8CC5C" w:rsidR="00AD41A6" w:rsidRPr="008A7681" w:rsidRDefault="00F41EBC" w:rsidP="00AD41A6">
      <w:pPr>
        <w:pBdr>
          <w:top w:val="single" w:sz="4" w:space="1" w:color="auto"/>
          <w:left w:val="single" w:sz="4" w:space="4" w:color="auto"/>
          <w:bottom w:val="single" w:sz="4" w:space="1" w:color="auto"/>
          <w:right w:val="single" w:sz="4" w:space="4" w:color="auto"/>
        </w:pBdr>
        <w:jc w:val="center"/>
        <w:rPr>
          <w:rFonts w:cs="Times New Roman"/>
          <w:b/>
          <w:sz w:val="32"/>
        </w:rPr>
      </w:pPr>
      <w:r w:rsidRPr="008A7681">
        <w:rPr>
          <w:rFonts w:cs="Times New Roman"/>
          <w:b/>
          <w:sz w:val="32"/>
        </w:rPr>
        <w:t>2021./2022</w:t>
      </w:r>
      <w:r w:rsidR="00AD41A6" w:rsidRPr="008A7681">
        <w:rPr>
          <w:rFonts w:cs="Times New Roman"/>
          <w:b/>
          <w:sz w:val="32"/>
        </w:rPr>
        <w:t>. m.g.</w:t>
      </w:r>
    </w:p>
    <w:p w14:paraId="2CBFE883" w14:textId="4D77C34B" w:rsidR="00013955" w:rsidRPr="008A7681" w:rsidRDefault="00AD41A6" w:rsidP="00FF4746">
      <w:pPr>
        <w:pBdr>
          <w:top w:val="single" w:sz="4" w:space="1" w:color="auto"/>
          <w:left w:val="single" w:sz="4" w:space="4" w:color="auto"/>
          <w:bottom w:val="single" w:sz="4" w:space="1" w:color="auto"/>
          <w:right w:val="single" w:sz="4" w:space="4" w:color="auto"/>
        </w:pBdr>
        <w:tabs>
          <w:tab w:val="center" w:pos="5386"/>
          <w:tab w:val="right" w:pos="10773"/>
        </w:tabs>
        <w:jc w:val="center"/>
        <w:rPr>
          <w:rFonts w:cs="Times New Roman"/>
          <w:sz w:val="32"/>
        </w:rPr>
      </w:pPr>
      <w:r w:rsidRPr="008A7681">
        <w:rPr>
          <w:rFonts w:cs="Times New Roman"/>
          <w:sz w:val="32"/>
        </w:rPr>
        <w:t>Rīga</w:t>
      </w:r>
    </w:p>
    <w:p w14:paraId="2F7CCBE6" w14:textId="06C6EE04" w:rsidR="00715942" w:rsidRPr="008A7681" w:rsidRDefault="00715942" w:rsidP="00715942">
      <w:pPr>
        <w:pStyle w:val="Heading1"/>
        <w:numPr>
          <w:ilvl w:val="0"/>
          <w:numId w:val="0"/>
        </w:numPr>
        <w:spacing w:before="240"/>
        <w:ind w:left="432"/>
        <w:rPr>
          <w:rFonts w:cs="Times New Roman"/>
        </w:rPr>
      </w:pPr>
      <w:bookmarkStart w:id="0" w:name="_Toc100062085"/>
      <w:bookmarkStart w:id="1" w:name="_Toc104023772"/>
      <w:bookmarkStart w:id="2" w:name="_Toc104023822"/>
      <w:bookmarkStart w:id="3" w:name="_Toc104225599"/>
      <w:bookmarkStart w:id="4" w:name="_Toc104461051"/>
      <w:r w:rsidRPr="008A7681">
        <w:rPr>
          <w:rFonts w:cs="Times New Roman"/>
        </w:rPr>
        <w:lastRenderedPageBreak/>
        <w:t>Anotācija</w:t>
      </w:r>
      <w:bookmarkEnd w:id="0"/>
      <w:bookmarkEnd w:id="1"/>
      <w:bookmarkEnd w:id="2"/>
      <w:bookmarkEnd w:id="3"/>
      <w:bookmarkEnd w:id="4"/>
    </w:p>
    <w:p w14:paraId="1411E85C" w14:textId="333C8F00" w:rsidR="004B33A3" w:rsidRDefault="004B33A3" w:rsidP="00D113B6">
      <w:pPr>
        <w:jc w:val="left"/>
        <w:rPr>
          <w:rFonts w:cs="Times New Roman"/>
        </w:rPr>
      </w:pPr>
      <w:r>
        <w:rPr>
          <w:rFonts w:cs="Times New Roman"/>
        </w:rPr>
        <w:tab/>
        <w:t>Kvalifikācijas darbā ir aprakstīts uzņēmuma “The Glow Light” auto kosmētikas datu uzskaites un apstrādes automatizētas sistēmas izstrādāšanas process. Sistēma dod iespēju uzņēmuma klientiem skatīt pieejamos pakalpojumus un veikt pieteikumus uz viņiem.</w:t>
      </w:r>
      <w:r w:rsidR="00130342">
        <w:rPr>
          <w:rFonts w:cs="Times New Roman"/>
        </w:rPr>
        <w:t xml:space="preserve"> Kā arī pārvaldīt un uzskaitīt pasūtījumus no administratora puses. Sistēma tika izstrādāta ar HTML5 un CSS3 valodām, lai izstrādātu sistēmas pamatu, ar PHP 7.1.3. valodu loģikas izstrādei un Javascript ES6 valodu dažām interaktīva dizaina īpašībām un MariaDB datubāzu vadības sistēmu.</w:t>
      </w:r>
    </w:p>
    <w:p w14:paraId="3546B503" w14:textId="79BD8718" w:rsidR="00130342" w:rsidRDefault="00130342" w:rsidP="00D113B6">
      <w:pPr>
        <w:jc w:val="left"/>
        <w:rPr>
          <w:rFonts w:cs="Times New Roman"/>
        </w:rPr>
      </w:pPr>
      <w:r>
        <w:rPr>
          <w:rFonts w:cs="Times New Roman"/>
        </w:rPr>
        <w:tab/>
        <w:t>Kvalifikācijas darbs ietver</w:t>
      </w:r>
      <w:r w:rsidR="009117A9">
        <w:rPr>
          <w:rFonts w:cs="Times New Roman"/>
        </w:rPr>
        <w:t xml:space="preserve"> ievadu, uzdevumu nostādni, prasību specifikāciju, uzdevuma risināšanas līdzekļu izvēles pamatojumu, programmatūras produkta modelēšanas un projektēšanas aprakstu, datu struktūru aprakstu, lietotāja ceļvedi, nobeigumu un pielikumus. Kvalifikācijas darba ievadā ir aprakstīts auto kosmētikas darbu uzņēmuma aktuālā problēma un tās risinājums. Uzdevumu nostādnē ir norādīti uzdevumi, kurus sistēmai būs nepieciešams veikt. Prasību specifikācija sastāv no ieejas un izejas infromācijas,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struktūras modeļa, kas ietver sistēmas arhitektūru un ER modeli, un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w:t>
      </w:r>
      <w:r w:rsidR="00632CEA">
        <w:rPr>
          <w:rFonts w:cs="Times New Roman"/>
        </w:rPr>
        <w:t>, kā arī programmas apraksts, kas paskaidro, kā pareizi lietot sistēmu. Testa piemērā ir dots pakalpojuma pieteikuma un atsauksmes rakstīšanas scenārija apraksts ar attēliem.</w:t>
      </w:r>
    </w:p>
    <w:p w14:paraId="67637B6C" w14:textId="00CFDB8C" w:rsidR="007B4600" w:rsidRPr="008A7681" w:rsidRDefault="00632CEA" w:rsidP="00D113B6">
      <w:pPr>
        <w:rPr>
          <w:rFonts w:cs="Times New Roman"/>
          <w:sz w:val="28"/>
          <w:szCs w:val="28"/>
        </w:rPr>
      </w:pPr>
      <w:r>
        <w:rPr>
          <w:rFonts w:cs="Times New Roman"/>
        </w:rPr>
        <w:tab/>
        <w:t xml:space="preserve">Kvalifikācijas darbs sastāv no </w:t>
      </w:r>
      <w:r w:rsidR="00F8639B">
        <w:rPr>
          <w:rFonts w:cs="Times New Roman"/>
        </w:rPr>
        <w:t>63</w:t>
      </w:r>
      <w:r>
        <w:rPr>
          <w:rFonts w:cs="Times New Roman"/>
          <w:b/>
        </w:rPr>
        <w:t xml:space="preserve"> </w:t>
      </w:r>
      <w:r>
        <w:rPr>
          <w:rFonts w:cs="Times New Roman"/>
        </w:rPr>
        <w:t xml:space="preserve">lappusēm, kurā ietilpst </w:t>
      </w:r>
      <w:r w:rsidR="00F8639B" w:rsidRPr="00F8639B">
        <w:rPr>
          <w:rFonts w:cs="Times New Roman"/>
        </w:rPr>
        <w:t>57</w:t>
      </w:r>
      <w:r>
        <w:rPr>
          <w:rFonts w:cs="Times New Roman"/>
          <w:b/>
        </w:rPr>
        <w:t xml:space="preserve"> </w:t>
      </w:r>
      <w:r>
        <w:rPr>
          <w:rFonts w:cs="Times New Roman"/>
        </w:rPr>
        <w:t xml:space="preserve">attēli, </w:t>
      </w:r>
      <w:r w:rsidR="00F8639B">
        <w:rPr>
          <w:rFonts w:cs="Times New Roman"/>
          <w:b/>
        </w:rPr>
        <w:t>7</w:t>
      </w:r>
      <w:r>
        <w:rPr>
          <w:rFonts w:cs="Times New Roman"/>
          <w:b/>
        </w:rPr>
        <w:t xml:space="preserve"> </w:t>
      </w:r>
      <w:r>
        <w:rPr>
          <w:rFonts w:cs="Times New Roman"/>
        </w:rPr>
        <w:t>tabulas un 1 pielikums. Pielikums sevī satur ekrānuzņēmumus, kuri bija par lielu, lai ievietotu tos galvenajā daļā.</w:t>
      </w:r>
      <w:r w:rsidR="007B4600" w:rsidRPr="008A7681">
        <w:rPr>
          <w:rFonts w:cs="Times New Roman"/>
        </w:rPr>
        <w:br w:type="page"/>
      </w:r>
    </w:p>
    <w:p w14:paraId="54668AFE" w14:textId="07EB4284" w:rsidR="00715942" w:rsidRPr="008A7681" w:rsidRDefault="00715942" w:rsidP="00715942">
      <w:pPr>
        <w:pStyle w:val="Heading1"/>
        <w:numPr>
          <w:ilvl w:val="0"/>
          <w:numId w:val="0"/>
        </w:numPr>
        <w:ind w:left="432"/>
        <w:rPr>
          <w:rFonts w:cs="Times New Roman"/>
        </w:rPr>
      </w:pPr>
      <w:bookmarkStart w:id="5" w:name="_Toc104461052"/>
      <w:r w:rsidRPr="008A7681">
        <w:rPr>
          <w:rFonts w:cs="Times New Roman"/>
        </w:rPr>
        <w:lastRenderedPageBreak/>
        <w:t>Annotation</w:t>
      </w:r>
      <w:bookmarkEnd w:id="5"/>
    </w:p>
    <w:p w14:paraId="18A5BCF0" w14:textId="77777777" w:rsidR="00715942" w:rsidRPr="008A7681" w:rsidRDefault="00715942" w:rsidP="00715942">
      <w:pPr>
        <w:rPr>
          <w:rFonts w:cs="Times New Roman"/>
        </w:rPr>
      </w:pPr>
    </w:p>
    <w:p w14:paraId="07DC201B" w14:textId="495A9D80" w:rsidR="00632CEA" w:rsidRPr="00D113B6" w:rsidRDefault="00632CEA" w:rsidP="00632CEA">
      <w:pPr>
        <w:ind w:firstLine="432"/>
        <w:rPr>
          <w:lang w:val="en-GB"/>
        </w:rPr>
      </w:pPr>
      <w:r w:rsidRPr="00D113B6">
        <w:rPr>
          <w:lang w:val="en-GB"/>
        </w:rPr>
        <w:t>The qualification job describes the process of dev</w:t>
      </w:r>
      <w:r w:rsidR="00D113B6" w:rsidRPr="00D113B6">
        <w:rPr>
          <w:lang w:val="en-GB"/>
        </w:rPr>
        <w:t xml:space="preserve">eloping an automated system of record keeping </w:t>
      </w:r>
      <w:r w:rsidRPr="00D113B6">
        <w:rPr>
          <w:lang w:val="en-GB"/>
        </w:rPr>
        <w:t>and processing</w:t>
      </w:r>
      <w:r w:rsidR="00D113B6" w:rsidRPr="00D113B6">
        <w:rPr>
          <w:lang w:val="en-GB"/>
        </w:rPr>
        <w:t xml:space="preserve"> for the car detailing company</w:t>
      </w:r>
      <w:r w:rsidRPr="00D113B6">
        <w:rPr>
          <w:lang w:val="en-GB"/>
        </w:rPr>
        <w:t xml:space="preserve"> “Th</w:t>
      </w:r>
      <w:r w:rsidR="00D113B6" w:rsidRPr="00D113B6">
        <w:rPr>
          <w:lang w:val="en-GB"/>
        </w:rPr>
        <w:t>e Glow Light”</w:t>
      </w:r>
      <w:r w:rsidRPr="00D113B6">
        <w:rPr>
          <w:lang w:val="en-GB"/>
        </w:rPr>
        <w:t>. The system enables the company's customers to view availabl</w:t>
      </w:r>
      <w:r w:rsidR="00D113B6" w:rsidRPr="00D113B6">
        <w:rPr>
          <w:lang w:val="en-GB"/>
        </w:rPr>
        <w:t>e services and make appointments</w:t>
      </w:r>
      <w:r w:rsidRPr="00D113B6">
        <w:rPr>
          <w:lang w:val="en-GB"/>
        </w:rPr>
        <w:t xml:space="preserve"> for the</w:t>
      </w:r>
      <w:r w:rsidR="00D113B6">
        <w:rPr>
          <w:lang w:val="en-GB"/>
        </w:rPr>
        <w:t>m. Also to</w:t>
      </w:r>
      <w:r w:rsidRPr="00D113B6">
        <w:rPr>
          <w:lang w:val="en-GB"/>
        </w:rPr>
        <w:t xml:space="preserve"> manage and track orders from the administrator's side. The system was developed with HTML5 and CSS3 languages to develop the </w:t>
      </w:r>
      <w:r w:rsidR="00D113B6">
        <w:rPr>
          <w:lang w:val="en-GB"/>
        </w:rPr>
        <w:t>backbone of the website</w:t>
      </w:r>
      <w:r w:rsidRPr="00D113B6">
        <w:rPr>
          <w:lang w:val="en-GB"/>
        </w:rPr>
        <w:t>, wi</w:t>
      </w:r>
      <w:r w:rsidR="00D113B6">
        <w:rPr>
          <w:lang w:val="en-GB"/>
        </w:rPr>
        <w:t>th PHP 7.1 .3 language for the</w:t>
      </w:r>
      <w:r w:rsidRPr="00D113B6">
        <w:rPr>
          <w:lang w:val="en-GB"/>
        </w:rPr>
        <w:t xml:space="preserve"> development</w:t>
      </w:r>
      <w:r w:rsidR="00D113B6">
        <w:rPr>
          <w:lang w:val="en-GB"/>
        </w:rPr>
        <w:t xml:space="preserve"> of back-end</w:t>
      </w:r>
      <w:r w:rsidRPr="00D113B6">
        <w:rPr>
          <w:lang w:val="en-GB"/>
        </w:rPr>
        <w:t xml:space="preserve"> and Javascript ES6 for so</w:t>
      </w:r>
      <w:r w:rsidR="00D113B6">
        <w:rPr>
          <w:lang w:val="en-GB"/>
        </w:rPr>
        <w:t>me interactive font-end features</w:t>
      </w:r>
      <w:r w:rsidRPr="00D113B6">
        <w:rPr>
          <w:lang w:val="en-GB"/>
        </w:rPr>
        <w:t xml:space="preserve"> and MariaDB database management system.</w:t>
      </w:r>
    </w:p>
    <w:p w14:paraId="22C870E5" w14:textId="1B6F1AE4" w:rsidR="00632CEA" w:rsidRPr="00D113B6" w:rsidRDefault="00632CEA" w:rsidP="00632CEA">
      <w:pPr>
        <w:ind w:firstLine="432"/>
        <w:rPr>
          <w:lang w:val="en-GB"/>
        </w:rPr>
      </w:pPr>
      <w:r w:rsidRPr="00D113B6">
        <w:rPr>
          <w:lang w:val="en-GB"/>
        </w:rPr>
        <w:t xml:space="preserve">The qualification work shall include input, </w:t>
      </w:r>
      <w:r w:rsidR="00D113B6">
        <w:rPr>
          <w:lang w:val="en-GB"/>
        </w:rPr>
        <w:t>work task</w:t>
      </w:r>
      <w:r w:rsidRPr="00D113B6">
        <w:rPr>
          <w:lang w:val="en-GB"/>
        </w:rPr>
        <w:t>, requirement specification, justification for the selec</w:t>
      </w:r>
      <w:r w:rsidR="00D113B6">
        <w:rPr>
          <w:lang w:val="en-GB"/>
        </w:rPr>
        <w:t>ted development tools</w:t>
      </w:r>
      <w:r w:rsidRPr="00D113B6">
        <w:rPr>
          <w:lang w:val="en-GB"/>
        </w:rPr>
        <w:t xml:space="preserve">, description of software product </w:t>
      </w:r>
      <w:r w:rsidR="00D113B6" w:rsidRPr="00D113B6">
        <w:rPr>
          <w:lang w:val="en-GB"/>
        </w:rPr>
        <w:t>modelling</w:t>
      </w:r>
      <w:r w:rsidRPr="00D113B6">
        <w:rPr>
          <w:lang w:val="en-GB"/>
        </w:rPr>
        <w:t xml:space="preserve"> and design, description of da</w:t>
      </w:r>
      <w:r w:rsidR="00D113B6">
        <w:rPr>
          <w:lang w:val="en-GB"/>
        </w:rPr>
        <w:t>ta structures, user guide, epilogue</w:t>
      </w:r>
      <w:r w:rsidRPr="00D113B6">
        <w:rPr>
          <w:lang w:val="en-GB"/>
        </w:rPr>
        <w:t xml:space="preserve"> and attachments. The Qualification </w:t>
      </w:r>
      <w:proofErr w:type="gramStart"/>
      <w:r w:rsidR="00444BC5">
        <w:rPr>
          <w:lang w:val="en-GB"/>
        </w:rPr>
        <w:t>work</w:t>
      </w:r>
      <w:proofErr w:type="gramEnd"/>
      <w:r w:rsidRPr="00D113B6">
        <w:rPr>
          <w:lang w:val="en-GB"/>
        </w:rPr>
        <w:t xml:space="preserve"> Introduction describes the current problem of the car </w:t>
      </w:r>
      <w:r w:rsidR="00D113B6">
        <w:rPr>
          <w:lang w:val="en-GB"/>
        </w:rPr>
        <w:t>detailing</w:t>
      </w:r>
      <w:r w:rsidRPr="00D113B6">
        <w:rPr>
          <w:lang w:val="en-GB"/>
        </w:rPr>
        <w:t xml:space="preserve"> company and </w:t>
      </w:r>
      <w:r w:rsidR="00D113B6" w:rsidRPr="00D113B6">
        <w:rPr>
          <w:lang w:val="en-GB"/>
        </w:rPr>
        <w:t>it</w:t>
      </w:r>
      <w:r w:rsidR="00D113B6">
        <w:rPr>
          <w:lang w:val="en-GB"/>
        </w:rPr>
        <w:t>s solution. The work tasks</w:t>
      </w:r>
      <w:r w:rsidRPr="00D113B6">
        <w:rPr>
          <w:lang w:val="en-GB"/>
        </w:rPr>
        <w:t xml:space="preserve"> </w:t>
      </w:r>
      <w:r w:rsidR="00D113B6" w:rsidRPr="00D113B6">
        <w:rPr>
          <w:lang w:val="en-GB"/>
        </w:rPr>
        <w:t>identify</w:t>
      </w:r>
      <w:r w:rsidRPr="00D113B6">
        <w:rPr>
          <w:lang w:val="en-GB"/>
        </w:rPr>
        <w:t xml:space="preserve"> the tasks that the system will need to perform. The specification of the requirements consists of input and exit </w:t>
      </w:r>
      <w:r w:rsidR="00444BC5">
        <w:rPr>
          <w:lang w:val="en-GB"/>
        </w:rPr>
        <w:t>information</w:t>
      </w:r>
      <w:r w:rsidRPr="00D113B6">
        <w:rPr>
          <w:lang w:val="en-GB"/>
        </w:rPr>
        <w:t xml:space="preserve">, as well as of the functional and non-functional requirements of the system. The justification for the </w:t>
      </w:r>
      <w:r w:rsidR="00444BC5">
        <w:rPr>
          <w:lang w:val="en-GB"/>
        </w:rPr>
        <w:t>use of development tools shall explain which tools</w:t>
      </w:r>
      <w:r w:rsidRPr="00D113B6">
        <w:rPr>
          <w:lang w:val="en-GB"/>
        </w:rPr>
        <w:t xml:space="preserve"> wil</w:t>
      </w:r>
      <w:r w:rsidR="00444BC5">
        <w:rPr>
          <w:lang w:val="en-GB"/>
        </w:rPr>
        <w:t>l be used for development and why</w:t>
      </w:r>
      <w:r w:rsidRPr="00D113B6">
        <w:rPr>
          <w:lang w:val="en-GB"/>
        </w:rPr>
        <w:t xml:space="preserve"> they are used. The software product </w:t>
      </w:r>
      <w:r w:rsidR="00444BC5" w:rsidRPr="00D113B6">
        <w:rPr>
          <w:lang w:val="en-GB"/>
        </w:rPr>
        <w:t>modelling</w:t>
      </w:r>
      <w:r w:rsidRPr="00D113B6">
        <w:rPr>
          <w:lang w:val="en-GB"/>
        </w:rPr>
        <w:t xml:space="preserve"> and design description consists of a system structure model that includes the system architecture and the ER model and a functional system model that contains the data flow model. The description of the database structure shows a chart of relationships, as well as a table structure with a description that includes specifying data types and data lengths. The User Guide contains the required system requirements for hardware and software, installation and launch of the system, and a description of the program that explains how to use the system correctly. The test example provides a description of the service application and the review writing scenario with images.</w:t>
      </w:r>
    </w:p>
    <w:p w14:paraId="09139DCE" w14:textId="15BAC4D1" w:rsidR="00715942" w:rsidRPr="00D113B6" w:rsidRDefault="00632CEA" w:rsidP="00632CEA">
      <w:pPr>
        <w:ind w:firstLine="432"/>
        <w:rPr>
          <w:lang w:val="en-GB"/>
        </w:rPr>
      </w:pPr>
      <w:r w:rsidRPr="00D113B6">
        <w:rPr>
          <w:lang w:val="en-GB"/>
        </w:rPr>
        <w:t xml:space="preserve">The qualification work consists of </w:t>
      </w:r>
      <w:r w:rsidR="00F8639B" w:rsidRPr="00F8639B">
        <w:rPr>
          <w:lang w:val="en-GB"/>
        </w:rPr>
        <w:t>63</w:t>
      </w:r>
      <w:r w:rsidRPr="00D113B6">
        <w:rPr>
          <w:lang w:val="en-GB"/>
        </w:rPr>
        <w:t xml:space="preserve"> pages, comprising </w:t>
      </w:r>
      <w:r w:rsidR="00F8639B" w:rsidRPr="00F8639B">
        <w:rPr>
          <w:lang w:val="en-GB"/>
        </w:rPr>
        <w:t>57</w:t>
      </w:r>
      <w:r w:rsidRPr="00D113B6">
        <w:rPr>
          <w:lang w:val="en-GB"/>
        </w:rPr>
        <w:t xml:space="preserve"> images, </w:t>
      </w:r>
      <w:r w:rsidR="00F8639B">
        <w:rPr>
          <w:b/>
          <w:lang w:val="en-GB"/>
        </w:rPr>
        <w:t>7</w:t>
      </w:r>
      <w:r w:rsidR="00444BC5">
        <w:rPr>
          <w:lang w:val="en-GB"/>
        </w:rPr>
        <w:t xml:space="preserve"> tables and one attachment</w:t>
      </w:r>
      <w:r w:rsidRPr="00D113B6">
        <w:rPr>
          <w:lang w:val="en-GB"/>
        </w:rPr>
        <w:t>. The attachment contains screenshots that were too large to place them in the main part.</w:t>
      </w:r>
    </w:p>
    <w:p w14:paraId="18872752" w14:textId="4CA9BA72" w:rsidR="00715942" w:rsidRPr="008A7681" w:rsidRDefault="00715942" w:rsidP="00715942">
      <w:pPr>
        <w:rPr>
          <w:rFonts w:cs="Times New Roman"/>
        </w:rPr>
      </w:pPr>
    </w:p>
    <w:p w14:paraId="266291E4" w14:textId="61555F7C" w:rsidR="00715942" w:rsidRPr="00D54CDB" w:rsidRDefault="00715942" w:rsidP="00715942">
      <w:pPr>
        <w:rPr>
          <w:rFonts w:cs="Times New Roman"/>
          <w:lang w:val="ru-RU"/>
        </w:rPr>
      </w:pPr>
    </w:p>
    <w:p w14:paraId="233CF9C1" w14:textId="5832DD43" w:rsidR="00715942" w:rsidRPr="008A7681" w:rsidRDefault="00715942" w:rsidP="00715942">
      <w:pPr>
        <w:rPr>
          <w:rFonts w:cs="Times New Roman"/>
        </w:rPr>
      </w:pPr>
    </w:p>
    <w:p w14:paraId="325F47C8" w14:textId="71B488AA" w:rsidR="00632CEA" w:rsidRDefault="00632CEA">
      <w:pPr>
        <w:spacing w:line="240" w:lineRule="auto"/>
        <w:jc w:val="left"/>
        <w:rPr>
          <w:rFonts w:cs="Times New Roman"/>
        </w:rPr>
      </w:pPr>
      <w:r>
        <w:rPr>
          <w:rFonts w:cs="Times New Roman"/>
        </w:rPr>
        <w:br w:type="page"/>
      </w:r>
    </w:p>
    <w:p w14:paraId="35EBDC6B" w14:textId="77777777" w:rsidR="00715942" w:rsidRPr="008A7681" w:rsidRDefault="00715942" w:rsidP="00715942">
      <w:pPr>
        <w:rPr>
          <w:rFonts w:cs="Times New Roman"/>
        </w:rPr>
      </w:pPr>
    </w:p>
    <w:p w14:paraId="3A804892" w14:textId="77777777" w:rsidR="00715942" w:rsidRPr="008A7681" w:rsidRDefault="00715942" w:rsidP="00715942">
      <w:pPr>
        <w:rPr>
          <w:rFonts w:cs="Times New Roman"/>
        </w:rPr>
      </w:pPr>
    </w:p>
    <w:sdt>
      <w:sdtPr>
        <w:rPr>
          <w:rFonts w:cs="Times New Roman"/>
          <w:b w:val="0"/>
          <w:bCs w:val="0"/>
          <w:caps w:val="0"/>
          <w:sz w:val="24"/>
          <w:szCs w:val="24"/>
        </w:rPr>
        <w:id w:val="-735618989"/>
        <w:docPartObj>
          <w:docPartGallery w:val="Table of Contents"/>
          <w:docPartUnique/>
        </w:docPartObj>
      </w:sdtPr>
      <w:sdtEndPr>
        <w:rPr>
          <w:noProof/>
        </w:rPr>
      </w:sdtEndPr>
      <w:sdtContent>
        <w:bookmarkStart w:id="6" w:name="_Toc104461053" w:displacedByCustomXml="prev"/>
        <w:p w14:paraId="5D809E84" w14:textId="25FF101B" w:rsidR="00632CEA" w:rsidRPr="00632CEA" w:rsidRDefault="00FF4746" w:rsidP="00632CEA">
          <w:pPr>
            <w:pStyle w:val="Heading1"/>
            <w:numPr>
              <w:ilvl w:val="0"/>
              <w:numId w:val="0"/>
            </w:numPr>
            <w:rPr>
              <w:rFonts w:cs="Times New Roman"/>
              <w:noProof/>
              <w:sz w:val="24"/>
              <w:szCs w:val="24"/>
            </w:rPr>
          </w:pPr>
          <w:r w:rsidRPr="008A7681">
            <w:rPr>
              <w:rFonts w:cs="Times New Roman"/>
            </w:rPr>
            <w:t>Saturs</w:t>
          </w:r>
          <w:bookmarkEnd w:id="6"/>
          <w:r w:rsidR="0052568F" w:rsidRPr="008A7681">
            <w:rPr>
              <w:rFonts w:eastAsiaTheme="majorEastAsia" w:cs="Times New Roman"/>
              <w:snapToGrid w:val="0"/>
              <w:color w:val="2F5496" w:themeColor="accent1" w:themeShade="BF"/>
              <w:sz w:val="32"/>
              <w:szCs w:val="32"/>
              <w:lang w:val="en-US" w:eastAsia="en-US" w:bidi="ar-SA"/>
            </w:rPr>
            <w:fldChar w:fldCharType="begin"/>
          </w:r>
          <w:r w:rsidR="0052568F" w:rsidRPr="008A7681">
            <w:rPr>
              <w:rFonts w:cs="Times New Roman"/>
            </w:rPr>
            <w:instrText xml:space="preserve"> TOC \o "1-3" \h \z \u </w:instrText>
          </w:r>
          <w:r w:rsidR="0052568F" w:rsidRPr="008A7681">
            <w:rPr>
              <w:rFonts w:eastAsiaTheme="majorEastAsia" w:cs="Times New Roman"/>
              <w:snapToGrid w:val="0"/>
              <w:color w:val="2F5496" w:themeColor="accent1" w:themeShade="BF"/>
              <w:sz w:val="32"/>
              <w:szCs w:val="32"/>
              <w:lang w:val="en-US" w:eastAsia="en-US" w:bidi="ar-SA"/>
            </w:rPr>
            <w:fldChar w:fldCharType="separate"/>
          </w:r>
        </w:p>
        <w:p w14:paraId="1CF5CA0D" w14:textId="44DA3F13" w:rsidR="00632CEA" w:rsidRDefault="003C34B9">
          <w:pPr>
            <w:pStyle w:val="TOC1"/>
            <w:tabs>
              <w:tab w:val="right" w:leader="dot" w:pos="9062"/>
            </w:tabs>
            <w:rPr>
              <w:rFonts w:asciiTheme="minorHAnsi" w:eastAsiaTheme="minorEastAsia" w:hAnsiTheme="minorHAnsi" w:cstheme="minorBidi"/>
              <w:noProof/>
              <w:snapToGrid/>
              <w:sz w:val="22"/>
              <w:szCs w:val="22"/>
              <w:lang w:val="en-GB" w:eastAsia="en-GB" w:bidi="ar-SA"/>
            </w:rPr>
          </w:pPr>
          <w:hyperlink w:anchor="_Toc104461054" w:history="1">
            <w:r w:rsidR="00632CEA" w:rsidRPr="00E93A98">
              <w:rPr>
                <w:rStyle w:val="Hyperlink"/>
                <w:rFonts w:cs="Times New Roman"/>
                <w:noProof/>
              </w:rPr>
              <w:t>Ievads</w:t>
            </w:r>
            <w:r w:rsidR="00632CEA">
              <w:rPr>
                <w:noProof/>
                <w:webHidden/>
              </w:rPr>
              <w:tab/>
            </w:r>
            <w:r w:rsidR="00632CEA">
              <w:rPr>
                <w:noProof/>
                <w:webHidden/>
              </w:rPr>
              <w:fldChar w:fldCharType="begin"/>
            </w:r>
            <w:r w:rsidR="00632CEA">
              <w:rPr>
                <w:noProof/>
                <w:webHidden/>
              </w:rPr>
              <w:instrText xml:space="preserve"> PAGEREF _Toc104461054 \h </w:instrText>
            </w:r>
            <w:r w:rsidR="00632CEA">
              <w:rPr>
                <w:noProof/>
                <w:webHidden/>
              </w:rPr>
            </w:r>
            <w:r w:rsidR="00632CEA">
              <w:rPr>
                <w:noProof/>
                <w:webHidden/>
              </w:rPr>
              <w:fldChar w:fldCharType="separate"/>
            </w:r>
            <w:r w:rsidR="008C6D3A">
              <w:rPr>
                <w:noProof/>
                <w:webHidden/>
              </w:rPr>
              <w:t>5</w:t>
            </w:r>
            <w:r w:rsidR="00632CEA">
              <w:rPr>
                <w:noProof/>
                <w:webHidden/>
              </w:rPr>
              <w:fldChar w:fldCharType="end"/>
            </w:r>
          </w:hyperlink>
        </w:p>
        <w:p w14:paraId="1C552114" w14:textId="08484A4B" w:rsidR="00632CEA" w:rsidRDefault="003C34B9">
          <w:pPr>
            <w:pStyle w:val="TOC1"/>
            <w:tabs>
              <w:tab w:val="left" w:pos="480"/>
              <w:tab w:val="right" w:leader="dot" w:pos="9062"/>
            </w:tabs>
            <w:rPr>
              <w:rFonts w:asciiTheme="minorHAnsi" w:eastAsiaTheme="minorEastAsia" w:hAnsiTheme="minorHAnsi" w:cstheme="minorBidi"/>
              <w:noProof/>
              <w:snapToGrid/>
              <w:sz w:val="22"/>
              <w:szCs w:val="22"/>
              <w:lang w:val="en-GB" w:eastAsia="en-GB" w:bidi="ar-SA"/>
            </w:rPr>
          </w:pPr>
          <w:hyperlink w:anchor="_Toc104461055" w:history="1">
            <w:r w:rsidR="00632CEA" w:rsidRPr="00E93A98">
              <w:rPr>
                <w:rStyle w:val="Hyperlink"/>
                <w:rFonts w:cs="Times New Roman"/>
                <w:noProof/>
              </w:rPr>
              <w:t>1.</w:t>
            </w:r>
            <w:r w:rsidR="00632CEA">
              <w:rPr>
                <w:rFonts w:asciiTheme="minorHAnsi" w:eastAsiaTheme="minorEastAsia" w:hAnsiTheme="minorHAnsi" w:cstheme="minorBidi"/>
                <w:noProof/>
                <w:snapToGrid/>
                <w:sz w:val="22"/>
                <w:szCs w:val="22"/>
                <w:lang w:val="en-GB" w:eastAsia="en-GB" w:bidi="ar-SA"/>
              </w:rPr>
              <w:tab/>
            </w:r>
            <w:r w:rsidR="00632CEA" w:rsidRPr="00E93A98">
              <w:rPr>
                <w:rStyle w:val="Hyperlink"/>
                <w:rFonts w:cs="Times New Roman"/>
                <w:noProof/>
              </w:rPr>
              <w:t>Uzdevuma nostādne</w:t>
            </w:r>
            <w:r w:rsidR="00632CEA">
              <w:rPr>
                <w:noProof/>
                <w:webHidden/>
              </w:rPr>
              <w:tab/>
            </w:r>
            <w:r w:rsidR="00632CEA">
              <w:rPr>
                <w:noProof/>
                <w:webHidden/>
              </w:rPr>
              <w:fldChar w:fldCharType="begin"/>
            </w:r>
            <w:r w:rsidR="00632CEA">
              <w:rPr>
                <w:noProof/>
                <w:webHidden/>
              </w:rPr>
              <w:instrText xml:space="preserve"> PAGEREF _Toc104461055 \h </w:instrText>
            </w:r>
            <w:r w:rsidR="00632CEA">
              <w:rPr>
                <w:noProof/>
                <w:webHidden/>
              </w:rPr>
            </w:r>
            <w:r w:rsidR="00632CEA">
              <w:rPr>
                <w:noProof/>
                <w:webHidden/>
              </w:rPr>
              <w:fldChar w:fldCharType="separate"/>
            </w:r>
            <w:r w:rsidR="008C6D3A">
              <w:rPr>
                <w:noProof/>
                <w:webHidden/>
              </w:rPr>
              <w:t>6</w:t>
            </w:r>
            <w:r w:rsidR="00632CEA">
              <w:rPr>
                <w:noProof/>
                <w:webHidden/>
              </w:rPr>
              <w:fldChar w:fldCharType="end"/>
            </w:r>
          </w:hyperlink>
        </w:p>
        <w:p w14:paraId="08E2B344" w14:textId="6F97F23F" w:rsidR="00632CEA" w:rsidRDefault="003C34B9">
          <w:pPr>
            <w:pStyle w:val="TOC1"/>
            <w:tabs>
              <w:tab w:val="left" w:pos="480"/>
              <w:tab w:val="right" w:leader="dot" w:pos="9062"/>
            </w:tabs>
            <w:rPr>
              <w:rFonts w:asciiTheme="minorHAnsi" w:eastAsiaTheme="minorEastAsia" w:hAnsiTheme="minorHAnsi" w:cstheme="minorBidi"/>
              <w:noProof/>
              <w:snapToGrid/>
              <w:sz w:val="22"/>
              <w:szCs w:val="22"/>
              <w:lang w:val="en-GB" w:eastAsia="en-GB" w:bidi="ar-SA"/>
            </w:rPr>
          </w:pPr>
          <w:hyperlink w:anchor="_Toc104461056" w:history="1">
            <w:r w:rsidR="00632CEA" w:rsidRPr="00E93A98">
              <w:rPr>
                <w:rStyle w:val="Hyperlink"/>
                <w:rFonts w:cs="Times New Roman"/>
                <w:noProof/>
              </w:rPr>
              <w:t>2.</w:t>
            </w:r>
            <w:r w:rsidR="00632CEA">
              <w:rPr>
                <w:rFonts w:asciiTheme="minorHAnsi" w:eastAsiaTheme="minorEastAsia" w:hAnsiTheme="minorHAnsi" w:cstheme="minorBidi"/>
                <w:noProof/>
                <w:snapToGrid/>
                <w:sz w:val="22"/>
                <w:szCs w:val="22"/>
                <w:lang w:val="en-GB" w:eastAsia="en-GB" w:bidi="ar-SA"/>
              </w:rPr>
              <w:tab/>
            </w:r>
            <w:r w:rsidR="00632CEA" w:rsidRPr="00E93A98">
              <w:rPr>
                <w:rStyle w:val="Hyperlink"/>
                <w:rFonts w:cs="Times New Roman"/>
                <w:noProof/>
              </w:rPr>
              <w:t>Prasību specifikācijas</w:t>
            </w:r>
            <w:r w:rsidR="00632CEA">
              <w:rPr>
                <w:noProof/>
                <w:webHidden/>
              </w:rPr>
              <w:tab/>
            </w:r>
            <w:r w:rsidR="00632CEA">
              <w:rPr>
                <w:noProof/>
                <w:webHidden/>
              </w:rPr>
              <w:fldChar w:fldCharType="begin"/>
            </w:r>
            <w:r w:rsidR="00632CEA">
              <w:rPr>
                <w:noProof/>
                <w:webHidden/>
              </w:rPr>
              <w:instrText xml:space="preserve"> PAGEREF _Toc104461056 \h </w:instrText>
            </w:r>
            <w:r w:rsidR="00632CEA">
              <w:rPr>
                <w:noProof/>
                <w:webHidden/>
              </w:rPr>
            </w:r>
            <w:r w:rsidR="00632CEA">
              <w:rPr>
                <w:noProof/>
                <w:webHidden/>
              </w:rPr>
              <w:fldChar w:fldCharType="separate"/>
            </w:r>
            <w:r w:rsidR="008C6D3A">
              <w:rPr>
                <w:noProof/>
                <w:webHidden/>
              </w:rPr>
              <w:t>7</w:t>
            </w:r>
            <w:r w:rsidR="00632CEA">
              <w:rPr>
                <w:noProof/>
                <w:webHidden/>
              </w:rPr>
              <w:fldChar w:fldCharType="end"/>
            </w:r>
          </w:hyperlink>
        </w:p>
        <w:p w14:paraId="7C03F79D" w14:textId="2B4B8981"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57" w:history="1">
            <w:r w:rsidR="00632CEA" w:rsidRPr="00E93A98">
              <w:rPr>
                <w:rStyle w:val="Hyperlink"/>
                <w:rFonts w:cs="Times New Roman"/>
                <w:noProof/>
              </w:rPr>
              <w:t>2.1.</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Ieejas un izejas informācijas apraksts</w:t>
            </w:r>
            <w:r w:rsidR="00632CEA">
              <w:rPr>
                <w:noProof/>
                <w:webHidden/>
              </w:rPr>
              <w:tab/>
            </w:r>
            <w:r w:rsidR="00632CEA">
              <w:rPr>
                <w:noProof/>
                <w:webHidden/>
              </w:rPr>
              <w:fldChar w:fldCharType="begin"/>
            </w:r>
            <w:r w:rsidR="00632CEA">
              <w:rPr>
                <w:noProof/>
                <w:webHidden/>
              </w:rPr>
              <w:instrText xml:space="preserve"> PAGEREF _Toc104461057 \h </w:instrText>
            </w:r>
            <w:r w:rsidR="00632CEA">
              <w:rPr>
                <w:noProof/>
                <w:webHidden/>
              </w:rPr>
            </w:r>
            <w:r w:rsidR="00632CEA">
              <w:rPr>
                <w:noProof/>
                <w:webHidden/>
              </w:rPr>
              <w:fldChar w:fldCharType="separate"/>
            </w:r>
            <w:r w:rsidR="008C6D3A">
              <w:rPr>
                <w:noProof/>
                <w:webHidden/>
              </w:rPr>
              <w:t>7</w:t>
            </w:r>
            <w:r w:rsidR="00632CEA">
              <w:rPr>
                <w:noProof/>
                <w:webHidden/>
              </w:rPr>
              <w:fldChar w:fldCharType="end"/>
            </w:r>
          </w:hyperlink>
        </w:p>
        <w:p w14:paraId="3F3F3FEA" w14:textId="7C36AB07" w:rsidR="00632CEA" w:rsidRDefault="003C34B9">
          <w:pPr>
            <w:pStyle w:val="TOC3"/>
            <w:tabs>
              <w:tab w:val="left" w:pos="1440"/>
              <w:tab w:val="right" w:leader="dot" w:pos="9062"/>
            </w:tabs>
            <w:rPr>
              <w:rFonts w:asciiTheme="minorHAnsi" w:eastAsiaTheme="minorEastAsia" w:hAnsiTheme="minorHAnsi" w:cstheme="minorBidi"/>
              <w:i w:val="0"/>
              <w:iCs w:val="0"/>
              <w:noProof/>
              <w:sz w:val="22"/>
              <w:szCs w:val="22"/>
              <w:lang w:val="en-GB" w:eastAsia="en-GB" w:bidi="ar-SA"/>
            </w:rPr>
          </w:pPr>
          <w:hyperlink w:anchor="_Toc104461058" w:history="1">
            <w:r w:rsidR="00632CEA" w:rsidRPr="00E93A98">
              <w:rPr>
                <w:rStyle w:val="Hyperlink"/>
                <w:rFonts w:cs="Times New Roman"/>
                <w:noProof/>
              </w:rPr>
              <w:t>2.1.1.</w:t>
            </w:r>
            <w:r w:rsidR="00632CEA">
              <w:rPr>
                <w:rFonts w:asciiTheme="minorHAnsi" w:eastAsiaTheme="minorEastAsia" w:hAnsiTheme="minorHAnsi" w:cstheme="minorBidi"/>
                <w:i w:val="0"/>
                <w:iCs w:val="0"/>
                <w:noProof/>
                <w:sz w:val="22"/>
                <w:szCs w:val="22"/>
                <w:lang w:val="en-GB" w:eastAsia="en-GB" w:bidi="ar-SA"/>
              </w:rPr>
              <w:tab/>
            </w:r>
            <w:r w:rsidR="00632CEA" w:rsidRPr="00E93A98">
              <w:rPr>
                <w:rStyle w:val="Hyperlink"/>
                <w:rFonts w:cs="Times New Roman"/>
                <w:noProof/>
              </w:rPr>
              <w:t>Ieejas informācijas apraksts</w:t>
            </w:r>
            <w:r w:rsidR="00632CEA">
              <w:rPr>
                <w:noProof/>
                <w:webHidden/>
              </w:rPr>
              <w:tab/>
            </w:r>
            <w:r w:rsidR="00632CEA">
              <w:rPr>
                <w:noProof/>
                <w:webHidden/>
              </w:rPr>
              <w:fldChar w:fldCharType="begin"/>
            </w:r>
            <w:r w:rsidR="00632CEA">
              <w:rPr>
                <w:noProof/>
                <w:webHidden/>
              </w:rPr>
              <w:instrText xml:space="preserve"> PAGEREF _Toc104461058 \h </w:instrText>
            </w:r>
            <w:r w:rsidR="00632CEA">
              <w:rPr>
                <w:noProof/>
                <w:webHidden/>
              </w:rPr>
            </w:r>
            <w:r w:rsidR="00632CEA">
              <w:rPr>
                <w:noProof/>
                <w:webHidden/>
              </w:rPr>
              <w:fldChar w:fldCharType="separate"/>
            </w:r>
            <w:r w:rsidR="008C6D3A">
              <w:rPr>
                <w:noProof/>
                <w:webHidden/>
              </w:rPr>
              <w:t>7</w:t>
            </w:r>
            <w:r w:rsidR="00632CEA">
              <w:rPr>
                <w:noProof/>
                <w:webHidden/>
              </w:rPr>
              <w:fldChar w:fldCharType="end"/>
            </w:r>
          </w:hyperlink>
        </w:p>
        <w:p w14:paraId="7883D3D7" w14:textId="7B4B14C1" w:rsidR="00632CEA" w:rsidRDefault="003C34B9">
          <w:pPr>
            <w:pStyle w:val="TOC3"/>
            <w:tabs>
              <w:tab w:val="left" w:pos="1440"/>
              <w:tab w:val="right" w:leader="dot" w:pos="9062"/>
            </w:tabs>
            <w:rPr>
              <w:rFonts w:asciiTheme="minorHAnsi" w:eastAsiaTheme="minorEastAsia" w:hAnsiTheme="minorHAnsi" w:cstheme="minorBidi"/>
              <w:i w:val="0"/>
              <w:iCs w:val="0"/>
              <w:noProof/>
              <w:sz w:val="22"/>
              <w:szCs w:val="22"/>
              <w:lang w:val="en-GB" w:eastAsia="en-GB" w:bidi="ar-SA"/>
            </w:rPr>
          </w:pPr>
          <w:hyperlink w:anchor="_Toc104461059" w:history="1">
            <w:r w:rsidR="00632CEA" w:rsidRPr="00E93A98">
              <w:rPr>
                <w:rStyle w:val="Hyperlink"/>
                <w:rFonts w:cs="Times New Roman"/>
                <w:noProof/>
              </w:rPr>
              <w:t>2.1.2.</w:t>
            </w:r>
            <w:r w:rsidR="00632CEA">
              <w:rPr>
                <w:rFonts w:asciiTheme="minorHAnsi" w:eastAsiaTheme="minorEastAsia" w:hAnsiTheme="minorHAnsi" w:cstheme="minorBidi"/>
                <w:i w:val="0"/>
                <w:iCs w:val="0"/>
                <w:noProof/>
                <w:sz w:val="22"/>
                <w:szCs w:val="22"/>
                <w:lang w:val="en-GB" w:eastAsia="en-GB" w:bidi="ar-SA"/>
              </w:rPr>
              <w:tab/>
            </w:r>
            <w:r w:rsidR="00632CEA" w:rsidRPr="00E93A98">
              <w:rPr>
                <w:rStyle w:val="Hyperlink"/>
                <w:rFonts w:cs="Times New Roman"/>
                <w:noProof/>
              </w:rPr>
              <w:t>Izejas informācijas apraksts</w:t>
            </w:r>
            <w:r w:rsidR="00632CEA">
              <w:rPr>
                <w:noProof/>
                <w:webHidden/>
              </w:rPr>
              <w:tab/>
            </w:r>
            <w:r w:rsidR="00632CEA">
              <w:rPr>
                <w:noProof/>
                <w:webHidden/>
              </w:rPr>
              <w:fldChar w:fldCharType="begin"/>
            </w:r>
            <w:r w:rsidR="00632CEA">
              <w:rPr>
                <w:noProof/>
                <w:webHidden/>
              </w:rPr>
              <w:instrText xml:space="preserve"> PAGEREF _Toc104461059 \h </w:instrText>
            </w:r>
            <w:r w:rsidR="00632CEA">
              <w:rPr>
                <w:noProof/>
                <w:webHidden/>
              </w:rPr>
            </w:r>
            <w:r w:rsidR="00632CEA">
              <w:rPr>
                <w:noProof/>
                <w:webHidden/>
              </w:rPr>
              <w:fldChar w:fldCharType="separate"/>
            </w:r>
            <w:r w:rsidR="008C6D3A">
              <w:rPr>
                <w:noProof/>
                <w:webHidden/>
              </w:rPr>
              <w:t>8</w:t>
            </w:r>
            <w:r w:rsidR="00632CEA">
              <w:rPr>
                <w:noProof/>
                <w:webHidden/>
              </w:rPr>
              <w:fldChar w:fldCharType="end"/>
            </w:r>
          </w:hyperlink>
        </w:p>
        <w:p w14:paraId="7462C528" w14:textId="49C0B4F8"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60" w:history="1">
            <w:r w:rsidR="00632CEA" w:rsidRPr="00E93A98">
              <w:rPr>
                <w:rStyle w:val="Hyperlink"/>
                <w:rFonts w:cs="Times New Roman"/>
                <w:noProof/>
              </w:rPr>
              <w:t>2.2.</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Funkcionālās prasības</w:t>
            </w:r>
            <w:r w:rsidR="00632CEA">
              <w:rPr>
                <w:noProof/>
                <w:webHidden/>
              </w:rPr>
              <w:tab/>
            </w:r>
            <w:r w:rsidR="00632CEA">
              <w:rPr>
                <w:noProof/>
                <w:webHidden/>
              </w:rPr>
              <w:fldChar w:fldCharType="begin"/>
            </w:r>
            <w:r w:rsidR="00632CEA">
              <w:rPr>
                <w:noProof/>
                <w:webHidden/>
              </w:rPr>
              <w:instrText xml:space="preserve"> PAGEREF _Toc104461060 \h </w:instrText>
            </w:r>
            <w:r w:rsidR="00632CEA">
              <w:rPr>
                <w:noProof/>
                <w:webHidden/>
              </w:rPr>
            </w:r>
            <w:r w:rsidR="00632CEA">
              <w:rPr>
                <w:noProof/>
                <w:webHidden/>
              </w:rPr>
              <w:fldChar w:fldCharType="separate"/>
            </w:r>
            <w:r w:rsidR="008C6D3A">
              <w:rPr>
                <w:noProof/>
                <w:webHidden/>
              </w:rPr>
              <w:t>9</w:t>
            </w:r>
            <w:r w:rsidR="00632CEA">
              <w:rPr>
                <w:noProof/>
                <w:webHidden/>
              </w:rPr>
              <w:fldChar w:fldCharType="end"/>
            </w:r>
          </w:hyperlink>
        </w:p>
        <w:p w14:paraId="0C3278A9" w14:textId="41F5779F"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61" w:history="1">
            <w:r w:rsidR="00632CEA" w:rsidRPr="00E93A98">
              <w:rPr>
                <w:rStyle w:val="Hyperlink"/>
                <w:rFonts w:cs="Times New Roman"/>
                <w:noProof/>
              </w:rPr>
              <w:t>2.3.</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Nefunkcionālās prasības</w:t>
            </w:r>
            <w:r w:rsidR="00632CEA">
              <w:rPr>
                <w:noProof/>
                <w:webHidden/>
              </w:rPr>
              <w:tab/>
            </w:r>
            <w:r w:rsidR="00632CEA">
              <w:rPr>
                <w:noProof/>
                <w:webHidden/>
              </w:rPr>
              <w:fldChar w:fldCharType="begin"/>
            </w:r>
            <w:r w:rsidR="00632CEA">
              <w:rPr>
                <w:noProof/>
                <w:webHidden/>
              </w:rPr>
              <w:instrText xml:space="preserve"> PAGEREF _Toc104461061 \h </w:instrText>
            </w:r>
            <w:r w:rsidR="00632CEA">
              <w:rPr>
                <w:noProof/>
                <w:webHidden/>
              </w:rPr>
            </w:r>
            <w:r w:rsidR="00632CEA">
              <w:rPr>
                <w:noProof/>
                <w:webHidden/>
              </w:rPr>
              <w:fldChar w:fldCharType="separate"/>
            </w:r>
            <w:r w:rsidR="008C6D3A">
              <w:rPr>
                <w:noProof/>
                <w:webHidden/>
              </w:rPr>
              <w:t>12</w:t>
            </w:r>
            <w:r w:rsidR="00632CEA">
              <w:rPr>
                <w:noProof/>
                <w:webHidden/>
              </w:rPr>
              <w:fldChar w:fldCharType="end"/>
            </w:r>
          </w:hyperlink>
        </w:p>
        <w:p w14:paraId="074B98E1" w14:textId="7F275D79" w:rsidR="00632CEA" w:rsidRDefault="003C34B9">
          <w:pPr>
            <w:pStyle w:val="TOC1"/>
            <w:tabs>
              <w:tab w:val="left" w:pos="480"/>
              <w:tab w:val="right" w:leader="dot" w:pos="9062"/>
            </w:tabs>
            <w:rPr>
              <w:rFonts w:asciiTheme="minorHAnsi" w:eastAsiaTheme="minorEastAsia" w:hAnsiTheme="minorHAnsi" w:cstheme="minorBidi"/>
              <w:noProof/>
              <w:snapToGrid/>
              <w:sz w:val="22"/>
              <w:szCs w:val="22"/>
              <w:lang w:val="en-GB" w:eastAsia="en-GB" w:bidi="ar-SA"/>
            </w:rPr>
          </w:pPr>
          <w:hyperlink w:anchor="_Toc104461062" w:history="1">
            <w:r w:rsidR="00632CEA" w:rsidRPr="00E93A98">
              <w:rPr>
                <w:rStyle w:val="Hyperlink"/>
                <w:rFonts w:cs="Times New Roman"/>
                <w:noProof/>
              </w:rPr>
              <w:t>3.</w:t>
            </w:r>
            <w:r w:rsidR="00632CEA">
              <w:rPr>
                <w:rFonts w:asciiTheme="minorHAnsi" w:eastAsiaTheme="minorEastAsia" w:hAnsiTheme="minorHAnsi" w:cstheme="minorBidi"/>
                <w:noProof/>
                <w:snapToGrid/>
                <w:sz w:val="22"/>
                <w:szCs w:val="22"/>
                <w:lang w:val="en-GB" w:eastAsia="en-GB" w:bidi="ar-SA"/>
              </w:rPr>
              <w:tab/>
            </w:r>
            <w:r w:rsidR="00632CEA" w:rsidRPr="00E93A98">
              <w:rPr>
                <w:rStyle w:val="Hyperlink"/>
                <w:rFonts w:cs="Times New Roman"/>
                <w:noProof/>
              </w:rPr>
              <w:t>Uzdevuma risināšanas līdzekļu izvēles pamatojums</w:t>
            </w:r>
            <w:r w:rsidR="00632CEA">
              <w:rPr>
                <w:noProof/>
                <w:webHidden/>
              </w:rPr>
              <w:tab/>
            </w:r>
            <w:r w:rsidR="00632CEA">
              <w:rPr>
                <w:noProof/>
                <w:webHidden/>
              </w:rPr>
              <w:fldChar w:fldCharType="begin"/>
            </w:r>
            <w:r w:rsidR="00632CEA">
              <w:rPr>
                <w:noProof/>
                <w:webHidden/>
              </w:rPr>
              <w:instrText xml:space="preserve"> PAGEREF _Toc104461062 \h </w:instrText>
            </w:r>
            <w:r w:rsidR="00632CEA">
              <w:rPr>
                <w:noProof/>
                <w:webHidden/>
              </w:rPr>
            </w:r>
            <w:r w:rsidR="00632CEA">
              <w:rPr>
                <w:noProof/>
                <w:webHidden/>
              </w:rPr>
              <w:fldChar w:fldCharType="separate"/>
            </w:r>
            <w:r w:rsidR="008C6D3A">
              <w:rPr>
                <w:noProof/>
                <w:webHidden/>
              </w:rPr>
              <w:t>13</w:t>
            </w:r>
            <w:r w:rsidR="00632CEA">
              <w:rPr>
                <w:noProof/>
                <w:webHidden/>
              </w:rPr>
              <w:fldChar w:fldCharType="end"/>
            </w:r>
          </w:hyperlink>
        </w:p>
        <w:p w14:paraId="7A34AD07" w14:textId="2596BA98" w:rsidR="00632CEA" w:rsidRDefault="003C34B9">
          <w:pPr>
            <w:pStyle w:val="TOC1"/>
            <w:tabs>
              <w:tab w:val="left" w:pos="480"/>
              <w:tab w:val="right" w:leader="dot" w:pos="9062"/>
            </w:tabs>
            <w:rPr>
              <w:rFonts w:asciiTheme="minorHAnsi" w:eastAsiaTheme="minorEastAsia" w:hAnsiTheme="minorHAnsi" w:cstheme="minorBidi"/>
              <w:noProof/>
              <w:snapToGrid/>
              <w:sz w:val="22"/>
              <w:szCs w:val="22"/>
              <w:lang w:val="en-GB" w:eastAsia="en-GB" w:bidi="ar-SA"/>
            </w:rPr>
          </w:pPr>
          <w:hyperlink w:anchor="_Toc104461063" w:history="1">
            <w:r w:rsidR="00632CEA" w:rsidRPr="00E93A98">
              <w:rPr>
                <w:rStyle w:val="Hyperlink"/>
                <w:rFonts w:cs="Times New Roman"/>
                <w:noProof/>
              </w:rPr>
              <w:t>4.</w:t>
            </w:r>
            <w:r w:rsidR="00632CEA">
              <w:rPr>
                <w:rFonts w:asciiTheme="minorHAnsi" w:eastAsiaTheme="minorEastAsia" w:hAnsiTheme="minorHAnsi" w:cstheme="minorBidi"/>
                <w:noProof/>
                <w:snapToGrid/>
                <w:sz w:val="22"/>
                <w:szCs w:val="22"/>
                <w:lang w:val="en-GB" w:eastAsia="en-GB" w:bidi="ar-SA"/>
              </w:rPr>
              <w:tab/>
            </w:r>
            <w:r w:rsidR="00632CEA" w:rsidRPr="00E93A98">
              <w:rPr>
                <w:rStyle w:val="Hyperlink"/>
                <w:rFonts w:cs="Times New Roman"/>
                <w:noProof/>
              </w:rPr>
              <w:t>Programmatūras produkta modelēšana un projektēšana</w:t>
            </w:r>
            <w:r w:rsidR="00632CEA">
              <w:rPr>
                <w:noProof/>
                <w:webHidden/>
              </w:rPr>
              <w:tab/>
            </w:r>
            <w:r w:rsidR="00632CEA">
              <w:rPr>
                <w:noProof/>
                <w:webHidden/>
              </w:rPr>
              <w:fldChar w:fldCharType="begin"/>
            </w:r>
            <w:r w:rsidR="00632CEA">
              <w:rPr>
                <w:noProof/>
                <w:webHidden/>
              </w:rPr>
              <w:instrText xml:space="preserve"> PAGEREF _Toc104461063 \h </w:instrText>
            </w:r>
            <w:r w:rsidR="00632CEA">
              <w:rPr>
                <w:noProof/>
                <w:webHidden/>
              </w:rPr>
            </w:r>
            <w:r w:rsidR="00632CEA">
              <w:rPr>
                <w:noProof/>
                <w:webHidden/>
              </w:rPr>
              <w:fldChar w:fldCharType="separate"/>
            </w:r>
            <w:r w:rsidR="008C6D3A">
              <w:rPr>
                <w:noProof/>
                <w:webHidden/>
              </w:rPr>
              <w:t>15</w:t>
            </w:r>
            <w:r w:rsidR="00632CEA">
              <w:rPr>
                <w:noProof/>
                <w:webHidden/>
              </w:rPr>
              <w:fldChar w:fldCharType="end"/>
            </w:r>
          </w:hyperlink>
        </w:p>
        <w:p w14:paraId="51DED5B6" w14:textId="3D65D99D"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64" w:history="1">
            <w:r w:rsidR="00632CEA" w:rsidRPr="00E93A98">
              <w:rPr>
                <w:rStyle w:val="Hyperlink"/>
                <w:rFonts w:cs="Times New Roman"/>
                <w:noProof/>
              </w:rPr>
              <w:t>4.1.</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Sistēmas arhitektūra</w:t>
            </w:r>
            <w:r w:rsidR="00632CEA">
              <w:rPr>
                <w:noProof/>
                <w:webHidden/>
              </w:rPr>
              <w:tab/>
            </w:r>
            <w:r w:rsidR="00632CEA">
              <w:rPr>
                <w:noProof/>
                <w:webHidden/>
              </w:rPr>
              <w:fldChar w:fldCharType="begin"/>
            </w:r>
            <w:r w:rsidR="00632CEA">
              <w:rPr>
                <w:noProof/>
                <w:webHidden/>
              </w:rPr>
              <w:instrText xml:space="preserve"> PAGEREF _Toc104461064 \h </w:instrText>
            </w:r>
            <w:r w:rsidR="00632CEA">
              <w:rPr>
                <w:noProof/>
                <w:webHidden/>
              </w:rPr>
            </w:r>
            <w:r w:rsidR="00632CEA">
              <w:rPr>
                <w:noProof/>
                <w:webHidden/>
              </w:rPr>
              <w:fldChar w:fldCharType="separate"/>
            </w:r>
            <w:r w:rsidR="008C6D3A">
              <w:rPr>
                <w:noProof/>
                <w:webHidden/>
              </w:rPr>
              <w:t>15</w:t>
            </w:r>
            <w:r w:rsidR="00632CEA">
              <w:rPr>
                <w:noProof/>
                <w:webHidden/>
              </w:rPr>
              <w:fldChar w:fldCharType="end"/>
            </w:r>
          </w:hyperlink>
        </w:p>
        <w:p w14:paraId="6CB97DCF" w14:textId="4FC65B8A" w:rsidR="00632CEA" w:rsidRDefault="003C34B9">
          <w:pPr>
            <w:pStyle w:val="TOC3"/>
            <w:tabs>
              <w:tab w:val="left" w:pos="1440"/>
              <w:tab w:val="right" w:leader="dot" w:pos="9062"/>
            </w:tabs>
            <w:rPr>
              <w:rFonts w:asciiTheme="minorHAnsi" w:eastAsiaTheme="minorEastAsia" w:hAnsiTheme="minorHAnsi" w:cstheme="minorBidi"/>
              <w:i w:val="0"/>
              <w:iCs w:val="0"/>
              <w:noProof/>
              <w:sz w:val="22"/>
              <w:szCs w:val="22"/>
              <w:lang w:val="en-GB" w:eastAsia="en-GB" w:bidi="ar-SA"/>
            </w:rPr>
          </w:pPr>
          <w:hyperlink w:anchor="_Toc104461065" w:history="1">
            <w:r w:rsidR="00632CEA" w:rsidRPr="00E93A98">
              <w:rPr>
                <w:rStyle w:val="Hyperlink"/>
                <w:rFonts w:cs="Times New Roman"/>
                <w:noProof/>
              </w:rPr>
              <w:t>4.1.1.</w:t>
            </w:r>
            <w:r w:rsidR="00632CEA">
              <w:rPr>
                <w:rFonts w:asciiTheme="minorHAnsi" w:eastAsiaTheme="minorEastAsia" w:hAnsiTheme="minorHAnsi" w:cstheme="minorBidi"/>
                <w:i w:val="0"/>
                <w:iCs w:val="0"/>
                <w:noProof/>
                <w:sz w:val="22"/>
                <w:szCs w:val="22"/>
                <w:lang w:val="en-GB" w:eastAsia="en-GB" w:bidi="ar-SA"/>
              </w:rPr>
              <w:tab/>
            </w:r>
            <w:r w:rsidR="00632CEA" w:rsidRPr="00E93A98">
              <w:rPr>
                <w:rStyle w:val="Hyperlink"/>
                <w:rFonts w:cs="Times New Roman"/>
                <w:noProof/>
              </w:rPr>
              <w:t>Sistēmas arhitektūra</w:t>
            </w:r>
            <w:r w:rsidR="00632CEA">
              <w:rPr>
                <w:noProof/>
                <w:webHidden/>
              </w:rPr>
              <w:tab/>
            </w:r>
            <w:r w:rsidR="00632CEA">
              <w:rPr>
                <w:noProof/>
                <w:webHidden/>
              </w:rPr>
              <w:fldChar w:fldCharType="begin"/>
            </w:r>
            <w:r w:rsidR="00632CEA">
              <w:rPr>
                <w:noProof/>
                <w:webHidden/>
              </w:rPr>
              <w:instrText xml:space="preserve"> PAGEREF _Toc104461065 \h </w:instrText>
            </w:r>
            <w:r w:rsidR="00632CEA">
              <w:rPr>
                <w:noProof/>
                <w:webHidden/>
              </w:rPr>
            </w:r>
            <w:r w:rsidR="00632CEA">
              <w:rPr>
                <w:noProof/>
                <w:webHidden/>
              </w:rPr>
              <w:fldChar w:fldCharType="separate"/>
            </w:r>
            <w:r w:rsidR="008C6D3A">
              <w:rPr>
                <w:noProof/>
                <w:webHidden/>
              </w:rPr>
              <w:t>15</w:t>
            </w:r>
            <w:r w:rsidR="00632CEA">
              <w:rPr>
                <w:noProof/>
                <w:webHidden/>
              </w:rPr>
              <w:fldChar w:fldCharType="end"/>
            </w:r>
          </w:hyperlink>
        </w:p>
        <w:p w14:paraId="231C4E1C" w14:textId="39630751"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66" w:history="1">
            <w:r w:rsidR="00632CEA" w:rsidRPr="00E93A98">
              <w:rPr>
                <w:rStyle w:val="Hyperlink"/>
                <w:rFonts w:cs="Times New Roman"/>
                <w:noProof/>
              </w:rPr>
              <w:t>4.2.</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Sistēmas ER modelis</w:t>
            </w:r>
            <w:r w:rsidR="00632CEA">
              <w:rPr>
                <w:noProof/>
                <w:webHidden/>
              </w:rPr>
              <w:tab/>
            </w:r>
            <w:r w:rsidR="00632CEA">
              <w:rPr>
                <w:noProof/>
                <w:webHidden/>
              </w:rPr>
              <w:fldChar w:fldCharType="begin"/>
            </w:r>
            <w:r w:rsidR="00632CEA">
              <w:rPr>
                <w:noProof/>
                <w:webHidden/>
              </w:rPr>
              <w:instrText xml:space="preserve"> PAGEREF _Toc104461066 \h </w:instrText>
            </w:r>
            <w:r w:rsidR="00632CEA">
              <w:rPr>
                <w:noProof/>
                <w:webHidden/>
              </w:rPr>
            </w:r>
            <w:r w:rsidR="00632CEA">
              <w:rPr>
                <w:noProof/>
                <w:webHidden/>
              </w:rPr>
              <w:fldChar w:fldCharType="separate"/>
            </w:r>
            <w:r w:rsidR="008C6D3A">
              <w:rPr>
                <w:noProof/>
                <w:webHidden/>
              </w:rPr>
              <w:t>18</w:t>
            </w:r>
            <w:r w:rsidR="00632CEA">
              <w:rPr>
                <w:noProof/>
                <w:webHidden/>
              </w:rPr>
              <w:fldChar w:fldCharType="end"/>
            </w:r>
          </w:hyperlink>
        </w:p>
        <w:p w14:paraId="0FED4ED5" w14:textId="4C6D2CE4"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67" w:history="1">
            <w:r w:rsidR="00632CEA" w:rsidRPr="00E93A98">
              <w:rPr>
                <w:rStyle w:val="Hyperlink"/>
                <w:rFonts w:cs="Times New Roman"/>
                <w:noProof/>
              </w:rPr>
              <w:t>4.3.</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Funkcionālais sistēmas modelis</w:t>
            </w:r>
            <w:r w:rsidR="00632CEA">
              <w:rPr>
                <w:noProof/>
                <w:webHidden/>
              </w:rPr>
              <w:tab/>
            </w:r>
            <w:r w:rsidR="00632CEA">
              <w:rPr>
                <w:noProof/>
                <w:webHidden/>
              </w:rPr>
              <w:fldChar w:fldCharType="begin"/>
            </w:r>
            <w:r w:rsidR="00632CEA">
              <w:rPr>
                <w:noProof/>
                <w:webHidden/>
              </w:rPr>
              <w:instrText xml:space="preserve"> PAGEREF _Toc104461067 \h </w:instrText>
            </w:r>
            <w:r w:rsidR="00632CEA">
              <w:rPr>
                <w:noProof/>
                <w:webHidden/>
              </w:rPr>
            </w:r>
            <w:r w:rsidR="00632CEA">
              <w:rPr>
                <w:noProof/>
                <w:webHidden/>
              </w:rPr>
              <w:fldChar w:fldCharType="separate"/>
            </w:r>
            <w:r w:rsidR="008C6D3A">
              <w:rPr>
                <w:noProof/>
                <w:webHidden/>
              </w:rPr>
              <w:t>20</w:t>
            </w:r>
            <w:r w:rsidR="00632CEA">
              <w:rPr>
                <w:noProof/>
                <w:webHidden/>
              </w:rPr>
              <w:fldChar w:fldCharType="end"/>
            </w:r>
          </w:hyperlink>
        </w:p>
        <w:p w14:paraId="1DF5FFDF" w14:textId="2B3E7E4D" w:rsidR="00632CEA" w:rsidRDefault="003C34B9">
          <w:pPr>
            <w:pStyle w:val="TOC3"/>
            <w:tabs>
              <w:tab w:val="left" w:pos="1440"/>
              <w:tab w:val="right" w:leader="dot" w:pos="9062"/>
            </w:tabs>
            <w:rPr>
              <w:rFonts w:asciiTheme="minorHAnsi" w:eastAsiaTheme="minorEastAsia" w:hAnsiTheme="minorHAnsi" w:cstheme="minorBidi"/>
              <w:i w:val="0"/>
              <w:iCs w:val="0"/>
              <w:noProof/>
              <w:sz w:val="22"/>
              <w:szCs w:val="22"/>
              <w:lang w:val="en-GB" w:eastAsia="en-GB" w:bidi="ar-SA"/>
            </w:rPr>
          </w:pPr>
          <w:hyperlink w:anchor="_Toc104461068" w:history="1">
            <w:r w:rsidR="00632CEA" w:rsidRPr="00E93A98">
              <w:rPr>
                <w:rStyle w:val="Hyperlink"/>
                <w:rFonts w:cs="Times New Roman"/>
                <w:noProof/>
              </w:rPr>
              <w:t>4.3.1.</w:t>
            </w:r>
            <w:r w:rsidR="00632CEA">
              <w:rPr>
                <w:rFonts w:asciiTheme="minorHAnsi" w:eastAsiaTheme="minorEastAsia" w:hAnsiTheme="minorHAnsi" w:cstheme="minorBidi"/>
                <w:i w:val="0"/>
                <w:iCs w:val="0"/>
                <w:noProof/>
                <w:sz w:val="22"/>
                <w:szCs w:val="22"/>
                <w:lang w:val="en-GB" w:eastAsia="en-GB" w:bidi="ar-SA"/>
              </w:rPr>
              <w:tab/>
            </w:r>
            <w:r w:rsidR="00632CEA" w:rsidRPr="00E93A98">
              <w:rPr>
                <w:rStyle w:val="Hyperlink"/>
                <w:rFonts w:cs="Times New Roman"/>
                <w:noProof/>
              </w:rPr>
              <w:t>Datu plūsmu modelis</w:t>
            </w:r>
            <w:r w:rsidR="00632CEA">
              <w:rPr>
                <w:noProof/>
                <w:webHidden/>
              </w:rPr>
              <w:tab/>
            </w:r>
            <w:r w:rsidR="00632CEA">
              <w:rPr>
                <w:noProof/>
                <w:webHidden/>
              </w:rPr>
              <w:fldChar w:fldCharType="begin"/>
            </w:r>
            <w:r w:rsidR="00632CEA">
              <w:rPr>
                <w:noProof/>
                <w:webHidden/>
              </w:rPr>
              <w:instrText xml:space="preserve"> PAGEREF _Toc104461068 \h </w:instrText>
            </w:r>
            <w:r w:rsidR="00632CEA">
              <w:rPr>
                <w:noProof/>
                <w:webHidden/>
              </w:rPr>
            </w:r>
            <w:r w:rsidR="00632CEA">
              <w:rPr>
                <w:noProof/>
                <w:webHidden/>
              </w:rPr>
              <w:fldChar w:fldCharType="separate"/>
            </w:r>
            <w:r w:rsidR="008C6D3A">
              <w:rPr>
                <w:noProof/>
                <w:webHidden/>
              </w:rPr>
              <w:t>20</w:t>
            </w:r>
            <w:r w:rsidR="00632CEA">
              <w:rPr>
                <w:noProof/>
                <w:webHidden/>
              </w:rPr>
              <w:fldChar w:fldCharType="end"/>
            </w:r>
          </w:hyperlink>
        </w:p>
        <w:p w14:paraId="0165D439" w14:textId="540920EB" w:rsidR="00632CEA" w:rsidRDefault="003C34B9">
          <w:pPr>
            <w:pStyle w:val="TOC1"/>
            <w:tabs>
              <w:tab w:val="left" w:pos="480"/>
              <w:tab w:val="right" w:leader="dot" w:pos="9062"/>
            </w:tabs>
            <w:rPr>
              <w:rFonts w:asciiTheme="minorHAnsi" w:eastAsiaTheme="minorEastAsia" w:hAnsiTheme="minorHAnsi" w:cstheme="minorBidi"/>
              <w:noProof/>
              <w:snapToGrid/>
              <w:sz w:val="22"/>
              <w:szCs w:val="22"/>
              <w:lang w:val="en-GB" w:eastAsia="en-GB" w:bidi="ar-SA"/>
            </w:rPr>
          </w:pPr>
          <w:hyperlink w:anchor="_Toc104461069" w:history="1">
            <w:r w:rsidR="00632CEA" w:rsidRPr="00E93A98">
              <w:rPr>
                <w:rStyle w:val="Hyperlink"/>
                <w:rFonts w:cs="Times New Roman"/>
                <w:noProof/>
              </w:rPr>
              <w:t>5.</w:t>
            </w:r>
            <w:r w:rsidR="00632CEA">
              <w:rPr>
                <w:rFonts w:asciiTheme="minorHAnsi" w:eastAsiaTheme="minorEastAsia" w:hAnsiTheme="minorHAnsi" w:cstheme="minorBidi"/>
                <w:noProof/>
                <w:snapToGrid/>
                <w:sz w:val="22"/>
                <w:szCs w:val="22"/>
                <w:lang w:val="en-GB" w:eastAsia="en-GB" w:bidi="ar-SA"/>
              </w:rPr>
              <w:tab/>
            </w:r>
            <w:r w:rsidR="00632CEA" w:rsidRPr="00E93A98">
              <w:rPr>
                <w:rStyle w:val="Hyperlink"/>
                <w:rFonts w:cs="Times New Roman"/>
                <w:noProof/>
              </w:rPr>
              <w:t>Datu struktūru apraksts</w:t>
            </w:r>
            <w:r w:rsidR="00632CEA">
              <w:rPr>
                <w:noProof/>
                <w:webHidden/>
              </w:rPr>
              <w:tab/>
            </w:r>
            <w:r w:rsidR="00632CEA">
              <w:rPr>
                <w:noProof/>
                <w:webHidden/>
              </w:rPr>
              <w:fldChar w:fldCharType="begin"/>
            </w:r>
            <w:r w:rsidR="00632CEA">
              <w:rPr>
                <w:noProof/>
                <w:webHidden/>
              </w:rPr>
              <w:instrText xml:space="preserve"> PAGEREF _Toc104461069 \h </w:instrText>
            </w:r>
            <w:r w:rsidR="00632CEA">
              <w:rPr>
                <w:noProof/>
                <w:webHidden/>
              </w:rPr>
            </w:r>
            <w:r w:rsidR="00632CEA">
              <w:rPr>
                <w:noProof/>
                <w:webHidden/>
              </w:rPr>
              <w:fldChar w:fldCharType="separate"/>
            </w:r>
            <w:r w:rsidR="008C6D3A">
              <w:rPr>
                <w:noProof/>
                <w:webHidden/>
              </w:rPr>
              <w:t>37</w:t>
            </w:r>
            <w:r w:rsidR="00632CEA">
              <w:rPr>
                <w:noProof/>
                <w:webHidden/>
              </w:rPr>
              <w:fldChar w:fldCharType="end"/>
            </w:r>
          </w:hyperlink>
        </w:p>
        <w:p w14:paraId="3A8B49C0" w14:textId="4D8A280B" w:rsidR="00632CEA" w:rsidRDefault="003C34B9">
          <w:pPr>
            <w:pStyle w:val="TOC1"/>
            <w:tabs>
              <w:tab w:val="left" w:pos="480"/>
              <w:tab w:val="right" w:leader="dot" w:pos="9062"/>
            </w:tabs>
            <w:rPr>
              <w:rFonts w:asciiTheme="minorHAnsi" w:eastAsiaTheme="minorEastAsia" w:hAnsiTheme="minorHAnsi" w:cstheme="minorBidi"/>
              <w:noProof/>
              <w:snapToGrid/>
              <w:sz w:val="22"/>
              <w:szCs w:val="22"/>
              <w:lang w:val="en-GB" w:eastAsia="en-GB" w:bidi="ar-SA"/>
            </w:rPr>
          </w:pPr>
          <w:hyperlink w:anchor="_Toc104461070" w:history="1">
            <w:r w:rsidR="00632CEA" w:rsidRPr="00E93A98">
              <w:rPr>
                <w:rStyle w:val="Hyperlink"/>
                <w:rFonts w:cs="Times New Roman"/>
                <w:noProof/>
              </w:rPr>
              <w:t>6.</w:t>
            </w:r>
            <w:r w:rsidR="00632CEA">
              <w:rPr>
                <w:rFonts w:asciiTheme="minorHAnsi" w:eastAsiaTheme="minorEastAsia" w:hAnsiTheme="minorHAnsi" w:cstheme="minorBidi"/>
                <w:noProof/>
                <w:snapToGrid/>
                <w:sz w:val="22"/>
                <w:szCs w:val="22"/>
                <w:lang w:val="en-GB" w:eastAsia="en-GB" w:bidi="ar-SA"/>
              </w:rPr>
              <w:tab/>
            </w:r>
            <w:r w:rsidR="00632CEA" w:rsidRPr="00E93A98">
              <w:rPr>
                <w:rStyle w:val="Hyperlink"/>
                <w:rFonts w:cs="Times New Roman"/>
                <w:noProof/>
              </w:rPr>
              <w:t>Lietotāja ceļvedis</w:t>
            </w:r>
            <w:r w:rsidR="00632CEA">
              <w:rPr>
                <w:noProof/>
                <w:webHidden/>
              </w:rPr>
              <w:tab/>
            </w:r>
            <w:r w:rsidR="00632CEA">
              <w:rPr>
                <w:noProof/>
                <w:webHidden/>
              </w:rPr>
              <w:fldChar w:fldCharType="begin"/>
            </w:r>
            <w:r w:rsidR="00632CEA">
              <w:rPr>
                <w:noProof/>
                <w:webHidden/>
              </w:rPr>
              <w:instrText xml:space="preserve"> PAGEREF _Toc104461070 \h </w:instrText>
            </w:r>
            <w:r w:rsidR="00632CEA">
              <w:rPr>
                <w:noProof/>
                <w:webHidden/>
              </w:rPr>
            </w:r>
            <w:r w:rsidR="00632CEA">
              <w:rPr>
                <w:noProof/>
                <w:webHidden/>
              </w:rPr>
              <w:fldChar w:fldCharType="separate"/>
            </w:r>
            <w:r w:rsidR="008C6D3A">
              <w:rPr>
                <w:noProof/>
                <w:webHidden/>
              </w:rPr>
              <w:t>41</w:t>
            </w:r>
            <w:r w:rsidR="00632CEA">
              <w:rPr>
                <w:noProof/>
                <w:webHidden/>
              </w:rPr>
              <w:fldChar w:fldCharType="end"/>
            </w:r>
          </w:hyperlink>
        </w:p>
        <w:p w14:paraId="0C9929B0" w14:textId="20894CA3"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71" w:history="1">
            <w:r w:rsidR="00632CEA" w:rsidRPr="00E93A98">
              <w:rPr>
                <w:rStyle w:val="Hyperlink"/>
                <w:rFonts w:cs="Times New Roman"/>
                <w:noProof/>
              </w:rPr>
              <w:t>6.1.</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Sistēmas prasības aparatūrai un programmatūrai</w:t>
            </w:r>
            <w:r w:rsidR="00632CEA">
              <w:rPr>
                <w:noProof/>
                <w:webHidden/>
              </w:rPr>
              <w:tab/>
            </w:r>
            <w:r w:rsidR="00632CEA">
              <w:rPr>
                <w:noProof/>
                <w:webHidden/>
              </w:rPr>
              <w:fldChar w:fldCharType="begin"/>
            </w:r>
            <w:r w:rsidR="00632CEA">
              <w:rPr>
                <w:noProof/>
                <w:webHidden/>
              </w:rPr>
              <w:instrText xml:space="preserve"> PAGEREF _Toc104461071 \h </w:instrText>
            </w:r>
            <w:r w:rsidR="00632CEA">
              <w:rPr>
                <w:noProof/>
                <w:webHidden/>
              </w:rPr>
            </w:r>
            <w:r w:rsidR="00632CEA">
              <w:rPr>
                <w:noProof/>
                <w:webHidden/>
              </w:rPr>
              <w:fldChar w:fldCharType="separate"/>
            </w:r>
            <w:r w:rsidR="008C6D3A">
              <w:rPr>
                <w:noProof/>
                <w:webHidden/>
              </w:rPr>
              <w:t>41</w:t>
            </w:r>
            <w:r w:rsidR="00632CEA">
              <w:rPr>
                <w:noProof/>
                <w:webHidden/>
              </w:rPr>
              <w:fldChar w:fldCharType="end"/>
            </w:r>
          </w:hyperlink>
        </w:p>
        <w:p w14:paraId="6AE10932" w14:textId="0540497D"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72" w:history="1">
            <w:r w:rsidR="00632CEA" w:rsidRPr="00E93A98">
              <w:rPr>
                <w:rStyle w:val="Hyperlink"/>
                <w:rFonts w:cs="Times New Roman"/>
                <w:noProof/>
              </w:rPr>
              <w:t>6.2.</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Sistēmas instalācija un palaišana</w:t>
            </w:r>
            <w:r w:rsidR="00632CEA">
              <w:rPr>
                <w:noProof/>
                <w:webHidden/>
              </w:rPr>
              <w:tab/>
            </w:r>
            <w:r w:rsidR="00632CEA">
              <w:rPr>
                <w:noProof/>
                <w:webHidden/>
              </w:rPr>
              <w:fldChar w:fldCharType="begin"/>
            </w:r>
            <w:r w:rsidR="00632CEA">
              <w:rPr>
                <w:noProof/>
                <w:webHidden/>
              </w:rPr>
              <w:instrText xml:space="preserve"> PAGEREF _Toc104461072 \h </w:instrText>
            </w:r>
            <w:r w:rsidR="00632CEA">
              <w:rPr>
                <w:noProof/>
                <w:webHidden/>
              </w:rPr>
            </w:r>
            <w:r w:rsidR="00632CEA">
              <w:rPr>
                <w:noProof/>
                <w:webHidden/>
              </w:rPr>
              <w:fldChar w:fldCharType="separate"/>
            </w:r>
            <w:r w:rsidR="008C6D3A">
              <w:rPr>
                <w:noProof/>
                <w:webHidden/>
              </w:rPr>
              <w:t>41</w:t>
            </w:r>
            <w:r w:rsidR="00632CEA">
              <w:rPr>
                <w:noProof/>
                <w:webHidden/>
              </w:rPr>
              <w:fldChar w:fldCharType="end"/>
            </w:r>
          </w:hyperlink>
        </w:p>
        <w:p w14:paraId="562AAF36" w14:textId="7301B72F"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73" w:history="1">
            <w:r w:rsidR="00632CEA" w:rsidRPr="00E93A98">
              <w:rPr>
                <w:rStyle w:val="Hyperlink"/>
                <w:rFonts w:cs="Times New Roman"/>
                <w:noProof/>
              </w:rPr>
              <w:t>6.3.</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Programmas apraksts</w:t>
            </w:r>
            <w:r w:rsidR="00632CEA">
              <w:rPr>
                <w:noProof/>
                <w:webHidden/>
              </w:rPr>
              <w:tab/>
            </w:r>
            <w:r w:rsidR="00632CEA">
              <w:rPr>
                <w:noProof/>
                <w:webHidden/>
              </w:rPr>
              <w:fldChar w:fldCharType="begin"/>
            </w:r>
            <w:r w:rsidR="00632CEA">
              <w:rPr>
                <w:noProof/>
                <w:webHidden/>
              </w:rPr>
              <w:instrText xml:space="preserve"> PAGEREF _Toc104461073 \h </w:instrText>
            </w:r>
            <w:r w:rsidR="00632CEA">
              <w:rPr>
                <w:noProof/>
                <w:webHidden/>
              </w:rPr>
            </w:r>
            <w:r w:rsidR="00632CEA">
              <w:rPr>
                <w:noProof/>
                <w:webHidden/>
              </w:rPr>
              <w:fldChar w:fldCharType="separate"/>
            </w:r>
            <w:r w:rsidR="008C6D3A">
              <w:rPr>
                <w:noProof/>
                <w:webHidden/>
              </w:rPr>
              <w:t>42</w:t>
            </w:r>
            <w:r w:rsidR="00632CEA">
              <w:rPr>
                <w:noProof/>
                <w:webHidden/>
              </w:rPr>
              <w:fldChar w:fldCharType="end"/>
            </w:r>
          </w:hyperlink>
        </w:p>
        <w:p w14:paraId="3E9081C2" w14:textId="0F52CED5" w:rsidR="00632CEA" w:rsidRDefault="003C34B9">
          <w:pPr>
            <w:pStyle w:val="TOC2"/>
            <w:tabs>
              <w:tab w:val="left" w:pos="960"/>
              <w:tab w:val="right" w:leader="dot" w:pos="9062"/>
            </w:tabs>
            <w:rPr>
              <w:rFonts w:asciiTheme="minorHAnsi" w:eastAsiaTheme="minorEastAsia" w:hAnsiTheme="minorHAnsi" w:cstheme="minorBidi"/>
              <w:noProof/>
              <w:sz w:val="22"/>
              <w:szCs w:val="22"/>
              <w:lang w:val="en-GB" w:eastAsia="en-GB" w:bidi="ar-SA"/>
            </w:rPr>
          </w:pPr>
          <w:hyperlink w:anchor="_Toc104461074" w:history="1">
            <w:r w:rsidR="00632CEA" w:rsidRPr="00E93A98">
              <w:rPr>
                <w:rStyle w:val="Hyperlink"/>
                <w:rFonts w:cs="Times New Roman"/>
                <w:noProof/>
              </w:rPr>
              <w:t>6.4.</w:t>
            </w:r>
            <w:r w:rsidR="00632CEA">
              <w:rPr>
                <w:rFonts w:asciiTheme="minorHAnsi" w:eastAsiaTheme="minorEastAsia" w:hAnsiTheme="minorHAnsi" w:cstheme="minorBidi"/>
                <w:noProof/>
                <w:sz w:val="22"/>
                <w:szCs w:val="22"/>
                <w:lang w:val="en-GB" w:eastAsia="en-GB" w:bidi="ar-SA"/>
              </w:rPr>
              <w:tab/>
            </w:r>
            <w:r w:rsidR="00632CEA" w:rsidRPr="00E93A98">
              <w:rPr>
                <w:rStyle w:val="Hyperlink"/>
                <w:rFonts w:cs="Times New Roman"/>
                <w:noProof/>
              </w:rPr>
              <w:t>Testa piemērs</w:t>
            </w:r>
            <w:r w:rsidR="00632CEA">
              <w:rPr>
                <w:noProof/>
                <w:webHidden/>
              </w:rPr>
              <w:tab/>
            </w:r>
            <w:r w:rsidR="00632CEA">
              <w:rPr>
                <w:noProof/>
                <w:webHidden/>
              </w:rPr>
              <w:fldChar w:fldCharType="begin"/>
            </w:r>
            <w:r w:rsidR="00632CEA">
              <w:rPr>
                <w:noProof/>
                <w:webHidden/>
              </w:rPr>
              <w:instrText xml:space="preserve"> PAGEREF _Toc104461074 \h </w:instrText>
            </w:r>
            <w:r w:rsidR="00632CEA">
              <w:rPr>
                <w:noProof/>
                <w:webHidden/>
              </w:rPr>
            </w:r>
            <w:r w:rsidR="00632CEA">
              <w:rPr>
                <w:noProof/>
                <w:webHidden/>
              </w:rPr>
              <w:fldChar w:fldCharType="separate"/>
            </w:r>
            <w:r w:rsidR="008C6D3A">
              <w:rPr>
                <w:noProof/>
                <w:webHidden/>
              </w:rPr>
              <w:t>51</w:t>
            </w:r>
            <w:r w:rsidR="00632CEA">
              <w:rPr>
                <w:noProof/>
                <w:webHidden/>
              </w:rPr>
              <w:fldChar w:fldCharType="end"/>
            </w:r>
          </w:hyperlink>
        </w:p>
        <w:p w14:paraId="48CED2D5" w14:textId="14A6D5E5" w:rsidR="00632CEA" w:rsidRDefault="003C34B9">
          <w:pPr>
            <w:pStyle w:val="TOC1"/>
            <w:tabs>
              <w:tab w:val="right" w:leader="dot" w:pos="9062"/>
            </w:tabs>
            <w:rPr>
              <w:rFonts w:asciiTheme="minorHAnsi" w:eastAsiaTheme="minorEastAsia" w:hAnsiTheme="minorHAnsi" w:cstheme="minorBidi"/>
              <w:noProof/>
              <w:snapToGrid/>
              <w:sz w:val="22"/>
              <w:szCs w:val="22"/>
              <w:lang w:val="en-GB" w:eastAsia="en-GB" w:bidi="ar-SA"/>
            </w:rPr>
          </w:pPr>
          <w:hyperlink w:anchor="_Toc104461075" w:history="1">
            <w:r w:rsidR="00632CEA" w:rsidRPr="00E93A98">
              <w:rPr>
                <w:rStyle w:val="Hyperlink"/>
                <w:rFonts w:cs="Times New Roman"/>
                <w:noProof/>
              </w:rPr>
              <w:t>Nobeigums</w:t>
            </w:r>
            <w:r w:rsidR="00632CEA">
              <w:rPr>
                <w:noProof/>
                <w:webHidden/>
              </w:rPr>
              <w:tab/>
            </w:r>
            <w:r w:rsidR="00632CEA">
              <w:rPr>
                <w:noProof/>
                <w:webHidden/>
              </w:rPr>
              <w:fldChar w:fldCharType="begin"/>
            </w:r>
            <w:r w:rsidR="00632CEA">
              <w:rPr>
                <w:noProof/>
                <w:webHidden/>
              </w:rPr>
              <w:instrText xml:space="preserve"> PAGEREF _Toc104461075 \h </w:instrText>
            </w:r>
            <w:r w:rsidR="00632CEA">
              <w:rPr>
                <w:noProof/>
                <w:webHidden/>
              </w:rPr>
            </w:r>
            <w:r w:rsidR="00632CEA">
              <w:rPr>
                <w:noProof/>
                <w:webHidden/>
              </w:rPr>
              <w:fldChar w:fldCharType="separate"/>
            </w:r>
            <w:r w:rsidR="008C6D3A">
              <w:rPr>
                <w:noProof/>
                <w:webHidden/>
              </w:rPr>
              <w:t>53</w:t>
            </w:r>
            <w:r w:rsidR="00632CEA">
              <w:rPr>
                <w:noProof/>
                <w:webHidden/>
              </w:rPr>
              <w:fldChar w:fldCharType="end"/>
            </w:r>
          </w:hyperlink>
        </w:p>
        <w:p w14:paraId="417B09AC" w14:textId="4096490A" w:rsidR="00632CEA" w:rsidRDefault="003C34B9">
          <w:pPr>
            <w:pStyle w:val="TOC1"/>
            <w:tabs>
              <w:tab w:val="right" w:leader="dot" w:pos="9062"/>
            </w:tabs>
            <w:rPr>
              <w:rFonts w:asciiTheme="minorHAnsi" w:eastAsiaTheme="minorEastAsia" w:hAnsiTheme="minorHAnsi" w:cstheme="minorBidi"/>
              <w:noProof/>
              <w:snapToGrid/>
              <w:sz w:val="22"/>
              <w:szCs w:val="22"/>
              <w:lang w:val="en-GB" w:eastAsia="en-GB" w:bidi="ar-SA"/>
            </w:rPr>
          </w:pPr>
          <w:hyperlink w:anchor="_Toc104461076" w:history="1">
            <w:r w:rsidR="00632CEA" w:rsidRPr="00E93A98">
              <w:rPr>
                <w:rStyle w:val="Hyperlink"/>
                <w:rFonts w:cs="Times New Roman"/>
                <w:noProof/>
              </w:rPr>
              <w:t>Informācijas avoti</w:t>
            </w:r>
            <w:r w:rsidR="00632CEA">
              <w:rPr>
                <w:noProof/>
                <w:webHidden/>
              </w:rPr>
              <w:tab/>
            </w:r>
            <w:r w:rsidR="00632CEA">
              <w:rPr>
                <w:noProof/>
                <w:webHidden/>
              </w:rPr>
              <w:fldChar w:fldCharType="begin"/>
            </w:r>
            <w:r w:rsidR="00632CEA">
              <w:rPr>
                <w:noProof/>
                <w:webHidden/>
              </w:rPr>
              <w:instrText xml:space="preserve"> PAGEREF _Toc104461076 \h </w:instrText>
            </w:r>
            <w:r w:rsidR="00632CEA">
              <w:rPr>
                <w:noProof/>
                <w:webHidden/>
              </w:rPr>
            </w:r>
            <w:r w:rsidR="00632CEA">
              <w:rPr>
                <w:noProof/>
                <w:webHidden/>
              </w:rPr>
              <w:fldChar w:fldCharType="separate"/>
            </w:r>
            <w:r w:rsidR="008C6D3A">
              <w:rPr>
                <w:noProof/>
                <w:webHidden/>
              </w:rPr>
              <w:t>54</w:t>
            </w:r>
            <w:r w:rsidR="00632CEA">
              <w:rPr>
                <w:noProof/>
                <w:webHidden/>
              </w:rPr>
              <w:fldChar w:fldCharType="end"/>
            </w:r>
          </w:hyperlink>
        </w:p>
        <w:p w14:paraId="282EF296" w14:textId="1B538B5E" w:rsidR="00632CEA" w:rsidRDefault="003C34B9">
          <w:pPr>
            <w:pStyle w:val="TOC1"/>
            <w:tabs>
              <w:tab w:val="right" w:leader="dot" w:pos="9062"/>
            </w:tabs>
            <w:rPr>
              <w:rFonts w:asciiTheme="minorHAnsi" w:eastAsiaTheme="minorEastAsia" w:hAnsiTheme="minorHAnsi" w:cstheme="minorBidi"/>
              <w:noProof/>
              <w:snapToGrid/>
              <w:sz w:val="22"/>
              <w:szCs w:val="22"/>
              <w:lang w:val="en-GB" w:eastAsia="en-GB" w:bidi="ar-SA"/>
            </w:rPr>
          </w:pPr>
          <w:hyperlink w:anchor="_Toc104461077" w:history="1">
            <w:r w:rsidR="00632CEA" w:rsidRPr="00E93A98">
              <w:rPr>
                <w:rStyle w:val="Hyperlink"/>
                <w:rFonts w:cs="Times New Roman"/>
                <w:noProof/>
              </w:rPr>
              <w:t>Pielikumi</w:t>
            </w:r>
            <w:r w:rsidR="00632CEA">
              <w:rPr>
                <w:noProof/>
                <w:webHidden/>
              </w:rPr>
              <w:tab/>
            </w:r>
            <w:r w:rsidR="00632CEA">
              <w:rPr>
                <w:noProof/>
                <w:webHidden/>
              </w:rPr>
              <w:fldChar w:fldCharType="begin"/>
            </w:r>
            <w:r w:rsidR="00632CEA">
              <w:rPr>
                <w:noProof/>
                <w:webHidden/>
              </w:rPr>
              <w:instrText xml:space="preserve"> PAGEREF _Toc104461077 \h </w:instrText>
            </w:r>
            <w:r w:rsidR="00632CEA">
              <w:rPr>
                <w:noProof/>
                <w:webHidden/>
              </w:rPr>
            </w:r>
            <w:r w:rsidR="00632CEA">
              <w:rPr>
                <w:noProof/>
                <w:webHidden/>
              </w:rPr>
              <w:fldChar w:fldCharType="separate"/>
            </w:r>
            <w:r w:rsidR="008C6D3A">
              <w:rPr>
                <w:noProof/>
                <w:webHidden/>
              </w:rPr>
              <w:t>55</w:t>
            </w:r>
            <w:r w:rsidR="00632CEA">
              <w:rPr>
                <w:noProof/>
                <w:webHidden/>
              </w:rPr>
              <w:fldChar w:fldCharType="end"/>
            </w:r>
          </w:hyperlink>
        </w:p>
        <w:p w14:paraId="2C1D3BEF" w14:textId="6E558408" w:rsidR="00632CEA" w:rsidRDefault="003C34B9">
          <w:pPr>
            <w:pStyle w:val="TOC1"/>
            <w:tabs>
              <w:tab w:val="left" w:pos="480"/>
              <w:tab w:val="right" w:leader="dot" w:pos="9062"/>
            </w:tabs>
            <w:rPr>
              <w:rFonts w:asciiTheme="minorHAnsi" w:eastAsiaTheme="minorEastAsia" w:hAnsiTheme="minorHAnsi" w:cstheme="minorBidi"/>
              <w:noProof/>
              <w:snapToGrid/>
              <w:sz w:val="22"/>
              <w:szCs w:val="22"/>
              <w:lang w:val="en-GB" w:eastAsia="en-GB" w:bidi="ar-SA"/>
            </w:rPr>
          </w:pPr>
          <w:hyperlink w:anchor="_Toc104461078" w:history="1">
            <w:r w:rsidR="00632CEA" w:rsidRPr="00E93A98">
              <w:rPr>
                <w:rStyle w:val="Hyperlink"/>
                <w:rFonts w:cs="Times New Roman"/>
                <w:noProof/>
              </w:rPr>
              <w:t>1.</w:t>
            </w:r>
            <w:r w:rsidR="00632CEA">
              <w:rPr>
                <w:rFonts w:asciiTheme="minorHAnsi" w:eastAsiaTheme="minorEastAsia" w:hAnsiTheme="minorHAnsi" w:cstheme="minorBidi"/>
                <w:noProof/>
                <w:snapToGrid/>
                <w:sz w:val="22"/>
                <w:szCs w:val="22"/>
                <w:lang w:val="en-GB" w:eastAsia="en-GB" w:bidi="ar-SA"/>
              </w:rPr>
              <w:tab/>
            </w:r>
            <w:r w:rsidR="00632CEA">
              <w:rPr>
                <w:rStyle w:val="Hyperlink"/>
                <w:rFonts w:cs="Times New Roman"/>
                <w:noProof/>
              </w:rPr>
              <w:t>p</w:t>
            </w:r>
            <w:r w:rsidR="00632CEA" w:rsidRPr="00E93A98">
              <w:rPr>
                <w:rStyle w:val="Hyperlink"/>
                <w:rFonts w:cs="Times New Roman"/>
                <w:noProof/>
              </w:rPr>
              <w:t>ielikums</w:t>
            </w:r>
            <w:r w:rsidR="00632CEA">
              <w:rPr>
                <w:rStyle w:val="Hyperlink"/>
                <w:rFonts w:cs="Times New Roman"/>
                <w:noProof/>
              </w:rPr>
              <w:t xml:space="preserve">. Ekrānuzņēmumi </w:t>
            </w:r>
            <w:r w:rsidR="00632CEA">
              <w:rPr>
                <w:noProof/>
                <w:webHidden/>
              </w:rPr>
              <w:tab/>
            </w:r>
            <w:r w:rsidR="00632CEA">
              <w:rPr>
                <w:noProof/>
                <w:webHidden/>
              </w:rPr>
              <w:fldChar w:fldCharType="begin"/>
            </w:r>
            <w:r w:rsidR="00632CEA">
              <w:rPr>
                <w:noProof/>
                <w:webHidden/>
              </w:rPr>
              <w:instrText xml:space="preserve"> PAGEREF _Toc104461078 \h </w:instrText>
            </w:r>
            <w:r w:rsidR="00632CEA">
              <w:rPr>
                <w:noProof/>
                <w:webHidden/>
              </w:rPr>
            </w:r>
            <w:r w:rsidR="00632CEA">
              <w:rPr>
                <w:noProof/>
                <w:webHidden/>
              </w:rPr>
              <w:fldChar w:fldCharType="separate"/>
            </w:r>
            <w:r w:rsidR="008C6D3A">
              <w:rPr>
                <w:noProof/>
                <w:webHidden/>
              </w:rPr>
              <w:t>56</w:t>
            </w:r>
            <w:r w:rsidR="00632CEA">
              <w:rPr>
                <w:noProof/>
                <w:webHidden/>
              </w:rPr>
              <w:fldChar w:fldCharType="end"/>
            </w:r>
          </w:hyperlink>
        </w:p>
        <w:p w14:paraId="6AFE9C46" w14:textId="0E720502" w:rsidR="0052568F" w:rsidRPr="008A7681" w:rsidRDefault="0052568F" w:rsidP="0052568F">
          <w:pPr>
            <w:rPr>
              <w:rFonts w:cs="Times New Roman"/>
              <w:b/>
              <w:bCs/>
              <w:noProof/>
            </w:rPr>
          </w:pPr>
          <w:r w:rsidRPr="008A7681">
            <w:rPr>
              <w:rFonts w:cs="Times New Roman"/>
              <w:b/>
              <w:bCs/>
              <w:noProof/>
            </w:rPr>
            <w:fldChar w:fldCharType="end"/>
          </w:r>
        </w:p>
      </w:sdtContent>
    </w:sdt>
    <w:p w14:paraId="69594883" w14:textId="65B4CCA2" w:rsidR="004333B1" w:rsidRPr="008A7681" w:rsidRDefault="004333B1" w:rsidP="004333B1">
      <w:pPr>
        <w:spacing w:line="240" w:lineRule="auto"/>
        <w:jc w:val="left"/>
        <w:rPr>
          <w:rFonts w:cs="Times New Roman"/>
          <w:b/>
          <w:bCs/>
          <w:noProof/>
        </w:rPr>
      </w:pPr>
      <w:r w:rsidRPr="008A7681">
        <w:rPr>
          <w:rFonts w:cs="Times New Roman"/>
        </w:rPr>
        <w:br w:type="page"/>
      </w:r>
    </w:p>
    <w:p w14:paraId="1A9FBB7B" w14:textId="77777777" w:rsidR="00EA2912" w:rsidRPr="008A7681" w:rsidRDefault="00EA2912" w:rsidP="00EA2912">
      <w:pPr>
        <w:pStyle w:val="Heading1"/>
        <w:numPr>
          <w:ilvl w:val="0"/>
          <w:numId w:val="0"/>
        </w:numPr>
        <w:spacing w:before="240"/>
        <w:rPr>
          <w:rFonts w:cs="Times New Roman"/>
        </w:rPr>
        <w:sectPr w:rsidR="00EA2912" w:rsidRPr="008A7681" w:rsidSect="00F0234B">
          <w:headerReference w:type="default" r:id="rId8"/>
          <w:footerReference w:type="default" r:id="rId9"/>
          <w:headerReference w:type="first" r:id="rId10"/>
          <w:footerReference w:type="first" r:id="rId11"/>
          <w:pgSz w:w="11907" w:h="16840" w:code="9"/>
          <w:pgMar w:top="1134" w:right="1134" w:bottom="1134" w:left="1701" w:header="720" w:footer="720" w:gutter="0"/>
          <w:cols w:space="720"/>
          <w:titlePg/>
          <w:docGrid w:linePitch="326"/>
        </w:sectPr>
      </w:pPr>
    </w:p>
    <w:p w14:paraId="72CF3DBF" w14:textId="1DF9FE5B" w:rsidR="00AD41A6" w:rsidRPr="008A7681" w:rsidRDefault="00FF4746" w:rsidP="00EA2912">
      <w:pPr>
        <w:pStyle w:val="Heading1"/>
        <w:numPr>
          <w:ilvl w:val="0"/>
          <w:numId w:val="0"/>
        </w:numPr>
        <w:spacing w:before="240"/>
        <w:rPr>
          <w:rFonts w:cs="Times New Roman"/>
        </w:rPr>
      </w:pPr>
      <w:bookmarkStart w:id="7" w:name="_Toc104461054"/>
      <w:r w:rsidRPr="008A7681">
        <w:rPr>
          <w:rFonts w:cs="Times New Roman"/>
        </w:rPr>
        <w:lastRenderedPageBreak/>
        <w:t>Ievads</w:t>
      </w:r>
      <w:bookmarkEnd w:id="7"/>
    </w:p>
    <w:p w14:paraId="36B04440" w14:textId="380EB372" w:rsidR="001122DC" w:rsidRPr="008A7681" w:rsidRDefault="00255A00" w:rsidP="001122DC">
      <w:pPr>
        <w:rPr>
          <w:rFonts w:cs="Times New Roman"/>
        </w:rPr>
      </w:pPr>
      <w:r w:rsidRPr="008A7681">
        <w:rPr>
          <w:rFonts w:cs="Times New Roman"/>
        </w:rPr>
        <w:tab/>
        <w:t xml:space="preserve">Mūsdienu pasaulē, kas kļūst aiz vien digitalizētāka, uzņēmumam, lai veiksmīgi izdzīvotu un konkurētu tirgū ir dzīvīgi nepieciešami savi digitālie risinājumi. Cilvēki aizvien biežāk, sāk apskatīt uzņēmumus virtuālajās kartēs, skatoties to novērtējumus, atrašanās vietu, darba laiku un citu informāciju. </w:t>
      </w:r>
      <w:r w:rsidR="00E774EC" w:rsidRPr="008A7681">
        <w:rPr>
          <w:rFonts w:cs="Times New Roman"/>
        </w:rPr>
        <w:t>Tādējādi palielinās digitālo risinājumu, tādu kā mājaslapu, nozīmīgums, jo cilvēki pēdējā laikā sākuši</w:t>
      </w:r>
      <w:r w:rsidRPr="008A7681">
        <w:rPr>
          <w:rFonts w:cs="Times New Roman"/>
        </w:rPr>
        <w:t xml:space="preserve"> novērtēt uzņēmumus pēc to mājas lapām un dod lielāku priekšroku uzņēmumiem, kuriem ir pieklājīgākas mājaslapas un vēl lielāku priekšroku tiem uzņēmumiem, kuru mājaslapās ir iespējams veikt pakalpojumu vai preču pasūtīšanu, tādējādi minimizējot patērēto laiku uz fizisko pārvietošanos.</w:t>
      </w:r>
      <w:r w:rsidR="00E774EC" w:rsidRPr="008A7681">
        <w:rPr>
          <w:rFonts w:cs="Times New Roman"/>
        </w:rPr>
        <w:t xml:space="preserve"> Auto pakalpojumu un apkalpošanas sfērā lielu lomu spēlē tā sauktais “sarafāna radio”, taču lai sasniegtu plašāku auditoreju un piln</w:t>
      </w:r>
      <w:r w:rsidR="00132A63" w:rsidRPr="008A7681">
        <w:rPr>
          <w:rFonts w:cs="Times New Roman"/>
        </w:rPr>
        <w:t xml:space="preserve">īgi jaunus klientus uzņēmumam “The Glow Light” ir nepieciešams savs digitālais risinājums”. </w:t>
      </w:r>
    </w:p>
    <w:p w14:paraId="4A34F165" w14:textId="0C833503" w:rsidR="00132A63" w:rsidRPr="008A7681" w:rsidRDefault="00132A63" w:rsidP="001122DC">
      <w:pPr>
        <w:rPr>
          <w:rFonts w:cs="Times New Roman"/>
        </w:rPr>
      </w:pPr>
      <w:r w:rsidRPr="008A7681">
        <w:rPr>
          <w:rFonts w:cs="Times New Roman"/>
        </w:rPr>
        <w:tab/>
        <w:t xml:space="preserve">Šī kvalifikācijas darba mērķis ir izveidot risinājumu, kurā tiks prezentēts uzņēmums “TGL” un lietotājiem būs iespēja veikt pieteikumu uz uzņēmuma mašīnas kosmētikas un apkalpes pakalpojumiem. </w:t>
      </w:r>
    </w:p>
    <w:p w14:paraId="209561E0" w14:textId="6AC0D8B8" w:rsidR="00132A63" w:rsidRPr="008A7681" w:rsidRDefault="00132A63" w:rsidP="001122DC">
      <w:pPr>
        <w:rPr>
          <w:rFonts w:cs="Times New Roman"/>
        </w:rPr>
      </w:pPr>
      <w:r w:rsidRPr="008A7681">
        <w:rPr>
          <w:rFonts w:cs="Times New Roman"/>
        </w:rPr>
        <w:tab/>
        <w:t xml:space="preserve">Par uzņēmumu “The Glow Light”, tas ir izdomāts uzņēmums kvalifikācijas prakses </w:t>
      </w:r>
      <w:r w:rsidR="00AB0CE9" w:rsidRPr="008A7681">
        <w:rPr>
          <w:rFonts w:cs="Times New Roman"/>
        </w:rPr>
        <w:t xml:space="preserve">uzdevumam, </w:t>
      </w:r>
      <w:r w:rsidR="000F48A0">
        <w:rPr>
          <w:rFonts w:cs="Times New Roman"/>
        </w:rPr>
        <w:t>balstīts uz</w:t>
      </w:r>
      <w:r w:rsidRPr="008A7681">
        <w:rPr>
          <w:rFonts w:cs="Times New Roman"/>
        </w:rPr>
        <w:t xml:space="preserve"> patiesi pastāvošu angļu uzņēmumu ar tādu pašu no</w:t>
      </w:r>
      <w:r w:rsidR="000F48A0">
        <w:rPr>
          <w:rFonts w:cs="Times New Roman"/>
        </w:rPr>
        <w:t>saukumu</w:t>
      </w:r>
      <w:r w:rsidRPr="008A7681">
        <w:rPr>
          <w:rFonts w:cs="Times New Roman"/>
        </w:rPr>
        <w:t>.</w:t>
      </w:r>
      <w:r w:rsidR="000F48A0">
        <w:rPr>
          <w:rFonts w:cs="Times New Roman"/>
        </w:rPr>
        <w:t xml:space="preserve"> Tika lemts rakstīt darbu par doto uzņēmumu, jo tika gūta atļauja un pat iedrošinājums izmantot uzņēmuma mājaslapas izveidi, kā kvalifikācijas darba projektu.</w:t>
      </w:r>
      <w:r w:rsidRPr="008A7681">
        <w:rPr>
          <w:rFonts w:cs="Times New Roman"/>
        </w:rPr>
        <w:t xml:space="preserve"> </w:t>
      </w:r>
    </w:p>
    <w:p w14:paraId="16FFB674" w14:textId="42F0B805" w:rsidR="00132A63" w:rsidRPr="008A7681" w:rsidRDefault="00132A63" w:rsidP="00132A63">
      <w:pPr>
        <w:spacing w:line="240" w:lineRule="auto"/>
        <w:jc w:val="left"/>
        <w:rPr>
          <w:rFonts w:cs="Times New Roman"/>
        </w:rPr>
      </w:pPr>
      <w:r w:rsidRPr="008A7681">
        <w:rPr>
          <w:rFonts w:cs="Times New Roman"/>
        </w:rPr>
        <w:br w:type="page"/>
      </w:r>
    </w:p>
    <w:p w14:paraId="083AA362" w14:textId="5F4E3BE3" w:rsidR="00FF4746" w:rsidRPr="008A7681" w:rsidRDefault="000260BC" w:rsidP="00FF4746">
      <w:pPr>
        <w:pStyle w:val="Heading1"/>
        <w:rPr>
          <w:rFonts w:cs="Times New Roman"/>
        </w:rPr>
      </w:pPr>
      <w:bookmarkStart w:id="8" w:name="_Toc104461055"/>
      <w:r w:rsidRPr="008A7681">
        <w:rPr>
          <w:rFonts w:cs="Times New Roman"/>
        </w:rPr>
        <w:lastRenderedPageBreak/>
        <w:t>Uzdevuma nostādne</w:t>
      </w:r>
      <w:bookmarkEnd w:id="8"/>
    </w:p>
    <w:p w14:paraId="33EDCF5C" w14:textId="290275B2" w:rsidR="00CF07F6" w:rsidRPr="008A7681" w:rsidRDefault="00132A63" w:rsidP="00F0234B">
      <w:pPr>
        <w:ind w:firstLine="709"/>
        <w:rPr>
          <w:rFonts w:cs="Times New Roman"/>
        </w:rPr>
      </w:pPr>
      <w:r w:rsidRPr="008A7681">
        <w:rPr>
          <w:rFonts w:cs="Times New Roman"/>
        </w:rPr>
        <w:t>Kvalifikācijas darba uzdevums ir izveidot auto kosmētikas un apkalpes servisa “The Glow Light” digitālo risinājumu, kurā uzņēmums varēs prezent</w:t>
      </w:r>
      <w:r w:rsidR="006F3E55" w:rsidRPr="008A7681">
        <w:rPr>
          <w:rFonts w:cs="Times New Roman"/>
        </w:rPr>
        <w:t xml:space="preserve">ēt sevi, </w:t>
      </w:r>
      <w:r w:rsidRPr="008A7681">
        <w:rPr>
          <w:rFonts w:cs="Times New Roman"/>
        </w:rPr>
        <w:t>rādot ar ko viņš nodarbojas</w:t>
      </w:r>
      <w:r w:rsidR="00CF07F6" w:rsidRPr="008A7681">
        <w:rPr>
          <w:rFonts w:cs="Times New Roman"/>
        </w:rPr>
        <w:t>, dos iespēju lietotājiem iegūt pierakstu uz kādu no uzņēmuma pakalpojumiem un lietotājiem rakstīt atsauksmes par uzņēmumu un tā paveiktajiem darbiem. Šī sistēma palīdzēs uzņēmumam uzskaitīt veiktos un paveiktos pakalpojumus, atļaus vieglāk dalīties ar uzņēmuma darbību un tā atsauksmēm.</w:t>
      </w:r>
    </w:p>
    <w:p w14:paraId="37A83E7C" w14:textId="207339BE" w:rsidR="00CF07F6" w:rsidRPr="008A7681" w:rsidRDefault="00CF07F6" w:rsidP="00CF07F6">
      <w:pPr>
        <w:rPr>
          <w:rFonts w:cs="Times New Roman"/>
        </w:rPr>
      </w:pPr>
      <w:r w:rsidRPr="008A7681">
        <w:rPr>
          <w:rFonts w:cs="Times New Roman"/>
        </w:rPr>
        <w:t xml:space="preserve">Risinājumam </w:t>
      </w:r>
      <w:r w:rsidR="006F3E55" w:rsidRPr="008A7681">
        <w:rPr>
          <w:rFonts w:cs="Times New Roman"/>
        </w:rPr>
        <w:t xml:space="preserve">ir jāiekļauj sevī </w:t>
      </w:r>
      <w:r w:rsidR="00DB3D08">
        <w:rPr>
          <w:rFonts w:cs="Times New Roman"/>
        </w:rPr>
        <w:t>šādas galvenās funkcionalitātes.</w:t>
      </w:r>
    </w:p>
    <w:p w14:paraId="0C3D47E7" w14:textId="785A2B93" w:rsidR="006F3E55" w:rsidRPr="008A7681" w:rsidRDefault="00DF58C0" w:rsidP="3489205A">
      <w:pPr>
        <w:pStyle w:val="ListParagraph"/>
        <w:numPr>
          <w:ilvl w:val="0"/>
          <w:numId w:val="2"/>
        </w:numPr>
        <w:rPr>
          <w:rFonts w:cs="Times New Roman"/>
        </w:rPr>
      </w:pPr>
      <w:r>
        <w:rPr>
          <w:rFonts w:cs="Times New Roman"/>
        </w:rPr>
        <w:t>J</w:t>
      </w:r>
      <w:r w:rsidR="3489205A" w:rsidRPr="008A7681">
        <w:rPr>
          <w:rFonts w:cs="Times New Roman"/>
        </w:rPr>
        <w:t>ānodrošina lietotājiem iespēj</w:t>
      </w:r>
      <w:r>
        <w:rPr>
          <w:rFonts w:cs="Times New Roman"/>
        </w:rPr>
        <w:t>u veikt pakalpojumu pieteikšanu.</w:t>
      </w:r>
    </w:p>
    <w:p w14:paraId="40DC9A70" w14:textId="55487207" w:rsidR="006F3E55" w:rsidRPr="008A7681" w:rsidRDefault="00DF58C0" w:rsidP="3489205A">
      <w:pPr>
        <w:pStyle w:val="ListParagraph"/>
        <w:numPr>
          <w:ilvl w:val="0"/>
          <w:numId w:val="2"/>
        </w:numPr>
        <w:rPr>
          <w:rFonts w:cs="Times New Roman"/>
        </w:rPr>
      </w:pPr>
      <w:r>
        <w:rPr>
          <w:rFonts w:cs="Times New Roman"/>
        </w:rPr>
        <w:t>J</w:t>
      </w:r>
      <w:r w:rsidR="3489205A" w:rsidRPr="008A7681">
        <w:rPr>
          <w:rFonts w:cs="Times New Roman"/>
        </w:rPr>
        <w:t>ānodrošina lietotājiem iespēju rakstīt atsauksmes par uzņēmu</w:t>
      </w:r>
      <w:r>
        <w:rPr>
          <w:rFonts w:cs="Times New Roman"/>
        </w:rPr>
        <w:t>mu un atsevišķiem pakalpojumiem.</w:t>
      </w:r>
    </w:p>
    <w:p w14:paraId="725DE28D" w14:textId="5508B96B" w:rsidR="003618A7" w:rsidRPr="008A7681" w:rsidRDefault="00DF58C0" w:rsidP="3489205A">
      <w:pPr>
        <w:pStyle w:val="ListParagraph"/>
        <w:numPr>
          <w:ilvl w:val="0"/>
          <w:numId w:val="2"/>
        </w:numPr>
        <w:rPr>
          <w:rFonts w:cs="Times New Roman"/>
        </w:rPr>
      </w:pPr>
      <w:r>
        <w:rPr>
          <w:rFonts w:cs="Times New Roman"/>
        </w:rPr>
        <w:t>J</w:t>
      </w:r>
      <w:r w:rsidR="3489205A" w:rsidRPr="008A7681">
        <w:rPr>
          <w:rFonts w:cs="Times New Roman"/>
        </w:rPr>
        <w:t>āiekļauj sevī reģistrācijas sistēma, ar trijām lomām – lietotājs, administrators, nepiereģistrējies lieto</w:t>
      </w:r>
      <w:r>
        <w:rPr>
          <w:rFonts w:cs="Times New Roman"/>
        </w:rPr>
        <w:t>tājs.</w:t>
      </w:r>
    </w:p>
    <w:p w14:paraId="02E76749" w14:textId="4A2EAA9E" w:rsidR="006F3E55" w:rsidRPr="008A7681" w:rsidRDefault="00DF58C0" w:rsidP="3489205A">
      <w:pPr>
        <w:pStyle w:val="ListParagraph"/>
        <w:numPr>
          <w:ilvl w:val="0"/>
          <w:numId w:val="2"/>
        </w:numPr>
        <w:rPr>
          <w:rFonts w:cs="Times New Roman"/>
        </w:rPr>
      </w:pPr>
      <w:r>
        <w:rPr>
          <w:rFonts w:cs="Times New Roman"/>
        </w:rPr>
        <w:t>U</w:t>
      </w:r>
      <w:r w:rsidR="3489205A" w:rsidRPr="008A7681">
        <w:rPr>
          <w:rFonts w:cs="Times New Roman"/>
        </w:rPr>
        <w:t>zskaitīt un</w:t>
      </w:r>
      <w:r>
        <w:rPr>
          <w:rFonts w:cs="Times New Roman"/>
        </w:rPr>
        <w:t xml:space="preserve"> rediģēt pieejamos pakalpojumus.</w:t>
      </w:r>
    </w:p>
    <w:p w14:paraId="26EC9805" w14:textId="2B12F608" w:rsidR="00F27AD5" w:rsidRPr="008A7681" w:rsidRDefault="00DF58C0" w:rsidP="3489205A">
      <w:pPr>
        <w:pStyle w:val="ListParagraph"/>
        <w:numPr>
          <w:ilvl w:val="0"/>
          <w:numId w:val="2"/>
        </w:numPr>
        <w:rPr>
          <w:rFonts w:cs="Times New Roman"/>
        </w:rPr>
      </w:pPr>
      <w:r>
        <w:rPr>
          <w:rFonts w:cs="Times New Roman"/>
        </w:rPr>
        <w:t>Uzskaitīt pasūtījumu pieteikumus.</w:t>
      </w:r>
    </w:p>
    <w:p w14:paraId="6506B41D" w14:textId="250A6011" w:rsidR="00F27AD5" w:rsidRPr="008A7681" w:rsidRDefault="00DF58C0" w:rsidP="3489205A">
      <w:pPr>
        <w:pStyle w:val="ListParagraph"/>
        <w:numPr>
          <w:ilvl w:val="0"/>
          <w:numId w:val="2"/>
        </w:numPr>
        <w:rPr>
          <w:rFonts w:cs="Times New Roman"/>
        </w:rPr>
      </w:pPr>
      <w:r>
        <w:rPr>
          <w:rFonts w:cs="Times New Roman"/>
        </w:rPr>
        <w:t>R</w:t>
      </w:r>
      <w:r w:rsidR="3489205A" w:rsidRPr="008A7681">
        <w:rPr>
          <w:rFonts w:cs="Times New Roman"/>
        </w:rPr>
        <w:t>akstīt atskaite</w:t>
      </w:r>
      <w:r>
        <w:rPr>
          <w:rFonts w:cs="Times New Roman"/>
        </w:rPr>
        <w:t>s par paveiktajiem pasūtījumiem.</w:t>
      </w:r>
    </w:p>
    <w:p w14:paraId="022EE003" w14:textId="3102FC24" w:rsidR="00F27AD5" w:rsidRPr="008A7681" w:rsidRDefault="00DF58C0" w:rsidP="3489205A">
      <w:pPr>
        <w:pStyle w:val="ListParagraph"/>
        <w:numPr>
          <w:ilvl w:val="0"/>
          <w:numId w:val="2"/>
        </w:numPr>
        <w:rPr>
          <w:rFonts w:cs="Times New Roman"/>
        </w:rPr>
      </w:pPr>
      <w:r>
        <w:rPr>
          <w:rFonts w:cs="Times New Roman"/>
        </w:rPr>
        <w:t>I</w:t>
      </w:r>
      <w:r w:rsidR="3489205A" w:rsidRPr="008A7681">
        <w:rPr>
          <w:rFonts w:cs="Times New Roman"/>
        </w:rPr>
        <w:t>zskatīt atsauksmes p</w:t>
      </w:r>
      <w:r>
        <w:rPr>
          <w:rFonts w:cs="Times New Roman"/>
        </w:rPr>
        <w:t>irms to publikācijas mājas lapā.</w:t>
      </w:r>
    </w:p>
    <w:p w14:paraId="6DDFCCC5" w14:textId="2475D994" w:rsidR="006F3E55" w:rsidRPr="008A7681" w:rsidRDefault="00DF58C0" w:rsidP="3489205A">
      <w:pPr>
        <w:pStyle w:val="ListParagraph"/>
        <w:numPr>
          <w:ilvl w:val="0"/>
          <w:numId w:val="2"/>
        </w:numPr>
        <w:rPr>
          <w:rFonts w:cs="Times New Roman"/>
        </w:rPr>
      </w:pPr>
      <w:r>
        <w:rPr>
          <w:rFonts w:cs="Times New Roman"/>
        </w:rPr>
        <w:t>A</w:t>
      </w:r>
      <w:r w:rsidR="3489205A" w:rsidRPr="008A7681">
        <w:rPr>
          <w:rFonts w:cs="Times New Roman"/>
        </w:rPr>
        <w:t>pskatīt statistiku par pasūtījumiem.</w:t>
      </w:r>
    </w:p>
    <w:p w14:paraId="43702336" w14:textId="442D3F89" w:rsidR="005C7512" w:rsidRPr="008A7681" w:rsidRDefault="005C7512" w:rsidP="005C7512">
      <w:pPr>
        <w:spacing w:line="240" w:lineRule="auto"/>
        <w:jc w:val="left"/>
        <w:rPr>
          <w:rFonts w:cs="Times New Roman"/>
        </w:rPr>
      </w:pPr>
      <w:r w:rsidRPr="008A7681">
        <w:rPr>
          <w:rFonts w:cs="Times New Roman"/>
        </w:rPr>
        <w:br w:type="page"/>
      </w:r>
    </w:p>
    <w:p w14:paraId="02BB2113" w14:textId="3CF9D6BF" w:rsidR="00FF4746" w:rsidRPr="008A7681" w:rsidRDefault="3489205A" w:rsidP="00FF4746">
      <w:pPr>
        <w:pStyle w:val="Heading1"/>
        <w:rPr>
          <w:rFonts w:cs="Times New Roman"/>
        </w:rPr>
      </w:pPr>
      <w:bookmarkStart w:id="9" w:name="_Toc104461056"/>
      <w:r w:rsidRPr="008A7681">
        <w:rPr>
          <w:rFonts w:cs="Times New Roman"/>
        </w:rPr>
        <w:lastRenderedPageBreak/>
        <w:t>Prasību specifikācijas</w:t>
      </w:r>
      <w:bookmarkEnd w:id="9"/>
    </w:p>
    <w:p w14:paraId="1448A8D0" w14:textId="2223C55A" w:rsidR="00733B33" w:rsidRPr="008A7681" w:rsidRDefault="00733B33" w:rsidP="00733B33">
      <w:pPr>
        <w:pStyle w:val="Heading2"/>
        <w:rPr>
          <w:rFonts w:cs="Times New Roman"/>
        </w:rPr>
      </w:pPr>
      <w:bookmarkStart w:id="10" w:name="_Toc104461057"/>
      <w:r w:rsidRPr="008A7681">
        <w:rPr>
          <w:rFonts w:cs="Times New Roman"/>
        </w:rPr>
        <w:t>Ieejas un izejas informācijas apraksts</w:t>
      </w:r>
      <w:bookmarkEnd w:id="10"/>
    </w:p>
    <w:p w14:paraId="590C859E" w14:textId="59F60AFA" w:rsidR="00FC1C6C" w:rsidRPr="008A7681" w:rsidRDefault="00733B33" w:rsidP="00FC1C6C">
      <w:pPr>
        <w:pStyle w:val="Heading3"/>
        <w:rPr>
          <w:rFonts w:cs="Times New Roman"/>
        </w:rPr>
      </w:pPr>
      <w:bookmarkStart w:id="11" w:name="_Toc104461058"/>
      <w:r w:rsidRPr="008A7681">
        <w:rPr>
          <w:rFonts w:cs="Times New Roman"/>
        </w:rPr>
        <w:t>Ieejas informācijas apraksts</w:t>
      </w:r>
      <w:bookmarkEnd w:id="11"/>
    </w:p>
    <w:p w14:paraId="4F63628B" w14:textId="4E356F4C" w:rsidR="005C7512" w:rsidRPr="008A7681" w:rsidRDefault="3489205A" w:rsidP="3489205A">
      <w:pPr>
        <w:rPr>
          <w:rFonts w:cs="Times New Roman"/>
        </w:rPr>
      </w:pPr>
      <w:r w:rsidRPr="008A7681">
        <w:rPr>
          <w:rFonts w:cs="Times New Roman"/>
        </w:rPr>
        <w:t xml:space="preserve">Sistēmā tiks nodrošināta šāda ieejas informācijas apstrāde. </w:t>
      </w:r>
    </w:p>
    <w:p w14:paraId="72FB8D13" w14:textId="22EA79E0" w:rsidR="005C7512" w:rsidRPr="008A7681" w:rsidRDefault="3489205A" w:rsidP="3489205A">
      <w:pPr>
        <w:rPr>
          <w:rFonts w:cs="Times New Roman"/>
        </w:rPr>
      </w:pPr>
      <w:r w:rsidRPr="008A7681">
        <w:rPr>
          <w:rFonts w:cs="Times New Roman"/>
        </w:rPr>
        <w:t xml:space="preserve">1.  Informācija par </w:t>
      </w:r>
      <w:r w:rsidRPr="008A7681">
        <w:rPr>
          <w:rFonts w:cs="Times New Roman"/>
          <w:b/>
          <w:bCs/>
        </w:rPr>
        <w:t>lietotāju</w:t>
      </w:r>
      <w:r w:rsidR="00DB3D08">
        <w:rPr>
          <w:rFonts w:cs="Times New Roman"/>
        </w:rPr>
        <w:t xml:space="preserve"> sastāvēs no sekojošiem datiem.</w:t>
      </w:r>
    </w:p>
    <w:p w14:paraId="1ADE145E" w14:textId="2F4C21CD" w:rsidR="005C7512" w:rsidRPr="008A7681" w:rsidRDefault="3489205A" w:rsidP="3489205A">
      <w:pPr>
        <w:pStyle w:val="ListParagraph"/>
        <w:numPr>
          <w:ilvl w:val="0"/>
          <w:numId w:val="3"/>
        </w:numPr>
        <w:rPr>
          <w:rFonts w:cs="Times New Roman"/>
        </w:rPr>
      </w:pPr>
      <w:r w:rsidRPr="008A7681">
        <w:rPr>
          <w:rFonts w:cs="Times New Roman"/>
        </w:rPr>
        <w:t>Vārds – burta teksts ar izmēru līdz 255 rakstzīmēm.</w:t>
      </w:r>
    </w:p>
    <w:p w14:paraId="16B99276" w14:textId="2BD2A9AC" w:rsidR="005C7512" w:rsidRPr="008A7681" w:rsidRDefault="3489205A" w:rsidP="3489205A">
      <w:pPr>
        <w:pStyle w:val="ListParagraph"/>
        <w:numPr>
          <w:ilvl w:val="0"/>
          <w:numId w:val="3"/>
        </w:numPr>
        <w:rPr>
          <w:rFonts w:cs="Times New Roman"/>
        </w:rPr>
      </w:pPr>
      <w:r w:rsidRPr="008A7681">
        <w:rPr>
          <w:rFonts w:cs="Times New Roman"/>
        </w:rPr>
        <w:t>Uzvārds – burta teksts ar izmēru līdz 255 rakstzīmēm.</w:t>
      </w:r>
    </w:p>
    <w:p w14:paraId="4BC3F0A5" w14:textId="1DB66721" w:rsidR="005C7512" w:rsidRPr="008A7681" w:rsidRDefault="3489205A" w:rsidP="3489205A">
      <w:pPr>
        <w:pStyle w:val="ListParagraph"/>
        <w:numPr>
          <w:ilvl w:val="0"/>
          <w:numId w:val="3"/>
        </w:numPr>
        <w:rPr>
          <w:rFonts w:cs="Times New Roman"/>
        </w:rPr>
      </w:pPr>
      <w:r w:rsidRPr="008A7681">
        <w:rPr>
          <w:rFonts w:cs="Times New Roman"/>
        </w:rPr>
        <w:t>E-pasta adrese – burta teksts ar izmēru līdz 255 rakstzīmēm.</w:t>
      </w:r>
    </w:p>
    <w:p w14:paraId="65774A97" w14:textId="032D8548" w:rsidR="005C7512" w:rsidRPr="008A7681" w:rsidRDefault="3489205A" w:rsidP="3489205A">
      <w:pPr>
        <w:pStyle w:val="ListParagraph"/>
        <w:numPr>
          <w:ilvl w:val="0"/>
          <w:numId w:val="3"/>
        </w:numPr>
        <w:rPr>
          <w:rFonts w:cs="Times New Roman"/>
        </w:rPr>
      </w:pPr>
      <w:r w:rsidRPr="008A7681">
        <w:rPr>
          <w:rFonts w:cs="Times New Roman"/>
        </w:rPr>
        <w:t>Telefona numurs – veseli skaitļi ar izmēru līdz 8 rakstzīmēm.</w:t>
      </w:r>
    </w:p>
    <w:p w14:paraId="2DA2B612" w14:textId="05E4276E" w:rsidR="005C7512" w:rsidRPr="008A7681" w:rsidRDefault="3489205A" w:rsidP="3489205A">
      <w:pPr>
        <w:pStyle w:val="ListParagraph"/>
        <w:numPr>
          <w:ilvl w:val="0"/>
          <w:numId w:val="3"/>
        </w:numPr>
        <w:rPr>
          <w:rFonts w:cs="Times New Roman"/>
        </w:rPr>
      </w:pPr>
      <w:r w:rsidRPr="008A7681">
        <w:rPr>
          <w:rFonts w:cs="Times New Roman"/>
        </w:rPr>
        <w:t>Telefona numura valsts kods – veseli skaitļi ar izmēru līdz 5 rakstzīmēm.</w:t>
      </w:r>
    </w:p>
    <w:p w14:paraId="403A8BCE" w14:textId="6B04F1DC" w:rsidR="005C7512" w:rsidRPr="008A7681" w:rsidRDefault="3489205A" w:rsidP="3489205A">
      <w:pPr>
        <w:pStyle w:val="ListParagraph"/>
        <w:numPr>
          <w:ilvl w:val="0"/>
          <w:numId w:val="3"/>
        </w:numPr>
        <w:rPr>
          <w:rFonts w:cs="Times New Roman"/>
        </w:rPr>
      </w:pPr>
      <w:r w:rsidRPr="008A7681">
        <w:rPr>
          <w:rFonts w:cs="Times New Roman"/>
        </w:rPr>
        <w:t>Parole – ciparu simbolu un teksta kombinācija no 6 līdz 21 rakstzīmēm.</w:t>
      </w:r>
    </w:p>
    <w:p w14:paraId="37BF6415" w14:textId="56E07411" w:rsidR="00243A08" w:rsidRPr="008A7681" w:rsidRDefault="3489205A" w:rsidP="3489205A">
      <w:pPr>
        <w:pStyle w:val="ListParagraph"/>
        <w:numPr>
          <w:ilvl w:val="0"/>
          <w:numId w:val="3"/>
        </w:numPr>
        <w:rPr>
          <w:rFonts w:cs="Times New Roman"/>
        </w:rPr>
      </w:pPr>
      <w:r w:rsidRPr="008A7681">
        <w:rPr>
          <w:rFonts w:cs="Times New Roman"/>
        </w:rPr>
        <w:t>Loma – burta teksts ar izmēru līdz 255 rakstzīmēm.</w:t>
      </w:r>
    </w:p>
    <w:p w14:paraId="157FEE9A" w14:textId="642C2C30" w:rsidR="005C7512" w:rsidRPr="008A7681" w:rsidRDefault="3489205A" w:rsidP="3489205A">
      <w:pPr>
        <w:rPr>
          <w:rFonts w:cs="Times New Roman"/>
        </w:rPr>
      </w:pPr>
      <w:r w:rsidRPr="008A7681">
        <w:rPr>
          <w:rFonts w:cs="Times New Roman"/>
        </w:rPr>
        <w:t xml:space="preserve">2. Informācija par lietotāja </w:t>
      </w:r>
      <w:r w:rsidRPr="008A7681">
        <w:rPr>
          <w:rFonts w:cs="Times New Roman"/>
          <w:b/>
          <w:bCs/>
        </w:rPr>
        <w:t>mašīnām</w:t>
      </w:r>
      <w:r w:rsidR="00DB3D08">
        <w:rPr>
          <w:rFonts w:cs="Times New Roman"/>
        </w:rPr>
        <w:t xml:space="preserve">  sastāvēs no sekojošiem datiem.</w:t>
      </w:r>
    </w:p>
    <w:p w14:paraId="500C9E03" w14:textId="7B7016AA" w:rsidR="00E8544B" w:rsidRPr="008A7681" w:rsidRDefault="3489205A" w:rsidP="3489205A">
      <w:pPr>
        <w:pStyle w:val="ListParagraph"/>
        <w:numPr>
          <w:ilvl w:val="0"/>
          <w:numId w:val="4"/>
        </w:numPr>
        <w:rPr>
          <w:rFonts w:cs="Times New Roman"/>
        </w:rPr>
      </w:pPr>
      <w:r w:rsidRPr="008A7681">
        <w:rPr>
          <w:rFonts w:cs="Times New Roman"/>
        </w:rPr>
        <w:t xml:space="preserve">Ražotājs – teksts ar izmēru līdz 255 rakstzīmēm. </w:t>
      </w:r>
    </w:p>
    <w:p w14:paraId="081B6C76" w14:textId="0A7F4F55" w:rsidR="00E8544B" w:rsidRPr="008A7681" w:rsidRDefault="3489205A" w:rsidP="3489205A">
      <w:pPr>
        <w:pStyle w:val="ListParagraph"/>
        <w:numPr>
          <w:ilvl w:val="0"/>
          <w:numId w:val="4"/>
        </w:numPr>
        <w:rPr>
          <w:rFonts w:cs="Times New Roman"/>
        </w:rPr>
      </w:pPr>
      <w:r w:rsidRPr="008A7681">
        <w:rPr>
          <w:rFonts w:cs="Times New Roman"/>
        </w:rPr>
        <w:t>Modelis – teksts ar izmēru līdz 255 rakstzīmēm.</w:t>
      </w:r>
    </w:p>
    <w:p w14:paraId="51131D5C" w14:textId="63904594" w:rsidR="00E8544B" w:rsidRPr="008A7681" w:rsidRDefault="3489205A" w:rsidP="3489205A">
      <w:pPr>
        <w:pStyle w:val="ListParagraph"/>
        <w:numPr>
          <w:ilvl w:val="0"/>
          <w:numId w:val="4"/>
        </w:numPr>
        <w:rPr>
          <w:rFonts w:cs="Times New Roman"/>
        </w:rPr>
      </w:pPr>
      <w:r w:rsidRPr="008A7681">
        <w:rPr>
          <w:rFonts w:cs="Times New Roman"/>
        </w:rPr>
        <w:t>Numurzīme – teksts ar izmēru līdz 10 rakstzīmēm.</w:t>
      </w:r>
    </w:p>
    <w:p w14:paraId="30CA1F93" w14:textId="6DBFDE5A" w:rsidR="00E8544B" w:rsidRPr="008A7681" w:rsidRDefault="3489205A" w:rsidP="3489205A">
      <w:pPr>
        <w:pStyle w:val="ListParagraph"/>
        <w:numPr>
          <w:ilvl w:val="0"/>
          <w:numId w:val="4"/>
        </w:numPr>
        <w:rPr>
          <w:rFonts w:cs="Times New Roman"/>
        </w:rPr>
      </w:pPr>
      <w:r w:rsidRPr="008A7681">
        <w:rPr>
          <w:rFonts w:cs="Times New Roman"/>
        </w:rPr>
        <w:t>Ražošanas gads – pilni cipari ar izmēru līdz 4 rakstzīmēm.</w:t>
      </w:r>
    </w:p>
    <w:p w14:paraId="74C224FE" w14:textId="42BBFB1F" w:rsidR="00E8544B" w:rsidRPr="008A7681" w:rsidRDefault="3489205A" w:rsidP="3489205A">
      <w:pPr>
        <w:pStyle w:val="ListParagraph"/>
        <w:numPr>
          <w:ilvl w:val="0"/>
          <w:numId w:val="4"/>
        </w:numPr>
        <w:rPr>
          <w:rFonts w:cs="Times New Roman"/>
        </w:rPr>
      </w:pPr>
      <w:r w:rsidRPr="008A7681">
        <w:rPr>
          <w:rFonts w:cs="Times New Roman"/>
        </w:rPr>
        <w:t>Krāsa – burta teksts ar izmēru līdz 255 rakstzīmēm.</w:t>
      </w:r>
    </w:p>
    <w:p w14:paraId="409DBD03" w14:textId="054B2058" w:rsidR="00E8544B" w:rsidRPr="008A7681" w:rsidRDefault="3489205A" w:rsidP="3489205A">
      <w:pPr>
        <w:pStyle w:val="ListParagraph"/>
        <w:numPr>
          <w:ilvl w:val="0"/>
          <w:numId w:val="4"/>
        </w:numPr>
        <w:rPr>
          <w:rFonts w:cs="Times New Roman"/>
        </w:rPr>
      </w:pPr>
      <w:r w:rsidRPr="008A7681">
        <w:rPr>
          <w:rFonts w:cs="Times New Roman"/>
        </w:rPr>
        <w:t xml:space="preserve">Iekšbūves materiāls – burta teksts ar izmēru līdz 255 rakstzīmēm. </w:t>
      </w:r>
    </w:p>
    <w:p w14:paraId="377ED9B4" w14:textId="5A0DA50E" w:rsidR="00E8544B" w:rsidRPr="008A7681" w:rsidRDefault="3489205A" w:rsidP="3489205A">
      <w:pPr>
        <w:pStyle w:val="ListParagraph"/>
        <w:numPr>
          <w:ilvl w:val="0"/>
          <w:numId w:val="4"/>
        </w:numPr>
        <w:rPr>
          <w:rFonts w:cs="Times New Roman"/>
        </w:rPr>
      </w:pPr>
      <w:r w:rsidRPr="008A7681">
        <w:rPr>
          <w:rFonts w:cs="Times New Roman"/>
        </w:rPr>
        <w:t>Detaļas – teksts ar neierobežotu izmēru.</w:t>
      </w:r>
    </w:p>
    <w:p w14:paraId="5881EA71" w14:textId="4A396383" w:rsidR="00E8544B" w:rsidRPr="008A7681" w:rsidRDefault="3489205A" w:rsidP="3489205A">
      <w:pPr>
        <w:rPr>
          <w:rFonts w:cs="Times New Roman"/>
        </w:rPr>
      </w:pPr>
      <w:r w:rsidRPr="008A7681">
        <w:rPr>
          <w:rFonts w:cs="Times New Roman"/>
        </w:rPr>
        <w:t xml:space="preserve">3. Informācija par </w:t>
      </w:r>
      <w:r w:rsidRPr="008A7681">
        <w:rPr>
          <w:rFonts w:cs="Times New Roman"/>
          <w:b/>
          <w:bCs/>
        </w:rPr>
        <w:t>pakalpojumiem</w:t>
      </w:r>
      <w:r w:rsidR="00DB3D08">
        <w:rPr>
          <w:rFonts w:cs="Times New Roman"/>
        </w:rPr>
        <w:t xml:space="preserve"> sastāvēs no sekojošiem datiem.</w:t>
      </w:r>
    </w:p>
    <w:p w14:paraId="072FED39" w14:textId="071D13CE" w:rsidR="00E8544B" w:rsidRPr="008A7681" w:rsidRDefault="3489205A" w:rsidP="3489205A">
      <w:pPr>
        <w:pStyle w:val="ListParagraph"/>
        <w:numPr>
          <w:ilvl w:val="0"/>
          <w:numId w:val="5"/>
        </w:numPr>
        <w:rPr>
          <w:rFonts w:cs="Times New Roman"/>
        </w:rPr>
      </w:pPr>
      <w:r w:rsidRPr="008A7681">
        <w:rPr>
          <w:rFonts w:cs="Times New Roman"/>
        </w:rPr>
        <w:t>Nosaukums – teksts ar izmēru līdz 255 rakstzīmēm.</w:t>
      </w:r>
    </w:p>
    <w:p w14:paraId="018D7BF0" w14:textId="5887B466" w:rsidR="00E8544B" w:rsidRPr="008A7681" w:rsidRDefault="3489205A" w:rsidP="3489205A">
      <w:pPr>
        <w:pStyle w:val="ListParagraph"/>
        <w:numPr>
          <w:ilvl w:val="0"/>
          <w:numId w:val="5"/>
        </w:numPr>
        <w:rPr>
          <w:rFonts w:cs="Times New Roman"/>
        </w:rPr>
      </w:pPr>
      <w:r w:rsidRPr="008A7681">
        <w:rPr>
          <w:rFonts w:cs="Times New Roman"/>
        </w:rPr>
        <w:t>Cena – skaitlis ar peldošo komatu līdz 11 rakstzīmēm.</w:t>
      </w:r>
    </w:p>
    <w:p w14:paraId="594DFDE4" w14:textId="26E5D4F5" w:rsidR="00E8544B" w:rsidRPr="008A7681" w:rsidRDefault="3489205A" w:rsidP="3489205A">
      <w:pPr>
        <w:pStyle w:val="ListParagraph"/>
        <w:numPr>
          <w:ilvl w:val="0"/>
          <w:numId w:val="5"/>
        </w:numPr>
        <w:rPr>
          <w:rFonts w:cs="Times New Roman"/>
        </w:rPr>
      </w:pPr>
      <w:r w:rsidRPr="008A7681">
        <w:rPr>
          <w:rFonts w:cs="Times New Roman"/>
        </w:rPr>
        <w:t>Darba apjoms – veseli skaitļi ar izmēru līdz 11 rakstzīmēm.</w:t>
      </w:r>
    </w:p>
    <w:p w14:paraId="5A278A47" w14:textId="5C8F8966" w:rsidR="00E8544B" w:rsidRPr="008A7681" w:rsidRDefault="3489205A" w:rsidP="3489205A">
      <w:pPr>
        <w:pStyle w:val="ListParagraph"/>
        <w:numPr>
          <w:ilvl w:val="0"/>
          <w:numId w:val="5"/>
        </w:numPr>
        <w:rPr>
          <w:rFonts w:cs="Times New Roman"/>
        </w:rPr>
      </w:pPr>
      <w:r w:rsidRPr="008A7681">
        <w:rPr>
          <w:rFonts w:cs="Times New Roman"/>
        </w:rPr>
        <w:t>Apraksts – teksts ar neierobežotu izmēru.</w:t>
      </w:r>
    </w:p>
    <w:p w14:paraId="6613F05D" w14:textId="55D884F4" w:rsidR="00243A08" w:rsidRPr="008A7681" w:rsidRDefault="3489205A" w:rsidP="3489205A">
      <w:pPr>
        <w:pStyle w:val="ListParagraph"/>
        <w:numPr>
          <w:ilvl w:val="0"/>
          <w:numId w:val="5"/>
        </w:numPr>
        <w:rPr>
          <w:rFonts w:cs="Times New Roman"/>
        </w:rPr>
      </w:pPr>
      <w:r w:rsidRPr="008A7681">
        <w:rPr>
          <w:rFonts w:cs="Times New Roman"/>
        </w:rPr>
        <w:t>Bilde – bilde.</w:t>
      </w:r>
    </w:p>
    <w:p w14:paraId="5049A4F0" w14:textId="75D6D61F" w:rsidR="00243A08" w:rsidRPr="008A7681" w:rsidRDefault="3489205A" w:rsidP="3489205A">
      <w:pPr>
        <w:rPr>
          <w:rFonts w:cs="Times New Roman"/>
        </w:rPr>
      </w:pPr>
      <w:r w:rsidRPr="008A7681">
        <w:rPr>
          <w:rFonts w:cs="Times New Roman"/>
        </w:rPr>
        <w:t xml:space="preserve">4. Informācija par </w:t>
      </w:r>
      <w:r w:rsidRPr="008A7681">
        <w:rPr>
          <w:rFonts w:cs="Times New Roman"/>
          <w:b/>
          <w:bCs/>
        </w:rPr>
        <w:t>pieteikumu uz pakalpojumiem</w:t>
      </w:r>
      <w:r w:rsidR="00DB3D08">
        <w:rPr>
          <w:rFonts w:cs="Times New Roman"/>
        </w:rPr>
        <w:t xml:space="preserve"> sastāvēs no sekojošiem datiem.</w:t>
      </w:r>
    </w:p>
    <w:p w14:paraId="01CA4827" w14:textId="450D76C8" w:rsidR="00243A08" w:rsidRPr="008A7681" w:rsidRDefault="3489205A" w:rsidP="3489205A">
      <w:pPr>
        <w:pStyle w:val="ListParagraph"/>
        <w:numPr>
          <w:ilvl w:val="0"/>
          <w:numId w:val="6"/>
        </w:numPr>
        <w:rPr>
          <w:rFonts w:cs="Times New Roman"/>
        </w:rPr>
      </w:pPr>
      <w:r w:rsidRPr="008A7681">
        <w:rPr>
          <w:rFonts w:cs="Times New Roman"/>
        </w:rPr>
        <w:t>Mašīna – vesels skaitlis ar izmēru līdz 11 rakstzīmēm.</w:t>
      </w:r>
    </w:p>
    <w:p w14:paraId="3092ACC0" w14:textId="7F2DFE29" w:rsidR="006D23D0" w:rsidRPr="008A7681" w:rsidRDefault="3489205A" w:rsidP="3489205A">
      <w:pPr>
        <w:pStyle w:val="ListParagraph"/>
        <w:numPr>
          <w:ilvl w:val="0"/>
          <w:numId w:val="6"/>
        </w:numPr>
        <w:rPr>
          <w:rFonts w:cs="Times New Roman"/>
        </w:rPr>
      </w:pPr>
      <w:r w:rsidRPr="008A7681">
        <w:rPr>
          <w:rFonts w:cs="Times New Roman"/>
        </w:rPr>
        <w:t>Apmeklējuma datums – datums.</w:t>
      </w:r>
    </w:p>
    <w:p w14:paraId="227C621C" w14:textId="2FA543C2" w:rsidR="006D23D0" w:rsidRPr="008A7681" w:rsidRDefault="3489205A" w:rsidP="3489205A">
      <w:pPr>
        <w:pStyle w:val="ListParagraph"/>
        <w:numPr>
          <w:ilvl w:val="0"/>
          <w:numId w:val="6"/>
        </w:numPr>
        <w:rPr>
          <w:rFonts w:cs="Times New Roman"/>
        </w:rPr>
      </w:pPr>
      <w:r w:rsidRPr="008A7681">
        <w:rPr>
          <w:rFonts w:cs="Times New Roman"/>
        </w:rPr>
        <w:t>Status – burta teksts ar izmēru līdz 255 rakstzīmēm.</w:t>
      </w:r>
    </w:p>
    <w:p w14:paraId="7225463C" w14:textId="70E0F9F0" w:rsidR="006D23D0" w:rsidRPr="008A7681" w:rsidRDefault="3489205A" w:rsidP="3489205A">
      <w:pPr>
        <w:pStyle w:val="ListParagraph"/>
        <w:numPr>
          <w:ilvl w:val="0"/>
          <w:numId w:val="6"/>
        </w:numPr>
        <w:rPr>
          <w:rFonts w:cs="Times New Roman"/>
        </w:rPr>
      </w:pPr>
      <w:r w:rsidRPr="008A7681">
        <w:rPr>
          <w:rFonts w:cs="Times New Roman"/>
        </w:rPr>
        <w:t>Pasūtījuma izpildes datums – datums.</w:t>
      </w:r>
    </w:p>
    <w:p w14:paraId="01E15325" w14:textId="41F5EB59" w:rsidR="006D23D0" w:rsidRPr="008A7681" w:rsidRDefault="3489205A" w:rsidP="3489205A">
      <w:pPr>
        <w:pStyle w:val="ListParagraph"/>
        <w:numPr>
          <w:ilvl w:val="0"/>
          <w:numId w:val="6"/>
        </w:numPr>
        <w:rPr>
          <w:rFonts w:cs="Times New Roman"/>
        </w:rPr>
      </w:pPr>
      <w:r w:rsidRPr="008A7681">
        <w:rPr>
          <w:rFonts w:cs="Times New Roman"/>
        </w:rPr>
        <w:t>Pasūtījuma gala cena – vesels skaitlis ar izmēru līdz 11 rakstzīmēm.</w:t>
      </w:r>
    </w:p>
    <w:p w14:paraId="125293E5" w14:textId="19924A70" w:rsidR="006D23D0" w:rsidRPr="008A7681" w:rsidRDefault="3489205A" w:rsidP="3489205A">
      <w:pPr>
        <w:pStyle w:val="ListParagraph"/>
        <w:numPr>
          <w:ilvl w:val="0"/>
          <w:numId w:val="6"/>
        </w:numPr>
        <w:rPr>
          <w:rFonts w:cs="Times New Roman"/>
        </w:rPr>
      </w:pPr>
      <w:r w:rsidRPr="008A7681">
        <w:rPr>
          <w:rFonts w:cs="Times New Roman"/>
        </w:rPr>
        <w:lastRenderedPageBreak/>
        <w:t>Apmaksas datums – datums.</w:t>
      </w:r>
    </w:p>
    <w:p w14:paraId="64797C86" w14:textId="1FF7E629" w:rsidR="006D23D0" w:rsidRPr="008A7681" w:rsidRDefault="3489205A" w:rsidP="3489205A">
      <w:pPr>
        <w:rPr>
          <w:rFonts w:cs="Times New Roman"/>
        </w:rPr>
      </w:pPr>
      <w:r w:rsidRPr="008A7681">
        <w:rPr>
          <w:rFonts w:cs="Times New Roman"/>
        </w:rPr>
        <w:t xml:space="preserve">5. Informācija par </w:t>
      </w:r>
      <w:r w:rsidRPr="008A7681">
        <w:rPr>
          <w:rFonts w:cs="Times New Roman"/>
          <w:b/>
          <w:bCs/>
        </w:rPr>
        <w:t>atsauksmēm</w:t>
      </w:r>
      <w:r w:rsidR="00DB3D08">
        <w:rPr>
          <w:rFonts w:cs="Times New Roman"/>
        </w:rPr>
        <w:t xml:space="preserve"> sastāvēs no sekojošiem datiem.</w:t>
      </w:r>
    </w:p>
    <w:p w14:paraId="5FA7F9C4" w14:textId="4F077F4D" w:rsidR="006D23D0" w:rsidRPr="008A7681" w:rsidRDefault="3489205A" w:rsidP="3489205A">
      <w:pPr>
        <w:pStyle w:val="ListParagraph"/>
        <w:numPr>
          <w:ilvl w:val="0"/>
          <w:numId w:val="7"/>
        </w:numPr>
        <w:rPr>
          <w:rFonts w:cs="Times New Roman"/>
        </w:rPr>
      </w:pPr>
      <w:r w:rsidRPr="008A7681">
        <w:rPr>
          <w:rFonts w:cs="Times New Roman"/>
        </w:rPr>
        <w:t xml:space="preserve">Reitings – veseli skaitļi ar izmēru līdz 1 rakstzīmei. </w:t>
      </w:r>
    </w:p>
    <w:p w14:paraId="2581A96B" w14:textId="5A05C74F" w:rsidR="006D23D0" w:rsidRPr="008A7681" w:rsidRDefault="3489205A" w:rsidP="3489205A">
      <w:pPr>
        <w:pStyle w:val="ListParagraph"/>
        <w:numPr>
          <w:ilvl w:val="0"/>
          <w:numId w:val="7"/>
        </w:numPr>
        <w:rPr>
          <w:rFonts w:cs="Times New Roman"/>
        </w:rPr>
      </w:pPr>
      <w:r w:rsidRPr="008A7681">
        <w:rPr>
          <w:rFonts w:cs="Times New Roman"/>
        </w:rPr>
        <w:t xml:space="preserve">Atsauksme – teksts ar neierobežotu izmēru. </w:t>
      </w:r>
    </w:p>
    <w:p w14:paraId="2ABC0282" w14:textId="55670DA4" w:rsidR="001F090F" w:rsidRPr="008A7681" w:rsidRDefault="3489205A" w:rsidP="3489205A">
      <w:pPr>
        <w:pStyle w:val="ListParagraph"/>
        <w:numPr>
          <w:ilvl w:val="0"/>
          <w:numId w:val="7"/>
        </w:numPr>
        <w:rPr>
          <w:rFonts w:cs="Times New Roman"/>
        </w:rPr>
      </w:pPr>
      <w:r w:rsidRPr="008A7681">
        <w:rPr>
          <w:rFonts w:cs="Times New Roman"/>
        </w:rPr>
        <w:t>Datums – datums.</w:t>
      </w:r>
    </w:p>
    <w:p w14:paraId="6D8328F6" w14:textId="2E362BB8" w:rsidR="001F090F" w:rsidRPr="008A7681" w:rsidRDefault="3489205A" w:rsidP="3489205A">
      <w:pPr>
        <w:pStyle w:val="ListParagraph"/>
        <w:numPr>
          <w:ilvl w:val="0"/>
          <w:numId w:val="7"/>
        </w:numPr>
        <w:rPr>
          <w:rFonts w:cs="Times New Roman"/>
        </w:rPr>
      </w:pPr>
      <w:r w:rsidRPr="008A7681">
        <w:rPr>
          <w:rFonts w:cs="Times New Roman"/>
        </w:rPr>
        <w:t>Vai atsauksme ir anonīma – bits.</w:t>
      </w:r>
    </w:p>
    <w:p w14:paraId="6F3800BE" w14:textId="10768829" w:rsidR="001F090F" w:rsidRPr="008A7681" w:rsidRDefault="3489205A" w:rsidP="00C46FD2">
      <w:pPr>
        <w:pStyle w:val="ListParagraph"/>
        <w:numPr>
          <w:ilvl w:val="0"/>
          <w:numId w:val="7"/>
        </w:numPr>
        <w:rPr>
          <w:rFonts w:cs="Times New Roman"/>
        </w:rPr>
      </w:pPr>
      <w:r w:rsidRPr="008A7681">
        <w:rPr>
          <w:rFonts w:cs="Times New Roman"/>
        </w:rPr>
        <w:t>Status – burta teksts ar izmēru līdz 255 rakstzīmēm.</w:t>
      </w:r>
    </w:p>
    <w:p w14:paraId="2E523C67" w14:textId="2FA62112" w:rsidR="001F090F" w:rsidRPr="008A7681" w:rsidRDefault="001F090F" w:rsidP="001F090F">
      <w:pPr>
        <w:rPr>
          <w:rFonts w:cs="Times New Roman"/>
        </w:rPr>
      </w:pPr>
      <w:r w:rsidRPr="008A7681">
        <w:rPr>
          <w:rFonts w:cs="Times New Roman"/>
        </w:rPr>
        <w:t>6. Informāciju par pasūtījumu atskaitē</w:t>
      </w:r>
      <w:r w:rsidR="00DB3D08">
        <w:rPr>
          <w:rFonts w:cs="Times New Roman"/>
        </w:rPr>
        <w:t>m sastāvēs no sekojošiem datiem.</w:t>
      </w:r>
      <w:r w:rsidRPr="008A7681">
        <w:rPr>
          <w:rFonts w:cs="Times New Roman"/>
        </w:rPr>
        <w:t xml:space="preserve"> </w:t>
      </w:r>
    </w:p>
    <w:p w14:paraId="75D87489" w14:textId="4CFB7C47" w:rsidR="001F090F" w:rsidRPr="008A7681" w:rsidRDefault="001F090F" w:rsidP="00C46FD2">
      <w:pPr>
        <w:pStyle w:val="ListParagraph"/>
        <w:numPr>
          <w:ilvl w:val="0"/>
          <w:numId w:val="8"/>
        </w:numPr>
        <w:rPr>
          <w:rFonts w:cs="Times New Roman"/>
        </w:rPr>
      </w:pPr>
      <w:r w:rsidRPr="008A7681">
        <w:rPr>
          <w:rFonts w:cs="Times New Roman"/>
        </w:rPr>
        <w:t xml:space="preserve">Atskaite – teksts ar neierobežotu izmēru. </w:t>
      </w:r>
    </w:p>
    <w:p w14:paraId="3994570E" w14:textId="77777777" w:rsidR="001F090F" w:rsidRPr="008A7681" w:rsidRDefault="001F090F" w:rsidP="00C46FD2">
      <w:pPr>
        <w:pStyle w:val="ListParagraph"/>
        <w:numPr>
          <w:ilvl w:val="0"/>
          <w:numId w:val="8"/>
        </w:numPr>
        <w:rPr>
          <w:rFonts w:cs="Times New Roman"/>
        </w:rPr>
      </w:pPr>
      <w:r w:rsidRPr="008A7681">
        <w:rPr>
          <w:rFonts w:cs="Times New Roman"/>
        </w:rPr>
        <w:t>Datums – datums.</w:t>
      </w:r>
    </w:p>
    <w:p w14:paraId="16E0D5B6" w14:textId="77777777" w:rsidR="001F090F" w:rsidRPr="008A7681" w:rsidRDefault="001F090F" w:rsidP="001F090F">
      <w:pPr>
        <w:pStyle w:val="ListParagraph"/>
        <w:rPr>
          <w:rFonts w:cs="Times New Roman"/>
        </w:rPr>
      </w:pPr>
    </w:p>
    <w:p w14:paraId="6C446338" w14:textId="6B8F7E2C" w:rsidR="00733B33" w:rsidRPr="008A7681" w:rsidRDefault="00733B33" w:rsidP="00FC1C6C">
      <w:pPr>
        <w:pStyle w:val="Heading3"/>
        <w:jc w:val="left"/>
        <w:rPr>
          <w:rFonts w:cs="Times New Roman"/>
        </w:rPr>
      </w:pPr>
      <w:bookmarkStart w:id="12" w:name="_Toc104461059"/>
      <w:r w:rsidRPr="008A7681">
        <w:rPr>
          <w:rFonts w:cs="Times New Roman"/>
        </w:rPr>
        <w:t>Izejas informācijas apraksts</w:t>
      </w:r>
      <w:bookmarkEnd w:id="12"/>
    </w:p>
    <w:p w14:paraId="7AE860E1" w14:textId="4A2AF3B1" w:rsidR="00FC1C6C" w:rsidRPr="008A7681" w:rsidRDefault="3489205A" w:rsidP="3489205A">
      <w:pPr>
        <w:rPr>
          <w:rFonts w:cs="Times New Roman"/>
        </w:rPr>
      </w:pPr>
      <w:r w:rsidRPr="008A7681">
        <w:rPr>
          <w:rFonts w:cs="Times New Roman"/>
        </w:rPr>
        <w:t xml:space="preserve">1. Paziņojumi pēc nepareizas lietotāju ievades. Lietotājam tiks izvadīti paziņojumi par laukiem kuros viņš ir veicis nepareizu ievadi ar paziņojumu, kas lietotājam ļauj saprast, kāpēc ievade bija nepareiza. </w:t>
      </w:r>
    </w:p>
    <w:p w14:paraId="1E1D0AFE" w14:textId="54F152E3" w:rsidR="00FC1C6C" w:rsidRPr="008A7681" w:rsidRDefault="3489205A" w:rsidP="3489205A">
      <w:pPr>
        <w:rPr>
          <w:rFonts w:cs="Times New Roman"/>
        </w:rPr>
      </w:pPr>
      <w:r w:rsidRPr="008A7681">
        <w:rPr>
          <w:rFonts w:cs="Times New Roman"/>
        </w:rPr>
        <w:t xml:space="preserve">2. Sakārtota tabula ar lietotāja mašīnām secībā, kurā lietotājs ir pievienojis savas mašīnas sistēmā. </w:t>
      </w:r>
    </w:p>
    <w:p w14:paraId="4905B6C4" w14:textId="241B02B7" w:rsidR="00205EB7" w:rsidRPr="008A7681" w:rsidRDefault="3489205A" w:rsidP="3489205A">
      <w:pPr>
        <w:rPr>
          <w:rFonts w:cs="Times New Roman"/>
        </w:rPr>
      </w:pPr>
      <w:r w:rsidRPr="008A7681">
        <w:rPr>
          <w:rFonts w:cs="Times New Roman"/>
        </w:rPr>
        <w:t xml:space="preserve">3. Sadaļa ar apkopotiem lietotāja profila datiem. </w:t>
      </w:r>
    </w:p>
    <w:p w14:paraId="3B43FE39" w14:textId="718D938B" w:rsidR="00205EB7" w:rsidRPr="008A7681" w:rsidRDefault="3489205A" w:rsidP="3489205A">
      <w:pPr>
        <w:rPr>
          <w:rFonts w:cs="Times New Roman"/>
        </w:rPr>
      </w:pPr>
      <w:r w:rsidRPr="008A7681">
        <w:rPr>
          <w:rFonts w:cs="Times New Roman"/>
        </w:rPr>
        <w:t>4. Apkopotas atsauksmes tikai pie pakalpojumiem, par kuriem šīs atsauksmes tika sarakstītas.</w:t>
      </w:r>
    </w:p>
    <w:p w14:paraId="5F62279E" w14:textId="52A952E7" w:rsidR="00205EB7" w:rsidRPr="008A7681" w:rsidRDefault="3489205A" w:rsidP="3489205A">
      <w:pPr>
        <w:rPr>
          <w:rFonts w:cs="Times New Roman"/>
        </w:rPr>
      </w:pPr>
      <w:r w:rsidRPr="008A7681">
        <w:rPr>
          <w:rFonts w:cs="Times New Roman"/>
        </w:rPr>
        <w:t>5. Uzrakstīto atsauksmju skaits katram pakalpojumam.</w:t>
      </w:r>
    </w:p>
    <w:p w14:paraId="49A2E62C" w14:textId="0FEBD9B3" w:rsidR="00205EB7" w:rsidRPr="008A7681" w:rsidRDefault="3489205A" w:rsidP="3489205A">
      <w:pPr>
        <w:rPr>
          <w:rFonts w:cs="Times New Roman"/>
        </w:rPr>
      </w:pPr>
      <w:r w:rsidRPr="008A7681">
        <w:rPr>
          <w:rFonts w:cs="Times New Roman"/>
        </w:rPr>
        <w:t>5. Pakalpojuma reitings, kas tiks skaitīts no atsauksmēs uzrakstītā reitinga.</w:t>
      </w:r>
    </w:p>
    <w:p w14:paraId="5B4FA18C" w14:textId="0D5FB1DE" w:rsidR="00205EB7" w:rsidRPr="008A7681" w:rsidRDefault="00DB3D08" w:rsidP="3489205A">
      <w:pPr>
        <w:rPr>
          <w:rFonts w:cs="Times New Roman"/>
        </w:rPr>
      </w:pPr>
      <w:r>
        <w:rPr>
          <w:rFonts w:cs="Times New Roman"/>
        </w:rPr>
        <w:t>6. Dati par pasūtījumiem.</w:t>
      </w:r>
    </w:p>
    <w:p w14:paraId="7694D285" w14:textId="447CE547" w:rsidR="00205EB7" w:rsidRPr="008A7681" w:rsidRDefault="00205EB7" w:rsidP="00FC1C6C">
      <w:pPr>
        <w:rPr>
          <w:rFonts w:cs="Times New Roman"/>
        </w:rPr>
      </w:pPr>
      <w:r w:rsidRPr="008A7681">
        <w:rPr>
          <w:rFonts w:cs="Times New Roman"/>
        </w:rPr>
        <w:tab/>
        <w:t>6.1. Saņemto pieteikumu skaits.</w:t>
      </w:r>
    </w:p>
    <w:p w14:paraId="06749E27" w14:textId="6350FB67" w:rsidR="00205EB7" w:rsidRPr="008A7681" w:rsidRDefault="00205EB7" w:rsidP="00205EB7">
      <w:pPr>
        <w:rPr>
          <w:rFonts w:cs="Times New Roman"/>
        </w:rPr>
      </w:pPr>
      <w:r w:rsidRPr="008A7681">
        <w:rPr>
          <w:rFonts w:cs="Times New Roman"/>
        </w:rPr>
        <w:tab/>
        <w:t xml:space="preserve">6.2. Pasūtījumu skaits, kas atrodas izpildes procesā. </w:t>
      </w:r>
    </w:p>
    <w:p w14:paraId="34C98B24" w14:textId="330618BB" w:rsidR="00205EB7" w:rsidRPr="008A7681" w:rsidRDefault="00205EB7" w:rsidP="00205EB7">
      <w:pPr>
        <w:rPr>
          <w:rFonts w:cs="Times New Roman"/>
        </w:rPr>
      </w:pPr>
      <w:r w:rsidRPr="008A7681">
        <w:rPr>
          <w:rFonts w:cs="Times New Roman"/>
        </w:rPr>
        <w:tab/>
        <w:t>6.3. Pasūtījumu skaits, kam tiek gaidīta apmaksa.</w:t>
      </w:r>
    </w:p>
    <w:p w14:paraId="0BEF7D54" w14:textId="578F077F" w:rsidR="00205EB7" w:rsidRPr="008A7681" w:rsidRDefault="00205EB7" w:rsidP="00205EB7">
      <w:pPr>
        <w:ind w:firstLine="720"/>
        <w:rPr>
          <w:rFonts w:cs="Times New Roman"/>
        </w:rPr>
      </w:pPr>
      <w:r w:rsidRPr="008A7681">
        <w:rPr>
          <w:rFonts w:cs="Times New Roman"/>
        </w:rPr>
        <w:t xml:space="preserve">6.4. Pasūtījumu skaits, kam vēl ir jāsaraksta atskaite. </w:t>
      </w:r>
    </w:p>
    <w:p w14:paraId="251F6735" w14:textId="0B3EA2A3" w:rsidR="00205EB7" w:rsidRPr="008A7681" w:rsidRDefault="3489205A" w:rsidP="00205EB7">
      <w:pPr>
        <w:ind w:firstLine="720"/>
        <w:rPr>
          <w:rFonts w:cs="Times New Roman"/>
        </w:rPr>
      </w:pPr>
      <w:r w:rsidRPr="008A7681">
        <w:rPr>
          <w:rFonts w:cs="Times New Roman"/>
        </w:rPr>
        <w:t>6.5. Atsauksmju skaits, kurus administratoram ir jāapstiprina.</w:t>
      </w:r>
    </w:p>
    <w:p w14:paraId="03BAF7C7" w14:textId="05CC1C59" w:rsidR="00205EB7" w:rsidRPr="008A7681" w:rsidRDefault="00205EB7" w:rsidP="00205EB7">
      <w:pPr>
        <w:ind w:firstLine="720"/>
        <w:rPr>
          <w:rFonts w:cs="Times New Roman"/>
        </w:rPr>
      </w:pPr>
      <w:r w:rsidRPr="008A7681">
        <w:rPr>
          <w:rFonts w:cs="Times New Roman"/>
        </w:rPr>
        <w:t>6.6. Kopējais sarakstīto atsauksmju skaits.</w:t>
      </w:r>
    </w:p>
    <w:p w14:paraId="25718458" w14:textId="7BAC61DC" w:rsidR="00205EB7" w:rsidRPr="008A7681" w:rsidRDefault="00205EB7" w:rsidP="00205EB7">
      <w:pPr>
        <w:ind w:firstLine="720"/>
        <w:rPr>
          <w:rFonts w:cs="Times New Roman"/>
        </w:rPr>
      </w:pPr>
      <w:r w:rsidRPr="008A7681">
        <w:rPr>
          <w:rFonts w:cs="Times New Roman"/>
        </w:rPr>
        <w:t>6.7. Atsauksmju skaits, kas tika sarakstīts iepriekšējā mēneša laikā.</w:t>
      </w:r>
    </w:p>
    <w:p w14:paraId="1F332CA9" w14:textId="43224AD7" w:rsidR="00205EB7" w:rsidRPr="008A7681" w:rsidRDefault="00205EB7" w:rsidP="00205EB7">
      <w:pPr>
        <w:ind w:firstLine="720"/>
        <w:rPr>
          <w:rFonts w:cs="Times New Roman"/>
        </w:rPr>
      </w:pPr>
      <w:r w:rsidRPr="008A7681">
        <w:rPr>
          <w:rFonts w:cs="Times New Roman"/>
        </w:rPr>
        <w:t xml:space="preserve">6.8. Viduvējais reitings </w:t>
      </w:r>
      <w:r w:rsidR="007144FC" w:rsidRPr="008A7681">
        <w:rPr>
          <w:rFonts w:cs="Times New Roman"/>
        </w:rPr>
        <w:t>atsauksmēs, kas tika sarakstīts iepriekšējā mēneša laikā.</w:t>
      </w:r>
    </w:p>
    <w:p w14:paraId="159E0302" w14:textId="70179C63" w:rsidR="007144FC" w:rsidRPr="008A7681" w:rsidRDefault="007144FC" w:rsidP="00205EB7">
      <w:pPr>
        <w:ind w:firstLine="720"/>
        <w:rPr>
          <w:rFonts w:cs="Times New Roman"/>
        </w:rPr>
      </w:pPr>
      <w:r w:rsidRPr="008A7681">
        <w:rPr>
          <w:rFonts w:cs="Times New Roman"/>
        </w:rPr>
        <w:t>6.9. Visu laiku pasūtītākais pakalpojums.</w:t>
      </w:r>
    </w:p>
    <w:p w14:paraId="54D7688A" w14:textId="7C285703" w:rsidR="007144FC" w:rsidRPr="008A7681" w:rsidRDefault="007144FC" w:rsidP="00205EB7">
      <w:pPr>
        <w:ind w:firstLine="720"/>
        <w:rPr>
          <w:rFonts w:cs="Times New Roman"/>
        </w:rPr>
      </w:pPr>
      <w:r w:rsidRPr="008A7681">
        <w:rPr>
          <w:rFonts w:cs="Times New Roman"/>
        </w:rPr>
        <w:t>6.10. Vispasūtītākais pakalpojums pēdējā mēneša laikā.</w:t>
      </w:r>
    </w:p>
    <w:p w14:paraId="329F0DFE" w14:textId="37E67A32" w:rsidR="007144FC" w:rsidRPr="008A7681" w:rsidRDefault="007144FC" w:rsidP="00205EB7">
      <w:pPr>
        <w:ind w:firstLine="720"/>
        <w:rPr>
          <w:rFonts w:cs="Times New Roman"/>
        </w:rPr>
      </w:pPr>
      <w:r w:rsidRPr="008A7681">
        <w:rPr>
          <w:rFonts w:cs="Times New Roman"/>
        </w:rPr>
        <w:t>6.11. Visu laiku augstāk novērtētākais pakalpojums.</w:t>
      </w:r>
    </w:p>
    <w:p w14:paraId="1FEA9EB1" w14:textId="21392AF5" w:rsidR="007144FC" w:rsidRPr="008A7681" w:rsidRDefault="007144FC" w:rsidP="00205EB7">
      <w:pPr>
        <w:ind w:firstLine="720"/>
        <w:rPr>
          <w:rFonts w:cs="Times New Roman"/>
        </w:rPr>
      </w:pPr>
      <w:r w:rsidRPr="008A7681">
        <w:rPr>
          <w:rFonts w:cs="Times New Roman"/>
        </w:rPr>
        <w:t>6.12. Visu laiku zemāk novērtētākais pakalpojums.</w:t>
      </w:r>
    </w:p>
    <w:p w14:paraId="2931C821" w14:textId="7FA175D1" w:rsidR="00147AAF" w:rsidRPr="008A7681" w:rsidRDefault="00147AAF" w:rsidP="00205EB7">
      <w:pPr>
        <w:ind w:firstLine="720"/>
        <w:rPr>
          <w:rFonts w:cs="Times New Roman"/>
        </w:rPr>
      </w:pPr>
      <w:r w:rsidRPr="008A7681">
        <w:rPr>
          <w:rFonts w:cs="Times New Roman"/>
        </w:rPr>
        <w:lastRenderedPageBreak/>
        <w:t>6.13. Sektoru diagramma ar pēdējā mēneša ienākumiem, sadalītiem pa pakalpojumiem.</w:t>
      </w:r>
    </w:p>
    <w:p w14:paraId="2CF1B344" w14:textId="0ABF40DF" w:rsidR="00147AAF" w:rsidRPr="008A7681" w:rsidRDefault="00147AAF" w:rsidP="00205EB7">
      <w:pPr>
        <w:ind w:firstLine="720"/>
        <w:rPr>
          <w:rFonts w:cs="Times New Roman"/>
        </w:rPr>
      </w:pPr>
      <w:r w:rsidRPr="008A7681">
        <w:rPr>
          <w:rFonts w:cs="Times New Roman"/>
        </w:rPr>
        <w:t>6.14. Sektoru diagramma ar pasūtījumu skaitu pēdējā mēneša laikā, sadalītam pa pakalpojumiem.</w:t>
      </w:r>
    </w:p>
    <w:p w14:paraId="4EA282BB" w14:textId="5ECAB6DD" w:rsidR="00147AAF" w:rsidRPr="008A7681" w:rsidRDefault="00147AAF" w:rsidP="00205EB7">
      <w:pPr>
        <w:ind w:firstLine="720"/>
        <w:rPr>
          <w:rFonts w:cs="Times New Roman"/>
        </w:rPr>
      </w:pPr>
      <w:r w:rsidRPr="008A7681">
        <w:rPr>
          <w:rFonts w:cs="Times New Roman"/>
        </w:rPr>
        <w:t>6.15. Kolonnu diagramma ar pasūtījumu skaitu pēdējā gada laikā, sadalītam pa mēnešiem.</w:t>
      </w:r>
    </w:p>
    <w:p w14:paraId="21D614DA" w14:textId="67873E3D" w:rsidR="00147AAF" w:rsidRPr="008A7681" w:rsidRDefault="00147AAF" w:rsidP="00205EB7">
      <w:pPr>
        <w:ind w:firstLine="720"/>
        <w:rPr>
          <w:rFonts w:cs="Times New Roman"/>
        </w:rPr>
      </w:pPr>
      <w:r w:rsidRPr="008A7681">
        <w:rPr>
          <w:rFonts w:cs="Times New Roman"/>
        </w:rPr>
        <w:t>6.16. Kolonnu diagramma ar sarakstīto atsauksmju skaitu pēdējā gada laikā, sadalītam pa mēnešiem.</w:t>
      </w:r>
    </w:p>
    <w:p w14:paraId="025E9645" w14:textId="5C20C317" w:rsidR="001F090F" w:rsidRPr="008A7681" w:rsidRDefault="00147AAF" w:rsidP="001F090F">
      <w:pPr>
        <w:rPr>
          <w:rFonts w:cs="Times New Roman"/>
        </w:rPr>
      </w:pPr>
      <w:r w:rsidRPr="008A7681">
        <w:rPr>
          <w:rFonts w:cs="Times New Roman"/>
        </w:rPr>
        <w:t>7. Visu pasūtījumu pieteikumu apskate iespēja filtrēt pieteikumus pēc to statusa.</w:t>
      </w:r>
    </w:p>
    <w:p w14:paraId="6FE92597" w14:textId="77777777" w:rsidR="00147AAF" w:rsidRPr="008A7681" w:rsidRDefault="00147AAF" w:rsidP="001F090F">
      <w:pPr>
        <w:rPr>
          <w:rFonts w:cs="Times New Roman"/>
        </w:rPr>
      </w:pPr>
    </w:p>
    <w:p w14:paraId="64B8367C" w14:textId="2CFC257F" w:rsidR="00733B33" w:rsidRPr="008A7681" w:rsidRDefault="00733B33" w:rsidP="00733B33">
      <w:pPr>
        <w:pStyle w:val="Heading2"/>
        <w:rPr>
          <w:rFonts w:cs="Times New Roman"/>
        </w:rPr>
      </w:pPr>
      <w:bookmarkStart w:id="13" w:name="_Toc104461060"/>
      <w:r w:rsidRPr="008A7681">
        <w:rPr>
          <w:rFonts w:cs="Times New Roman"/>
        </w:rPr>
        <w:t>Funkcionālās prasības</w:t>
      </w:r>
      <w:bookmarkEnd w:id="13"/>
    </w:p>
    <w:p w14:paraId="60373BBF" w14:textId="77777777" w:rsidR="00147AAF" w:rsidRPr="008A7681" w:rsidRDefault="00147AAF" w:rsidP="00147AAF">
      <w:pPr>
        <w:rPr>
          <w:rFonts w:cs="Times New Roman"/>
        </w:rPr>
      </w:pPr>
    </w:p>
    <w:p w14:paraId="4291813A" w14:textId="52D1F906" w:rsidR="00147AAF" w:rsidRPr="008A7681" w:rsidRDefault="00105C12" w:rsidP="00105C12">
      <w:pPr>
        <w:rPr>
          <w:rFonts w:cs="Times New Roman"/>
        </w:rPr>
      </w:pPr>
      <w:r w:rsidRPr="008A7681">
        <w:rPr>
          <w:rFonts w:cs="Times New Roman"/>
        </w:rPr>
        <w:t>1. Jānodrošina lietotāja reģistrācija.</w:t>
      </w:r>
    </w:p>
    <w:p w14:paraId="5C4B480D" w14:textId="3CDF8716" w:rsidR="00105C12" w:rsidRPr="008A7681" w:rsidRDefault="00105C12" w:rsidP="00105C12">
      <w:pPr>
        <w:ind w:firstLine="576"/>
        <w:rPr>
          <w:rFonts w:cs="Times New Roman"/>
        </w:rPr>
      </w:pPr>
      <w:r w:rsidRPr="008A7681">
        <w:rPr>
          <w:rFonts w:cs="Times New Roman"/>
        </w:rPr>
        <w:t>1.1. Ja lietotājs nav ievadījis visus prasītos laukus, lietotājam ir jāizvada paziņojums un jāliedz reģistrācija.</w:t>
      </w:r>
    </w:p>
    <w:p w14:paraId="664E1F4C" w14:textId="7BC4110F" w:rsidR="00105C12" w:rsidRPr="008A7681" w:rsidRDefault="00105C12" w:rsidP="00105C12">
      <w:pPr>
        <w:ind w:firstLine="576"/>
        <w:rPr>
          <w:rFonts w:cs="Times New Roman"/>
        </w:rPr>
      </w:pPr>
      <w:r w:rsidRPr="008A7681">
        <w:rPr>
          <w:rFonts w:cs="Times New Roman"/>
        </w:rPr>
        <w:t>1.2. Ja lietotāja ievadītais e-pasts jau sakrīt ar datu bāzē esošo, lietotājam ir jāizvada paziņojums un jāliedz reģistrācija.</w:t>
      </w:r>
    </w:p>
    <w:p w14:paraId="2BCF6CBA" w14:textId="34C76745" w:rsidR="00105C12" w:rsidRPr="008A7681" w:rsidRDefault="00105C12" w:rsidP="00105C12">
      <w:pPr>
        <w:ind w:firstLine="576"/>
        <w:rPr>
          <w:rFonts w:cs="Times New Roman"/>
        </w:rPr>
      </w:pPr>
      <w:r w:rsidRPr="008A7681">
        <w:rPr>
          <w:rFonts w:cs="Times New Roman"/>
        </w:rPr>
        <w:t>1.3. Ja lietotājs kādā no laukiem ir ievadījis neparedzētu ievadi, piemēram – skaitļus laukā, kurā ir paredzēts tikai burtu teksts, izvadīt lietotājam paziņojumu un liegt reģistrāciju.</w:t>
      </w:r>
    </w:p>
    <w:p w14:paraId="60D19E3A" w14:textId="6FC79AE9" w:rsidR="00105C12" w:rsidRPr="008A7681" w:rsidRDefault="00105C12" w:rsidP="00105C12">
      <w:pPr>
        <w:ind w:firstLine="576"/>
        <w:rPr>
          <w:rFonts w:cs="Times New Roman"/>
        </w:rPr>
      </w:pPr>
      <w:r w:rsidRPr="008A7681">
        <w:rPr>
          <w:rFonts w:cs="Times New Roman"/>
        </w:rPr>
        <w:t xml:space="preserve">1.4. Pieprasīt lietotājam atkārtoti ievadīt paroli un izvadīt paziņojumu, ja paroles nesakrīt un liegt reģistrāciju. </w:t>
      </w:r>
    </w:p>
    <w:p w14:paraId="3712A497" w14:textId="52EEC73A" w:rsidR="00105C12" w:rsidRPr="008A7681" w:rsidRDefault="00105C12" w:rsidP="00105C12">
      <w:pPr>
        <w:ind w:firstLine="576"/>
        <w:rPr>
          <w:rFonts w:cs="Times New Roman"/>
        </w:rPr>
      </w:pPr>
      <w:r w:rsidRPr="008A7681">
        <w:rPr>
          <w:rFonts w:cs="Times New Roman"/>
        </w:rPr>
        <w:t xml:space="preserve">1.5. Ja lietotājam tika liegta reģistrācija un izvadīts kļūdas paziņojums, saglabāt lietotāja ievadītos datus attiecīgajos laukos. </w:t>
      </w:r>
    </w:p>
    <w:p w14:paraId="2D5DE68B" w14:textId="198F77D1" w:rsidR="000435E6" w:rsidRPr="008A7681" w:rsidRDefault="000435E6" w:rsidP="00105C12">
      <w:pPr>
        <w:ind w:firstLine="576"/>
        <w:rPr>
          <w:rFonts w:cs="Times New Roman"/>
        </w:rPr>
      </w:pPr>
      <w:r w:rsidRPr="008A7681">
        <w:rPr>
          <w:rFonts w:cs="Times New Roman"/>
        </w:rPr>
        <w:t xml:space="preserve">1.6. reģistrēt lietotāju var tikai </w:t>
      </w:r>
      <w:r w:rsidR="00366BED" w:rsidRPr="008A7681">
        <w:rPr>
          <w:rFonts w:cs="Times New Roman"/>
        </w:rPr>
        <w:t>tad, kad visi lauki ir aizpildīti, atbilst formāta prasībām, sakrīt atkārtoti pieprasītā paroles ievade un sistēmā jau nepastāv ievadītais e-pasts.</w:t>
      </w:r>
    </w:p>
    <w:p w14:paraId="066147E4" w14:textId="29D7E27D" w:rsidR="00105C12" w:rsidRPr="008A7681" w:rsidRDefault="00105C12" w:rsidP="00105C12">
      <w:pPr>
        <w:rPr>
          <w:rFonts w:cs="Times New Roman"/>
        </w:rPr>
      </w:pPr>
      <w:r w:rsidRPr="008A7681">
        <w:rPr>
          <w:rFonts w:cs="Times New Roman"/>
        </w:rPr>
        <w:t>2. Jānodrošina lietotāju autorizācija.</w:t>
      </w:r>
    </w:p>
    <w:p w14:paraId="5A189F97" w14:textId="24711A88" w:rsidR="00105C12" w:rsidRPr="008A7681" w:rsidRDefault="00105C12" w:rsidP="00105C12">
      <w:pPr>
        <w:ind w:firstLine="576"/>
        <w:rPr>
          <w:rFonts w:cs="Times New Roman"/>
        </w:rPr>
      </w:pPr>
      <w:r w:rsidRPr="008A7681">
        <w:rPr>
          <w:rFonts w:cs="Times New Roman"/>
        </w:rPr>
        <w:t xml:space="preserve">2.1. Ja lietotājs nav ievadījis datus prasītajos laukos, izvadīt paziņojumu un liegt autorizāciju. </w:t>
      </w:r>
    </w:p>
    <w:p w14:paraId="2213A5D4" w14:textId="1402D723" w:rsidR="00105C12" w:rsidRPr="008A7681" w:rsidRDefault="00105C12" w:rsidP="00105C12">
      <w:pPr>
        <w:ind w:firstLine="576"/>
        <w:rPr>
          <w:rFonts w:cs="Times New Roman"/>
        </w:rPr>
      </w:pPr>
      <w:r w:rsidRPr="008A7681">
        <w:rPr>
          <w:rFonts w:cs="Times New Roman"/>
        </w:rPr>
        <w:t xml:space="preserve">2.2. Izvadīt paziņojumu un liegt </w:t>
      </w:r>
      <w:r w:rsidR="006C69BF" w:rsidRPr="008A7681">
        <w:rPr>
          <w:rFonts w:cs="Times New Roman"/>
        </w:rPr>
        <w:t>autorizāciju neparedzētas lietotāja ievades gadījumā.</w:t>
      </w:r>
    </w:p>
    <w:p w14:paraId="4C040A7E" w14:textId="47188F59" w:rsidR="006C69BF" w:rsidRPr="008A7681" w:rsidRDefault="006C69BF" w:rsidP="00105C12">
      <w:pPr>
        <w:ind w:firstLine="576"/>
        <w:rPr>
          <w:rFonts w:cs="Times New Roman"/>
        </w:rPr>
      </w:pPr>
      <w:r w:rsidRPr="008A7681">
        <w:rPr>
          <w:rFonts w:cs="Times New Roman"/>
        </w:rPr>
        <w:t xml:space="preserve">2.3. </w:t>
      </w:r>
      <w:r w:rsidR="000435E6" w:rsidRPr="008A7681">
        <w:rPr>
          <w:rFonts w:cs="Times New Roman"/>
        </w:rPr>
        <w:t>Izvadīt paziņojumu un liegt autorizāciju, ja lietotājs ir ievadījis nepareizu paroli.</w:t>
      </w:r>
    </w:p>
    <w:p w14:paraId="14401C0E" w14:textId="5159028B" w:rsidR="000435E6" w:rsidRPr="008A7681" w:rsidRDefault="000435E6" w:rsidP="00105C12">
      <w:pPr>
        <w:ind w:firstLine="576"/>
        <w:rPr>
          <w:rFonts w:cs="Times New Roman"/>
        </w:rPr>
      </w:pPr>
      <w:r w:rsidRPr="008A7681">
        <w:rPr>
          <w:rFonts w:cs="Times New Roman"/>
        </w:rPr>
        <w:t>2.4. Ja lietotājam tika liegta autorizācija, saglabāt ievades laukā, lietotāja e-pastu.</w:t>
      </w:r>
    </w:p>
    <w:p w14:paraId="5EC37B97" w14:textId="1EDAB60A" w:rsidR="00366BED" w:rsidRPr="008A7681" w:rsidRDefault="00366BED" w:rsidP="00105C12">
      <w:pPr>
        <w:ind w:firstLine="576"/>
        <w:rPr>
          <w:rFonts w:cs="Times New Roman"/>
        </w:rPr>
      </w:pPr>
      <w:r w:rsidRPr="008A7681">
        <w:rPr>
          <w:rFonts w:cs="Times New Roman"/>
        </w:rPr>
        <w:t>2.5. Autorizēt lietotāju tikai tad, ja visi lauki ir aizpildīti, sistēmā pastāv ievadītais e-pasts un parole sakrīt ar profilā saglabāto paroli.</w:t>
      </w:r>
    </w:p>
    <w:p w14:paraId="44D73B98" w14:textId="051999AB" w:rsidR="000435E6" w:rsidRPr="008A7681" w:rsidRDefault="000435E6" w:rsidP="000435E6">
      <w:pPr>
        <w:rPr>
          <w:rFonts w:cs="Times New Roman"/>
        </w:rPr>
      </w:pPr>
      <w:r w:rsidRPr="008A7681">
        <w:rPr>
          <w:rFonts w:cs="Times New Roman"/>
        </w:rPr>
        <w:t>3. Jānodrošina atbilstoša navigācijas izvade atbilstošām lomām.</w:t>
      </w:r>
    </w:p>
    <w:p w14:paraId="4228E30D" w14:textId="417E3088" w:rsidR="000435E6" w:rsidRPr="008A7681" w:rsidRDefault="000435E6" w:rsidP="000435E6">
      <w:pPr>
        <w:ind w:firstLine="576"/>
        <w:rPr>
          <w:rFonts w:cs="Times New Roman"/>
        </w:rPr>
      </w:pPr>
      <w:r w:rsidRPr="008A7681">
        <w:rPr>
          <w:rFonts w:cs="Times New Roman"/>
        </w:rPr>
        <w:t>3.1. Neautorizētam lietotājam jāredz pamata navigācija.</w:t>
      </w:r>
    </w:p>
    <w:p w14:paraId="2118B86F" w14:textId="271869FB" w:rsidR="000435E6" w:rsidRPr="008A7681" w:rsidRDefault="000435E6" w:rsidP="000435E6">
      <w:pPr>
        <w:ind w:firstLine="576"/>
        <w:rPr>
          <w:rFonts w:cs="Times New Roman"/>
        </w:rPr>
      </w:pPr>
      <w:r w:rsidRPr="008A7681">
        <w:rPr>
          <w:rFonts w:cs="Times New Roman"/>
        </w:rPr>
        <w:lastRenderedPageBreak/>
        <w:t>3.2. Autorizētam lietotājam ir jābūt noslēptai autorizēšanās sadaļai un jābūt parādītai profila sadaļa un pogai izrakstīties no konta.</w:t>
      </w:r>
    </w:p>
    <w:p w14:paraId="6EA68398" w14:textId="1CC9B299" w:rsidR="000435E6" w:rsidRPr="008A7681" w:rsidRDefault="3489205A" w:rsidP="3489205A">
      <w:pPr>
        <w:ind w:firstLine="576"/>
        <w:rPr>
          <w:rFonts w:cs="Times New Roman"/>
        </w:rPr>
      </w:pPr>
      <w:r w:rsidRPr="008A7681">
        <w:rPr>
          <w:rFonts w:cs="Times New Roman"/>
        </w:rPr>
        <w:t>3.3. Administratoram jābūt tādai pašai navigācijai, kā autorizētam lietotājam, bet ar papildus pogu uz administratora paneļa sadaļu</w:t>
      </w:r>
    </w:p>
    <w:p w14:paraId="033CF9CF" w14:textId="3639AB53" w:rsidR="000435E6" w:rsidRPr="008A7681" w:rsidRDefault="3489205A" w:rsidP="3489205A">
      <w:pPr>
        <w:rPr>
          <w:rFonts w:cs="Times New Roman"/>
        </w:rPr>
      </w:pPr>
      <w:r w:rsidRPr="008A7681">
        <w:rPr>
          <w:rFonts w:cs="Times New Roman"/>
        </w:rPr>
        <w:t>4. Jānodrošina lietotājam iespēju atjaunināt profila informāciju.</w:t>
      </w:r>
    </w:p>
    <w:p w14:paraId="5D6E51B0" w14:textId="2E73B714" w:rsidR="00366BED" w:rsidRPr="008A7681" w:rsidRDefault="3489205A" w:rsidP="00366BED">
      <w:pPr>
        <w:ind w:firstLine="720"/>
        <w:rPr>
          <w:rFonts w:cs="Times New Roman"/>
        </w:rPr>
      </w:pPr>
      <w:r w:rsidRPr="008A7681">
        <w:rPr>
          <w:rFonts w:cs="Times New Roman"/>
        </w:rPr>
        <w:t>4.1. Liegt lietotājam profila informācijas atjaunināšanu un izvadīt paziņojumu, ja kāds no obligātiem laukiem ir tukšs vai neatbilst formātam pieprasītam lauka ievadē.</w:t>
      </w:r>
    </w:p>
    <w:p w14:paraId="58284012" w14:textId="71118BDD" w:rsidR="00366BED" w:rsidRPr="008A7681" w:rsidRDefault="00366BED" w:rsidP="000435E6">
      <w:pPr>
        <w:rPr>
          <w:rFonts w:cs="Times New Roman"/>
        </w:rPr>
      </w:pPr>
      <w:r w:rsidRPr="008A7681">
        <w:rPr>
          <w:rFonts w:cs="Times New Roman"/>
        </w:rPr>
        <w:t xml:space="preserve">5. </w:t>
      </w:r>
      <w:r w:rsidR="00325E32" w:rsidRPr="008A7681">
        <w:rPr>
          <w:rFonts w:cs="Times New Roman"/>
        </w:rPr>
        <w:t>Profila sadaļā pēc noklusējuma noslēpt paroli un parādīt viņu tikai pēc pogas nospiešanas.</w:t>
      </w:r>
    </w:p>
    <w:p w14:paraId="492F98D7" w14:textId="6AD2616B" w:rsidR="00325E32" w:rsidRPr="008A7681" w:rsidRDefault="00325E32" w:rsidP="000435E6">
      <w:pPr>
        <w:rPr>
          <w:rFonts w:cs="Times New Roman"/>
        </w:rPr>
      </w:pPr>
      <w:r w:rsidRPr="008A7681">
        <w:rPr>
          <w:rFonts w:cs="Times New Roman"/>
        </w:rPr>
        <w:t>6. Jānodrošina lietotājam iespēju pievienot sistēmā savas mašīnas ar to pamatinformāciju.</w:t>
      </w:r>
    </w:p>
    <w:p w14:paraId="23F035F7" w14:textId="58C83254" w:rsidR="00325E32" w:rsidRPr="008A7681" w:rsidRDefault="00325E32" w:rsidP="00325E32">
      <w:pPr>
        <w:ind w:firstLine="576"/>
        <w:rPr>
          <w:rFonts w:cs="Times New Roman"/>
        </w:rPr>
      </w:pPr>
      <w:r w:rsidRPr="008A7681">
        <w:rPr>
          <w:rFonts w:cs="Times New Roman"/>
        </w:rPr>
        <w:t>6.1. Aizliegt mašīnas pievienošanu un izvadīt paziņojumu, ja visi obligātie lauki nav aizpildīti.</w:t>
      </w:r>
    </w:p>
    <w:p w14:paraId="133F9650" w14:textId="7E7D1C16" w:rsidR="00325E32" w:rsidRPr="008A7681" w:rsidRDefault="00325E32" w:rsidP="00325E32">
      <w:pPr>
        <w:ind w:firstLine="576"/>
        <w:rPr>
          <w:rFonts w:cs="Times New Roman"/>
        </w:rPr>
      </w:pPr>
      <w:r w:rsidRPr="008A7681">
        <w:rPr>
          <w:rFonts w:cs="Times New Roman"/>
        </w:rPr>
        <w:t>6.2. Aizliegt mašīnas pievienošanu un izvadīt paziņojumu, ja kādā no laukiem ievade neatbilst prasībām.</w:t>
      </w:r>
    </w:p>
    <w:p w14:paraId="7040D325" w14:textId="727A2ADA" w:rsidR="00325E32" w:rsidRPr="008A7681" w:rsidRDefault="00325E32" w:rsidP="00325E32">
      <w:pPr>
        <w:ind w:firstLine="576"/>
        <w:rPr>
          <w:rFonts w:cs="Times New Roman"/>
        </w:rPr>
      </w:pPr>
      <w:r w:rsidRPr="008A7681">
        <w:rPr>
          <w:rFonts w:cs="Times New Roman"/>
        </w:rPr>
        <w:t xml:space="preserve">6.3. Ja lietotājam tika liegta mašīnas pievienošana un izvadīts kļūdas paziņojums, saglabāt lietotāja ievadītos datus attiecīgajos laukos. </w:t>
      </w:r>
    </w:p>
    <w:p w14:paraId="53CAE455" w14:textId="383FD6AD" w:rsidR="00325E32" w:rsidRPr="008A7681" w:rsidRDefault="00325E32" w:rsidP="00325E32">
      <w:pPr>
        <w:ind w:firstLine="576"/>
        <w:rPr>
          <w:rFonts w:cs="Times New Roman"/>
        </w:rPr>
      </w:pPr>
      <w:r w:rsidRPr="008A7681">
        <w:rPr>
          <w:rFonts w:cs="Times New Roman"/>
        </w:rPr>
        <w:t>6.4. Pievienot lietotāja mašīnu sistēmā tikai tad, ja visi lauki ir aizpildīti atbilstoši prasībām.</w:t>
      </w:r>
    </w:p>
    <w:p w14:paraId="041B6B84" w14:textId="3773CAFA" w:rsidR="00325E32" w:rsidRPr="008A7681" w:rsidRDefault="00325E32" w:rsidP="00325E32">
      <w:pPr>
        <w:ind w:firstLine="576"/>
        <w:rPr>
          <w:rFonts w:cs="Times New Roman"/>
        </w:rPr>
      </w:pPr>
      <w:r w:rsidRPr="008A7681">
        <w:rPr>
          <w:rFonts w:cs="Times New Roman"/>
        </w:rPr>
        <w:t>6.5. Nodrošināt lietotāja mašīnas datu rediģēšanu.</w:t>
      </w:r>
    </w:p>
    <w:p w14:paraId="34E79F7C" w14:textId="16AE0926" w:rsidR="00A809FF" w:rsidRPr="008A7681" w:rsidRDefault="00325E32" w:rsidP="00DC50CE">
      <w:pPr>
        <w:ind w:firstLine="576"/>
        <w:rPr>
          <w:rFonts w:cs="Times New Roman"/>
        </w:rPr>
      </w:pPr>
      <w:r w:rsidRPr="008A7681">
        <w:rPr>
          <w:rFonts w:cs="Times New Roman"/>
        </w:rPr>
        <w:t>6.6. Nodrošināt lietotāja mašīnas datu dzēšanu no sistēmas.</w:t>
      </w:r>
    </w:p>
    <w:p w14:paraId="3047DED8" w14:textId="65136A73" w:rsidR="00325E32" w:rsidRPr="008A7681" w:rsidRDefault="00325E32" w:rsidP="00325E32">
      <w:pPr>
        <w:rPr>
          <w:rFonts w:cs="Times New Roman"/>
        </w:rPr>
      </w:pPr>
      <w:r w:rsidRPr="008A7681">
        <w:rPr>
          <w:rFonts w:cs="Times New Roman"/>
        </w:rPr>
        <w:t>7. Nodrošināt lietotājam iespēju veikt pieteikumu uz kādu no uzņēmuma pakalpojumiem.</w:t>
      </w:r>
    </w:p>
    <w:p w14:paraId="485D4C4B" w14:textId="6781E5E5" w:rsidR="00325E32" w:rsidRPr="008A7681" w:rsidRDefault="00325E32" w:rsidP="00325E32">
      <w:pPr>
        <w:ind w:firstLine="576"/>
        <w:rPr>
          <w:rFonts w:cs="Times New Roman"/>
        </w:rPr>
      </w:pPr>
      <w:r w:rsidRPr="008A7681">
        <w:rPr>
          <w:rFonts w:cs="Times New Roman"/>
        </w:rPr>
        <w:t xml:space="preserve">7.1. </w:t>
      </w:r>
      <w:r w:rsidR="00A809FF" w:rsidRPr="008A7681">
        <w:rPr>
          <w:rFonts w:cs="Times New Roman"/>
        </w:rPr>
        <w:t>Piekļūt lapai ar pieteikuma noformēšanu var tikai autorizējies lietotājs.</w:t>
      </w:r>
    </w:p>
    <w:p w14:paraId="7D5D6B8A" w14:textId="7D884F26" w:rsidR="00A809FF" w:rsidRPr="008A7681" w:rsidRDefault="00A809FF" w:rsidP="00325E32">
      <w:pPr>
        <w:ind w:firstLine="576"/>
        <w:rPr>
          <w:rFonts w:cs="Times New Roman"/>
        </w:rPr>
      </w:pPr>
      <w:r w:rsidRPr="008A7681">
        <w:rPr>
          <w:rFonts w:cs="Times New Roman"/>
        </w:rPr>
        <w:t>7.2. Neautorizētam lietotājam mēģinot piekļūt pie pasūtījumu noformēšanas lapas ir jābūt pāradresētam uz lapu ar attiecīgo paziņojumu.</w:t>
      </w:r>
    </w:p>
    <w:p w14:paraId="7151524F" w14:textId="1E93018E" w:rsidR="00A809FF" w:rsidRPr="008A7681" w:rsidRDefault="00A809FF" w:rsidP="00325E32">
      <w:pPr>
        <w:ind w:firstLine="576"/>
        <w:rPr>
          <w:rFonts w:cs="Times New Roman"/>
        </w:rPr>
      </w:pPr>
      <w:r w:rsidRPr="008A7681">
        <w:rPr>
          <w:rFonts w:cs="Times New Roman"/>
        </w:rPr>
        <w:t>7.3. Liegt pasūtījuma noformēšanu un izvadīt paziņojumu gadījumā, ja lietotājs nav ievadījis visus prasītos laukus.</w:t>
      </w:r>
    </w:p>
    <w:p w14:paraId="26D6D082" w14:textId="16DCFF30" w:rsidR="00A809FF" w:rsidRPr="008A7681" w:rsidRDefault="00A809FF" w:rsidP="00A809FF">
      <w:pPr>
        <w:ind w:firstLine="576"/>
        <w:rPr>
          <w:rFonts w:cs="Times New Roman"/>
        </w:rPr>
      </w:pPr>
      <w:r w:rsidRPr="008A7681">
        <w:rPr>
          <w:rFonts w:cs="Times New Roman"/>
        </w:rPr>
        <w:t>7.4. Liegt pasūtījuma noformēšanu un izvadīt paziņojumu, ja lietotāja izvēlētais apmeklējuma datums ir mazāks par šodienas datumu.</w:t>
      </w:r>
    </w:p>
    <w:p w14:paraId="37369A46" w14:textId="1B6D473E" w:rsidR="00A809FF" w:rsidRPr="008A7681" w:rsidRDefault="00A809FF" w:rsidP="00A809FF">
      <w:pPr>
        <w:ind w:firstLine="576"/>
        <w:rPr>
          <w:rFonts w:cs="Times New Roman"/>
        </w:rPr>
      </w:pPr>
      <w:r w:rsidRPr="008A7681">
        <w:rPr>
          <w:rFonts w:cs="Times New Roman"/>
        </w:rPr>
        <w:t>7.5. Nodrošināt lietotājam skatīt aktīvo pasūtījumu sarakstu.</w:t>
      </w:r>
    </w:p>
    <w:p w14:paraId="4A52E77F" w14:textId="0374C013" w:rsidR="00A809FF" w:rsidRPr="008A7681" w:rsidRDefault="00A809FF" w:rsidP="00A809FF">
      <w:pPr>
        <w:ind w:firstLine="576"/>
        <w:rPr>
          <w:rFonts w:cs="Times New Roman"/>
        </w:rPr>
      </w:pPr>
      <w:r w:rsidRPr="008A7681">
        <w:rPr>
          <w:rFonts w:cs="Times New Roman"/>
        </w:rPr>
        <w:t>7.6. Nodrošināt lietotājam skatīt pasūtījumu vēsturi.</w:t>
      </w:r>
    </w:p>
    <w:p w14:paraId="30F93FCB" w14:textId="45049BC5" w:rsidR="00A809FF" w:rsidRPr="008A7681" w:rsidRDefault="00A809FF" w:rsidP="00A809FF">
      <w:pPr>
        <w:ind w:firstLine="576"/>
        <w:rPr>
          <w:rFonts w:cs="Times New Roman"/>
        </w:rPr>
      </w:pPr>
      <w:r w:rsidRPr="008A7681">
        <w:rPr>
          <w:rFonts w:cs="Times New Roman"/>
        </w:rPr>
        <w:t>7.7. Nodrošināt lietotājam iespēju skatīt atskaites izpildītiem pakalpojumiem.</w:t>
      </w:r>
    </w:p>
    <w:p w14:paraId="5CD8BBD1" w14:textId="68A25FC7" w:rsidR="00A809FF" w:rsidRPr="008A7681" w:rsidRDefault="3489205A" w:rsidP="00A809FF">
      <w:pPr>
        <w:rPr>
          <w:rFonts w:cs="Times New Roman"/>
        </w:rPr>
      </w:pPr>
      <w:r w:rsidRPr="008A7681">
        <w:rPr>
          <w:rFonts w:cs="Times New Roman"/>
        </w:rPr>
        <w:t>8. Nodrošināt lietotājiem iespēju rakstīt atsauksmes par pakalpojumiem un uzņēmumu.</w:t>
      </w:r>
    </w:p>
    <w:p w14:paraId="2B75673E" w14:textId="32D314CA" w:rsidR="002C3667" w:rsidRPr="008A7681" w:rsidRDefault="002C3667" w:rsidP="002C3667">
      <w:pPr>
        <w:ind w:firstLine="576"/>
        <w:rPr>
          <w:rFonts w:cs="Times New Roman"/>
        </w:rPr>
      </w:pPr>
      <w:r w:rsidRPr="008A7681">
        <w:rPr>
          <w:rFonts w:cs="Times New Roman"/>
        </w:rPr>
        <w:t>8.1. Lietotājam rakstot atsauksmi tam jābūt parādītam sistēmā tikai tajā sadaļā par ko ir rakstīta šī atsauksme.</w:t>
      </w:r>
    </w:p>
    <w:p w14:paraId="66D1658B" w14:textId="7F776C78" w:rsidR="002C3667" w:rsidRPr="008A7681" w:rsidRDefault="002C3667" w:rsidP="002C3667">
      <w:pPr>
        <w:ind w:firstLine="576"/>
        <w:rPr>
          <w:rFonts w:cs="Times New Roman"/>
        </w:rPr>
      </w:pPr>
      <w:r w:rsidRPr="008A7681">
        <w:rPr>
          <w:rFonts w:cs="Times New Roman"/>
        </w:rPr>
        <w:t xml:space="preserve">8.2. Liegt atsauksmes iesniegšanu un izvadīt paziņojumu gadījumā, ja nav aizpildīti visi prasītie obligātie lauki </w:t>
      </w:r>
    </w:p>
    <w:p w14:paraId="238939D2" w14:textId="390CB856" w:rsidR="002C3667" w:rsidRPr="008A7681" w:rsidRDefault="3489205A" w:rsidP="3489205A">
      <w:pPr>
        <w:ind w:firstLine="576"/>
        <w:rPr>
          <w:rFonts w:cs="Times New Roman"/>
        </w:rPr>
      </w:pPr>
      <w:r w:rsidRPr="008A7681">
        <w:rPr>
          <w:rFonts w:cs="Times New Roman"/>
        </w:rPr>
        <w:lastRenderedPageBreak/>
        <w:t>8.3. Publicēt atsauksmi mājaslapā tikai pēc administratora apstiprinājuma.</w:t>
      </w:r>
    </w:p>
    <w:p w14:paraId="3948DA34" w14:textId="634D7642" w:rsidR="000264F2" w:rsidRPr="008A7681" w:rsidRDefault="3489205A" w:rsidP="3489205A">
      <w:pPr>
        <w:ind w:firstLine="576"/>
        <w:rPr>
          <w:rFonts w:cs="Times New Roman"/>
        </w:rPr>
      </w:pPr>
      <w:r w:rsidRPr="008A7681">
        <w:rPr>
          <w:rFonts w:cs="Times New Roman"/>
        </w:rPr>
        <w:t xml:space="preserve">8.4. Dot iespēju lietotājam rakstīt anonīmu atsauksmi (Lietotāja vārds un uzvārds netiks attēloti pievienojot atsauksmi mājaslapai pēc atsauksmes izskatīšanas administratoram).  </w:t>
      </w:r>
    </w:p>
    <w:p w14:paraId="095C7F93" w14:textId="7EB93C7B" w:rsidR="002C3667" w:rsidRPr="008A7681" w:rsidRDefault="3489205A" w:rsidP="3489205A">
      <w:pPr>
        <w:ind w:firstLine="576"/>
        <w:rPr>
          <w:rFonts w:cs="Times New Roman"/>
        </w:rPr>
      </w:pPr>
      <w:r w:rsidRPr="008A7681">
        <w:rPr>
          <w:rFonts w:cs="Times New Roman"/>
        </w:rPr>
        <w:t>8.5. Nodrošināt lietotājam iespēju rediģēt savu atsauksmi.</w:t>
      </w:r>
    </w:p>
    <w:p w14:paraId="005B1DDD" w14:textId="03F5CB48" w:rsidR="002C3667" w:rsidRPr="008A7681" w:rsidRDefault="3489205A" w:rsidP="3489205A">
      <w:pPr>
        <w:ind w:firstLine="576"/>
        <w:rPr>
          <w:rFonts w:cs="Times New Roman"/>
        </w:rPr>
      </w:pPr>
      <w:r w:rsidRPr="008A7681">
        <w:rPr>
          <w:rFonts w:cs="Times New Roman"/>
        </w:rPr>
        <w:t>8.6. Pēc rediģēšanas administratoram ir atkal jāizskata atsauksme pirms no nopublicēt mājaslapā.</w:t>
      </w:r>
    </w:p>
    <w:p w14:paraId="2ADE8221" w14:textId="2F1D3272" w:rsidR="00747BE2" w:rsidRPr="008A7681" w:rsidRDefault="3489205A" w:rsidP="3489205A">
      <w:pPr>
        <w:ind w:firstLine="576"/>
        <w:rPr>
          <w:rFonts w:cs="Times New Roman"/>
        </w:rPr>
      </w:pPr>
      <w:r w:rsidRPr="008A7681">
        <w:rPr>
          <w:rFonts w:cs="Times New Roman"/>
        </w:rPr>
        <w:t>8.7. Nodrošināt iespēju lietotājam dzēst savas atsauksmes.</w:t>
      </w:r>
    </w:p>
    <w:p w14:paraId="7551B6DC" w14:textId="72102533" w:rsidR="00747BE2" w:rsidRPr="008A7681" w:rsidRDefault="3489205A" w:rsidP="3489205A">
      <w:pPr>
        <w:rPr>
          <w:rFonts w:cs="Times New Roman"/>
        </w:rPr>
      </w:pPr>
      <w:r w:rsidRPr="008A7681">
        <w:rPr>
          <w:rFonts w:cs="Times New Roman"/>
        </w:rPr>
        <w:t>9. Skaitīt pakalpojumu un uzņēmuma reitingu no vērtējumiem atsauksmēs.</w:t>
      </w:r>
    </w:p>
    <w:p w14:paraId="706FFB0D" w14:textId="6A0AB782" w:rsidR="00747BE2" w:rsidRPr="008A7681" w:rsidRDefault="3489205A" w:rsidP="3489205A">
      <w:pPr>
        <w:rPr>
          <w:rFonts w:cs="Times New Roman"/>
        </w:rPr>
      </w:pPr>
      <w:r w:rsidRPr="008A7681">
        <w:rPr>
          <w:rFonts w:cs="Times New Roman"/>
        </w:rPr>
        <w:t>10. Skaitīt un rādīt katram pakalpojumam un sadaļai ar atsauksmēm par pašu uzņēmumu uzrakstīto atsauksmju skaitu atsevišķi.</w:t>
      </w:r>
    </w:p>
    <w:p w14:paraId="382ED610" w14:textId="06B0D14B" w:rsidR="00747BE2" w:rsidRPr="008A7681" w:rsidRDefault="3489205A" w:rsidP="00747BE2">
      <w:pPr>
        <w:rPr>
          <w:rFonts w:cs="Times New Roman"/>
        </w:rPr>
      </w:pPr>
      <w:r w:rsidRPr="008A7681">
        <w:rPr>
          <w:rFonts w:cs="Times New Roman"/>
        </w:rPr>
        <w:t>11. Nodrošināt iespēju administratoram pārvaldīt mājaslapā pieejamos pakalpojumus.</w:t>
      </w:r>
    </w:p>
    <w:p w14:paraId="7C725C55" w14:textId="1F8919B3" w:rsidR="00747BE2" w:rsidRPr="008A7681" w:rsidRDefault="3489205A" w:rsidP="00747BE2">
      <w:pPr>
        <w:ind w:firstLine="576"/>
        <w:rPr>
          <w:rFonts w:cs="Times New Roman"/>
        </w:rPr>
      </w:pPr>
      <w:r w:rsidRPr="008A7681">
        <w:rPr>
          <w:rFonts w:cs="Times New Roman"/>
        </w:rPr>
        <w:t>11.1. Nodrošināt iespēju administratoram pievienot jaunus pakalpojumus.</w:t>
      </w:r>
    </w:p>
    <w:p w14:paraId="4FBD22C9" w14:textId="297E6499" w:rsidR="00747BE2" w:rsidRPr="008A7681" w:rsidRDefault="00747BE2" w:rsidP="00747BE2">
      <w:pPr>
        <w:ind w:firstLine="720"/>
        <w:rPr>
          <w:rFonts w:cs="Times New Roman"/>
        </w:rPr>
      </w:pPr>
      <w:r w:rsidRPr="008A7681">
        <w:rPr>
          <w:rFonts w:cs="Times New Roman"/>
        </w:rPr>
        <w:t>11.1.1. Liegt pakalpojumu pievienošanu un izvadīt paziņojumu, ja visi obligātie lauki nav aizpildīti atbilstoši prasībām.</w:t>
      </w:r>
    </w:p>
    <w:p w14:paraId="70E61473" w14:textId="496A9052" w:rsidR="00747BE2" w:rsidRPr="008A7681" w:rsidRDefault="3489205A" w:rsidP="00747BE2">
      <w:pPr>
        <w:ind w:firstLine="720"/>
        <w:rPr>
          <w:rFonts w:cs="Times New Roman"/>
        </w:rPr>
      </w:pPr>
      <w:r w:rsidRPr="008A7681">
        <w:rPr>
          <w:rFonts w:cs="Times New Roman"/>
        </w:rPr>
        <w:t xml:space="preserve">11.1.2. Ja administratoram tika liegta pievienošana un izvadīts paziņojums, saglabāt datus attiecīgos ievades laukos. </w:t>
      </w:r>
    </w:p>
    <w:p w14:paraId="70C7AE73" w14:textId="559F2E2E" w:rsidR="00747BE2" w:rsidRPr="008A7681" w:rsidRDefault="3489205A" w:rsidP="00747BE2">
      <w:pPr>
        <w:ind w:firstLine="576"/>
        <w:rPr>
          <w:rFonts w:cs="Times New Roman"/>
        </w:rPr>
      </w:pPr>
      <w:r w:rsidRPr="008A7681">
        <w:rPr>
          <w:rFonts w:cs="Times New Roman"/>
        </w:rPr>
        <w:t>11.2. Nodrošināt iespēju administratoram rediģēt informāciju par pakalpojumiem.</w:t>
      </w:r>
    </w:p>
    <w:p w14:paraId="3A8E946C" w14:textId="660A2802" w:rsidR="000264F2" w:rsidRPr="008A7681" w:rsidRDefault="3489205A" w:rsidP="00DC50CE">
      <w:pPr>
        <w:ind w:firstLine="576"/>
        <w:rPr>
          <w:rFonts w:cs="Times New Roman"/>
        </w:rPr>
      </w:pPr>
      <w:r w:rsidRPr="008A7681">
        <w:rPr>
          <w:rFonts w:cs="Times New Roman"/>
        </w:rPr>
        <w:t>11.3. Nodrošināt iespēju administratoram iespēju dzēst pakalpojumus.</w:t>
      </w:r>
    </w:p>
    <w:p w14:paraId="4A9B957F" w14:textId="2B9B36D4" w:rsidR="00747BE2" w:rsidRPr="008A7681" w:rsidRDefault="3489205A" w:rsidP="00747BE2">
      <w:pPr>
        <w:rPr>
          <w:rFonts w:cs="Times New Roman"/>
        </w:rPr>
      </w:pPr>
      <w:r w:rsidRPr="008A7681">
        <w:rPr>
          <w:rFonts w:cs="Times New Roman"/>
        </w:rPr>
        <w:t>12. Nodrošināt iespēju administratoram pārvaldīt pasūtījumus.</w:t>
      </w:r>
    </w:p>
    <w:p w14:paraId="53A80001" w14:textId="214340D4" w:rsidR="000264F2" w:rsidRPr="008A7681" w:rsidRDefault="3489205A" w:rsidP="000264F2">
      <w:pPr>
        <w:ind w:firstLine="576"/>
        <w:rPr>
          <w:rFonts w:cs="Times New Roman"/>
        </w:rPr>
      </w:pPr>
      <w:r w:rsidRPr="008A7681">
        <w:rPr>
          <w:rFonts w:cs="Times New Roman"/>
        </w:rPr>
        <w:t>12.1. Nodrošināt iespēju administratoram filtrēt visus pasūtījumus pēc statusa.</w:t>
      </w:r>
    </w:p>
    <w:p w14:paraId="34CD04EA" w14:textId="51DF3577" w:rsidR="000264F2" w:rsidRPr="008A7681" w:rsidRDefault="3489205A" w:rsidP="000264F2">
      <w:pPr>
        <w:ind w:firstLine="576"/>
        <w:rPr>
          <w:rFonts w:cs="Times New Roman"/>
        </w:rPr>
      </w:pPr>
      <w:r w:rsidRPr="008A7681">
        <w:rPr>
          <w:rFonts w:cs="Times New Roman"/>
        </w:rPr>
        <w:t>12.2. Nodrošināt administratoram iespēju mainīt pasūtījuma status.</w:t>
      </w:r>
    </w:p>
    <w:p w14:paraId="600C4641" w14:textId="2C9065D1" w:rsidR="000264F2" w:rsidRPr="008A7681" w:rsidRDefault="3489205A" w:rsidP="000264F2">
      <w:pPr>
        <w:ind w:firstLine="576"/>
        <w:rPr>
          <w:rFonts w:cs="Times New Roman"/>
        </w:rPr>
      </w:pPr>
      <w:r w:rsidRPr="008A7681">
        <w:rPr>
          <w:rFonts w:cs="Times New Roman"/>
        </w:rPr>
        <w:t>12.3. Nodrošināt iespēju administratoram rakstīt atskaites par pabeigtiem pasūtījumiem.</w:t>
      </w:r>
    </w:p>
    <w:p w14:paraId="25D263AD" w14:textId="22D928CC" w:rsidR="000264F2" w:rsidRPr="008A7681" w:rsidRDefault="3489205A" w:rsidP="000264F2">
      <w:pPr>
        <w:rPr>
          <w:rFonts w:cs="Times New Roman"/>
        </w:rPr>
      </w:pPr>
      <w:r w:rsidRPr="008A7681">
        <w:rPr>
          <w:rFonts w:cs="Times New Roman"/>
        </w:rPr>
        <w:t>13. Nodrošināt iespēju administratoram pārvaldīt atsauksmes.</w:t>
      </w:r>
    </w:p>
    <w:p w14:paraId="4966D6A6" w14:textId="7CBDEF0F" w:rsidR="000264F2" w:rsidRPr="008A7681" w:rsidRDefault="3489205A" w:rsidP="000264F2">
      <w:pPr>
        <w:ind w:firstLine="576"/>
        <w:rPr>
          <w:rFonts w:cs="Times New Roman"/>
        </w:rPr>
      </w:pPr>
      <w:r w:rsidRPr="008A7681">
        <w:rPr>
          <w:rFonts w:cs="Times New Roman"/>
        </w:rPr>
        <w:t>13.1. Nodrošināt iespēju administratoram filtrēt visus pasūtījumus pēc statusa.</w:t>
      </w:r>
    </w:p>
    <w:p w14:paraId="77F20EBD" w14:textId="307FE5AE" w:rsidR="000264F2" w:rsidRPr="008A7681" w:rsidRDefault="3489205A" w:rsidP="000264F2">
      <w:pPr>
        <w:ind w:firstLine="576"/>
        <w:rPr>
          <w:rFonts w:cs="Times New Roman"/>
        </w:rPr>
      </w:pPr>
      <w:r w:rsidRPr="008A7681">
        <w:rPr>
          <w:rFonts w:cs="Times New Roman"/>
        </w:rPr>
        <w:t>13.2. Nodrošināt iespēju administratoram iespēju apstiprināt vai noliegt atsauksmes.</w:t>
      </w:r>
    </w:p>
    <w:p w14:paraId="0CDE7C1B" w14:textId="74552DE2" w:rsidR="00995D11" w:rsidRPr="008A7681" w:rsidRDefault="3489205A" w:rsidP="00995D11">
      <w:pPr>
        <w:rPr>
          <w:rFonts w:cs="Times New Roman"/>
        </w:rPr>
      </w:pPr>
      <w:r w:rsidRPr="008A7681">
        <w:rPr>
          <w:rFonts w:cs="Times New Roman"/>
        </w:rPr>
        <w:t>14. Nodrošināt iespēju administratoram pārvaldīt lietotājus.</w:t>
      </w:r>
    </w:p>
    <w:p w14:paraId="3A708B42" w14:textId="77EFD4D4" w:rsidR="00995D11" w:rsidRPr="008A7681" w:rsidRDefault="3489205A" w:rsidP="00995D11">
      <w:pPr>
        <w:ind w:firstLine="576"/>
        <w:rPr>
          <w:rFonts w:cs="Times New Roman"/>
        </w:rPr>
      </w:pPr>
      <w:r w:rsidRPr="008A7681">
        <w:rPr>
          <w:rFonts w:cs="Times New Roman"/>
        </w:rPr>
        <w:t>14.1. Nodrošināt iespēju administratoram padarīt par administratoriem vai lietotājiem citus lietotājus.</w:t>
      </w:r>
    </w:p>
    <w:p w14:paraId="49D0636A" w14:textId="2963FB64" w:rsidR="00995D11" w:rsidRPr="008A7681" w:rsidRDefault="3489205A" w:rsidP="00995D11">
      <w:pPr>
        <w:ind w:firstLine="576"/>
        <w:rPr>
          <w:rFonts w:cs="Times New Roman"/>
        </w:rPr>
      </w:pPr>
      <w:r w:rsidRPr="008A7681">
        <w:rPr>
          <w:rFonts w:cs="Times New Roman"/>
        </w:rPr>
        <w:t>14.2. Nodrošināt iespēju administratoram iespēju izmainīt lietotāja datus atskaitot e-pastu un paroli.</w:t>
      </w:r>
    </w:p>
    <w:p w14:paraId="0599D9F4" w14:textId="29CDD63E" w:rsidR="00995D11" w:rsidRPr="008A7681" w:rsidRDefault="3489205A" w:rsidP="00995D11">
      <w:pPr>
        <w:ind w:firstLine="576"/>
        <w:rPr>
          <w:rFonts w:cs="Times New Roman"/>
        </w:rPr>
      </w:pPr>
      <w:r w:rsidRPr="008A7681">
        <w:rPr>
          <w:rFonts w:cs="Times New Roman"/>
        </w:rPr>
        <w:t>14.3. Nodrošināt iespēju administratoram izveidot jaunus lietotājus.</w:t>
      </w:r>
    </w:p>
    <w:p w14:paraId="20AB7DE4" w14:textId="0088C08B" w:rsidR="00325E32" w:rsidRPr="008A7681" w:rsidRDefault="3489205A" w:rsidP="00995D11">
      <w:pPr>
        <w:ind w:firstLine="576"/>
        <w:rPr>
          <w:rFonts w:cs="Times New Roman"/>
        </w:rPr>
      </w:pPr>
      <w:r w:rsidRPr="008A7681">
        <w:rPr>
          <w:rFonts w:cs="Times New Roman"/>
        </w:rPr>
        <w:t>14.4. Nodrošināt iespēju administratoram dzēst lietotājus.</w:t>
      </w:r>
    </w:p>
    <w:p w14:paraId="3FBDDF16" w14:textId="77777777" w:rsidR="00995D11" w:rsidRPr="008A7681" w:rsidRDefault="00995D11" w:rsidP="00995D11">
      <w:pPr>
        <w:ind w:firstLine="576"/>
        <w:rPr>
          <w:rFonts w:cs="Times New Roman"/>
        </w:rPr>
      </w:pPr>
    </w:p>
    <w:p w14:paraId="60BF22BA" w14:textId="5D83DD1A" w:rsidR="000260BC" w:rsidRPr="008A7681" w:rsidRDefault="00733B33" w:rsidP="000260BC">
      <w:pPr>
        <w:pStyle w:val="Heading2"/>
        <w:rPr>
          <w:rFonts w:cs="Times New Roman"/>
        </w:rPr>
      </w:pPr>
      <w:bookmarkStart w:id="14" w:name="_Toc104461061"/>
      <w:r w:rsidRPr="008A7681">
        <w:rPr>
          <w:rFonts w:cs="Times New Roman"/>
        </w:rPr>
        <w:lastRenderedPageBreak/>
        <w:t>Nefunkcionālās prasības</w:t>
      </w:r>
      <w:bookmarkEnd w:id="14"/>
    </w:p>
    <w:p w14:paraId="26C624E9" w14:textId="421D8C66" w:rsidR="00995D11" w:rsidRPr="008A7681" w:rsidRDefault="3489205A" w:rsidP="00C46FD2">
      <w:pPr>
        <w:pStyle w:val="ListParagraph"/>
        <w:numPr>
          <w:ilvl w:val="0"/>
          <w:numId w:val="9"/>
        </w:numPr>
        <w:rPr>
          <w:rFonts w:cs="Times New Roman"/>
        </w:rPr>
      </w:pPr>
      <w:r w:rsidRPr="008A7681">
        <w:rPr>
          <w:rFonts w:cs="Times New Roman"/>
        </w:rPr>
        <w:t>Sistēmas saskarsmes valodai ir jābūt angļu valodai.</w:t>
      </w:r>
    </w:p>
    <w:p w14:paraId="2EB08E0C" w14:textId="11194AF3" w:rsidR="00EA7EC1" w:rsidRPr="008A7681" w:rsidRDefault="3489205A" w:rsidP="00C46FD2">
      <w:pPr>
        <w:pStyle w:val="ListParagraph"/>
        <w:numPr>
          <w:ilvl w:val="0"/>
          <w:numId w:val="9"/>
        </w:numPr>
        <w:rPr>
          <w:rFonts w:cs="Times New Roman"/>
        </w:rPr>
      </w:pPr>
      <w:r w:rsidRPr="008A7681">
        <w:rPr>
          <w:rFonts w:cs="Times New Roman"/>
        </w:rPr>
        <w:t>Jānodrošina tīmekļa lietojumprogrammas pielāgošanos jebkuram ekrāna izmēram, lai to varētu lietot gan datorā, gan planšetda</w:t>
      </w:r>
      <w:r w:rsidR="00D54CDB">
        <w:rPr>
          <w:rFonts w:cs="Times New Roman"/>
        </w:rPr>
        <w:t>torā, gan viedtālrunī (skat. 1. pielikums 1. un 2. att.</w:t>
      </w:r>
      <w:r w:rsidRPr="008A7681">
        <w:rPr>
          <w:rFonts w:cs="Times New Roman"/>
        </w:rPr>
        <w:t>).</w:t>
      </w:r>
    </w:p>
    <w:p w14:paraId="76CBBDCB" w14:textId="608E6729" w:rsidR="00EA7EC1" w:rsidRPr="008A7681" w:rsidRDefault="00EA7EC1" w:rsidP="00C46FD2">
      <w:pPr>
        <w:pStyle w:val="ListParagraph"/>
        <w:numPr>
          <w:ilvl w:val="0"/>
          <w:numId w:val="9"/>
        </w:numPr>
        <w:rPr>
          <w:rFonts w:cs="Times New Roman"/>
        </w:rPr>
      </w:pPr>
      <w:r w:rsidRPr="008A7681">
        <w:rPr>
          <w:rFonts w:cs="Times New Roman"/>
        </w:rPr>
        <w:t xml:space="preserve">Dizainam jāievēro uzņēmuma krāsu palete. </w:t>
      </w:r>
    </w:p>
    <w:p w14:paraId="521880F6" w14:textId="4C475E1F" w:rsidR="00EA7EC1" w:rsidRPr="008A7681" w:rsidRDefault="3489205A" w:rsidP="00C46FD2">
      <w:pPr>
        <w:pStyle w:val="ListParagraph"/>
        <w:numPr>
          <w:ilvl w:val="0"/>
          <w:numId w:val="9"/>
        </w:numPr>
        <w:rPr>
          <w:rFonts w:cs="Times New Roman"/>
        </w:rPr>
      </w:pPr>
      <w:r w:rsidRPr="008A7681">
        <w:rPr>
          <w:rFonts w:cs="Times New Roman"/>
        </w:rPr>
        <w:t>Pogas dizainā ir jāizceļ, lai lietotājs uzreiz var saprast kur klikšķināt un katrai pogai, kurai tas ir iespējams ir jāietver arī ikona, kas nestu sevī attiecīgo nozīmi, lai lietotājam nelasot pogas nosaukumu būtu iespēja intuitīvi saprast nozīmi..</w:t>
      </w:r>
    </w:p>
    <w:p w14:paraId="6479BC2D" w14:textId="1154521D" w:rsidR="00387E42" w:rsidRPr="008A7681" w:rsidRDefault="00EA7EC1" w:rsidP="00C46FD2">
      <w:pPr>
        <w:pStyle w:val="ListParagraph"/>
        <w:numPr>
          <w:ilvl w:val="0"/>
          <w:numId w:val="9"/>
        </w:numPr>
        <w:rPr>
          <w:rFonts w:cs="Times New Roman"/>
        </w:rPr>
      </w:pPr>
      <w:r w:rsidRPr="008A7681">
        <w:rPr>
          <w:rFonts w:cs="Times New Roman"/>
        </w:rPr>
        <w:t>Obligātiem ievadlaukiem jābūt atzīmētiem ar zvaigznīti (*)</w:t>
      </w:r>
      <w:r w:rsidR="00387E42" w:rsidRPr="008A7681">
        <w:rPr>
          <w:rFonts w:cs="Times New Roman"/>
        </w:rPr>
        <w:t>.</w:t>
      </w:r>
    </w:p>
    <w:p w14:paraId="7A8FF741" w14:textId="41B50E12" w:rsidR="00387E42" w:rsidRPr="008A7681" w:rsidRDefault="00387E42" w:rsidP="00C46FD2">
      <w:pPr>
        <w:pStyle w:val="ListParagraph"/>
        <w:numPr>
          <w:ilvl w:val="0"/>
          <w:numId w:val="9"/>
        </w:numPr>
        <w:rPr>
          <w:rFonts w:cs="Times New Roman"/>
        </w:rPr>
      </w:pPr>
      <w:r w:rsidRPr="008A7681">
        <w:rPr>
          <w:rFonts w:cs="Times New Roman"/>
        </w:rPr>
        <w:t>Kļūdu paziņojumiem ir jābūt izceltiem sarkanā krāsā.</w:t>
      </w:r>
    </w:p>
    <w:p w14:paraId="59E9B110" w14:textId="3C8AD84A" w:rsidR="00387E42" w:rsidRPr="008A7681" w:rsidRDefault="3489205A" w:rsidP="00C46FD2">
      <w:pPr>
        <w:pStyle w:val="ListParagraph"/>
        <w:numPr>
          <w:ilvl w:val="0"/>
          <w:numId w:val="9"/>
        </w:numPr>
        <w:rPr>
          <w:rFonts w:cs="Times New Roman"/>
        </w:rPr>
      </w:pPr>
      <w:r w:rsidRPr="008A7681">
        <w:rPr>
          <w:rFonts w:cs="Times New Roman"/>
        </w:rPr>
        <w:t>Kā galveno darba fontu izmantot “Oswald” un gariem teksta gabaliem “Roboto”.</w:t>
      </w:r>
    </w:p>
    <w:p w14:paraId="2B7EC6A9" w14:textId="27BA93CB" w:rsidR="00387E42" w:rsidRPr="008A7681" w:rsidRDefault="00387E42" w:rsidP="00C46FD2">
      <w:pPr>
        <w:pStyle w:val="ListParagraph"/>
        <w:numPr>
          <w:ilvl w:val="0"/>
          <w:numId w:val="9"/>
        </w:numPr>
        <w:rPr>
          <w:rFonts w:cs="Times New Roman"/>
        </w:rPr>
      </w:pPr>
      <w:r w:rsidRPr="008A7681">
        <w:rPr>
          <w:rFonts w:cs="Times New Roman"/>
        </w:rPr>
        <w:t>Noformatēt tabulas, lai arī uz mazākiem ekrāniem tās saturs būtu pārredzams (</w:t>
      </w:r>
      <w:r w:rsidR="00D54CDB">
        <w:rPr>
          <w:rFonts w:cs="Times New Roman"/>
        </w:rPr>
        <w:t>skat. 1. pielikums 3. un 4. att.</w:t>
      </w:r>
      <w:r w:rsidRPr="008A7681">
        <w:rPr>
          <w:rFonts w:cs="Times New Roman"/>
        </w:rPr>
        <w:t>).</w:t>
      </w:r>
    </w:p>
    <w:p w14:paraId="7285CF0D" w14:textId="77777777" w:rsidR="001F70F4" w:rsidRPr="008A7681" w:rsidRDefault="001F70F4" w:rsidP="0027530C">
      <w:pPr>
        <w:pStyle w:val="ListParagraph"/>
        <w:jc w:val="center"/>
        <w:rPr>
          <w:rFonts w:cs="Times New Roman"/>
          <w:sz w:val="20"/>
        </w:rPr>
      </w:pPr>
    </w:p>
    <w:p w14:paraId="4E09C3F6" w14:textId="77777777" w:rsidR="0027530C" w:rsidRPr="008A7681" w:rsidRDefault="0027530C" w:rsidP="00963938">
      <w:pPr>
        <w:pStyle w:val="ListParagraph"/>
        <w:jc w:val="center"/>
        <w:rPr>
          <w:rFonts w:cs="Times New Roman"/>
          <w:sz w:val="20"/>
        </w:rPr>
      </w:pPr>
    </w:p>
    <w:p w14:paraId="2FFC880C" w14:textId="77777777" w:rsidR="00BD68F5" w:rsidRDefault="00BD68F5">
      <w:pPr>
        <w:spacing w:line="240" w:lineRule="auto"/>
        <w:jc w:val="left"/>
        <w:rPr>
          <w:rFonts w:cs="Times New Roman"/>
          <w:b/>
          <w:bCs/>
          <w:caps/>
          <w:sz w:val="28"/>
          <w:szCs w:val="28"/>
        </w:rPr>
      </w:pPr>
      <w:bookmarkStart w:id="15" w:name="_Toc104461062"/>
      <w:r>
        <w:rPr>
          <w:rFonts w:cs="Times New Roman"/>
        </w:rPr>
        <w:br w:type="page"/>
      </w:r>
    </w:p>
    <w:p w14:paraId="548BB225" w14:textId="15671E27" w:rsidR="00733B33" w:rsidRPr="008A7681" w:rsidRDefault="00733B33" w:rsidP="00733B33">
      <w:pPr>
        <w:pStyle w:val="Heading1"/>
        <w:rPr>
          <w:rFonts w:cs="Times New Roman"/>
        </w:rPr>
      </w:pPr>
      <w:r w:rsidRPr="008A7681">
        <w:rPr>
          <w:rFonts w:cs="Times New Roman"/>
        </w:rPr>
        <w:lastRenderedPageBreak/>
        <w:t>Uzdevuma risināšanas līdzekļu izvēles pamatojums</w:t>
      </w:r>
      <w:bookmarkEnd w:id="15"/>
    </w:p>
    <w:p w14:paraId="332D2F07" w14:textId="01781710" w:rsidR="008679D3" w:rsidRPr="008A7681" w:rsidRDefault="008679D3" w:rsidP="008679D3">
      <w:pPr>
        <w:rPr>
          <w:rFonts w:cs="Times New Roman"/>
        </w:rPr>
      </w:pPr>
      <w:r w:rsidRPr="008A7681">
        <w:rPr>
          <w:rFonts w:cs="Times New Roman"/>
        </w:rPr>
        <w:t>Kvalifikācijas darba uzdevumā tika iz</w:t>
      </w:r>
      <w:r w:rsidR="00B80FCC">
        <w:rPr>
          <w:rFonts w:cs="Times New Roman"/>
        </w:rPr>
        <w:t>ma</w:t>
      </w:r>
      <w:r w:rsidR="00DB3D08">
        <w:rPr>
          <w:rFonts w:cs="Times New Roman"/>
        </w:rPr>
        <w:t>ntotas sekojošas tehnoloģijas.</w:t>
      </w:r>
    </w:p>
    <w:p w14:paraId="7FF1A63F" w14:textId="166391B8" w:rsidR="008679D3" w:rsidRPr="008A7681" w:rsidRDefault="00627F5E" w:rsidP="3489205A">
      <w:pPr>
        <w:pStyle w:val="ListParagraph"/>
        <w:numPr>
          <w:ilvl w:val="0"/>
          <w:numId w:val="10"/>
        </w:numPr>
        <w:rPr>
          <w:rFonts w:cs="Times New Roman"/>
        </w:rPr>
      </w:pPr>
      <w:r>
        <w:rPr>
          <w:rFonts w:cs="Times New Roman"/>
        </w:rPr>
        <w:t>HTML5 – h</w:t>
      </w:r>
      <w:r w:rsidR="3489205A" w:rsidRPr="008A7681">
        <w:rPr>
          <w:rFonts w:cs="Times New Roman"/>
        </w:rPr>
        <w:t>iperteksta strukturēšanas valoda, kas tiek izmantota visās mājaslapās, kā satura struktūras mugurkauls. HTML ir pati populārākā un praktiski bez alternatīvu izvēle tīmekļvietņu izveidē.</w:t>
      </w:r>
    </w:p>
    <w:p w14:paraId="62CD08EB" w14:textId="3AA5820D" w:rsidR="008679D3" w:rsidRPr="008A7681" w:rsidRDefault="00627F5E" w:rsidP="3489205A">
      <w:pPr>
        <w:pStyle w:val="ListParagraph"/>
        <w:numPr>
          <w:ilvl w:val="0"/>
          <w:numId w:val="10"/>
        </w:numPr>
        <w:rPr>
          <w:rFonts w:cs="Times New Roman"/>
        </w:rPr>
      </w:pPr>
      <w:r>
        <w:rPr>
          <w:rFonts w:cs="Times New Roman"/>
        </w:rPr>
        <w:t>CSS3 – v</w:t>
      </w:r>
      <w:r w:rsidR="3489205A" w:rsidRPr="008A7681">
        <w:rPr>
          <w:rFonts w:cs="Times New Roman"/>
        </w:rPr>
        <w:t>aloda, kas tiek izmantota tīmekļvietņu dizaina stila un izvietojuma noteikšanai. Ir pati populārākā un praktiski bez alternatīvu izvēle stilizējot tīmekļvietnes.</w:t>
      </w:r>
    </w:p>
    <w:p w14:paraId="407ED0D9" w14:textId="145281DF" w:rsidR="008679D3" w:rsidRPr="008A7681" w:rsidRDefault="00627F5E" w:rsidP="00927937">
      <w:pPr>
        <w:pStyle w:val="ListParagraph"/>
        <w:numPr>
          <w:ilvl w:val="0"/>
          <w:numId w:val="10"/>
        </w:numPr>
        <w:rPr>
          <w:rFonts w:cs="Times New Roman"/>
        </w:rPr>
      </w:pPr>
      <w:r>
        <w:rPr>
          <w:rFonts w:cs="Times New Roman"/>
        </w:rPr>
        <w:t>Javascript – p</w:t>
      </w:r>
      <w:r w:rsidR="3489205A" w:rsidRPr="008A7681">
        <w:rPr>
          <w:rFonts w:cs="Times New Roman"/>
        </w:rPr>
        <w:t>rogrammēšanas valoda, ar kuras palīdzību ir iespējams izveidot interaktīvas tīmekļvietnes komponentes. Dotā programmēšanas valoda ir no praktiskā viedokļa bez alternatīvu izvēle, ja ir jāveido dinamiskas un interaktīvas tīmekļvietnes. Pēc statistikas</w:t>
      </w:r>
      <w:r w:rsidR="00A00F06">
        <w:rPr>
          <w:rFonts w:cs="Times New Roman"/>
        </w:rPr>
        <w:t xml:space="preserve"> [8] </w:t>
      </w:r>
      <w:r w:rsidR="3489205A" w:rsidRPr="008A7681">
        <w:rPr>
          <w:rFonts w:cs="Times New Roman"/>
        </w:rPr>
        <w:t>javascript tiek izmantots 97,9% tīmekļvietnēs, tādēļ tieši šīs programmēšanas valodas izvēle ir attaisnota ar tās pārmērīgo popularitāti.</w:t>
      </w:r>
    </w:p>
    <w:p w14:paraId="728B41F0" w14:textId="0D0011F8" w:rsidR="008679D3" w:rsidRPr="008A7681" w:rsidRDefault="00627F5E" w:rsidP="3489205A">
      <w:pPr>
        <w:pStyle w:val="ListParagraph"/>
        <w:numPr>
          <w:ilvl w:val="0"/>
          <w:numId w:val="10"/>
        </w:numPr>
        <w:rPr>
          <w:rFonts w:cs="Times New Roman"/>
        </w:rPr>
      </w:pPr>
      <w:r>
        <w:rPr>
          <w:rFonts w:cs="Times New Roman"/>
        </w:rPr>
        <w:t>PHP 8.0.3. – s</w:t>
      </w:r>
      <w:r w:rsidR="3489205A" w:rsidRPr="008A7681">
        <w:rPr>
          <w:rFonts w:cs="Times New Roman"/>
        </w:rPr>
        <w:t>erveru orientēta programmēšanas valoda, kas tiek izmantota dinamisku datu apstrādei, tīmekļvietnes savienošanu ar datu bāzi un sesiju kontrolēšanu. Dotā programmēšanas valoda tika izmantota, kā galvenā tīmekļvietnes loģiskas izveides valoda, jo autoram šī</w:t>
      </w:r>
      <w:r w:rsidR="00B80FCC">
        <w:rPr>
          <w:rFonts w:cs="Times New Roman"/>
        </w:rPr>
        <w:t xml:space="preserve"> valoda bija pazīstama vislabāk.</w:t>
      </w:r>
    </w:p>
    <w:p w14:paraId="3C532573" w14:textId="56924702" w:rsidR="008679D3" w:rsidRPr="008A7681" w:rsidRDefault="00627F5E" w:rsidP="3489205A">
      <w:pPr>
        <w:pStyle w:val="ListParagraph"/>
        <w:numPr>
          <w:ilvl w:val="0"/>
          <w:numId w:val="10"/>
        </w:numPr>
        <w:rPr>
          <w:rFonts w:cs="Times New Roman"/>
        </w:rPr>
      </w:pPr>
      <w:r>
        <w:rPr>
          <w:rFonts w:cs="Times New Roman"/>
        </w:rPr>
        <w:t>SQL – v</w:t>
      </w:r>
      <w:r w:rsidR="3489205A" w:rsidRPr="008A7681">
        <w:rPr>
          <w:rFonts w:cs="Times New Roman"/>
        </w:rPr>
        <w:t>ispopulārākā datubāžu valoda. Izvēlēta, lai strādātu ar datu bāzēm.</w:t>
      </w:r>
    </w:p>
    <w:p w14:paraId="77027066" w14:textId="34A08783" w:rsidR="00425A1C" w:rsidRPr="008A7681" w:rsidRDefault="00627F5E" w:rsidP="3489205A">
      <w:pPr>
        <w:pStyle w:val="ListParagraph"/>
        <w:numPr>
          <w:ilvl w:val="0"/>
          <w:numId w:val="10"/>
        </w:numPr>
        <w:rPr>
          <w:rFonts w:cs="Times New Roman"/>
        </w:rPr>
      </w:pPr>
      <w:r>
        <w:rPr>
          <w:rFonts w:cs="Times New Roman"/>
        </w:rPr>
        <w:t>MariaDB 10.4.18 – a</w:t>
      </w:r>
      <w:r w:rsidR="3489205A" w:rsidRPr="008A7681">
        <w:rPr>
          <w:rFonts w:cs="Times New Roman"/>
        </w:rPr>
        <w:t>tvērta pirmkoda relāciju datubāžu vadības sistēma. Tiks izmantots projektā, jo ir ar laiku pārbaudīts un darbam pazīstams rīks.</w:t>
      </w:r>
    </w:p>
    <w:p w14:paraId="763407FA" w14:textId="35A877A9" w:rsidR="00425A1C" w:rsidRPr="00627F5E" w:rsidRDefault="3489205A" w:rsidP="00627F5E">
      <w:pPr>
        <w:pStyle w:val="ListParagraph"/>
        <w:numPr>
          <w:ilvl w:val="0"/>
          <w:numId w:val="10"/>
        </w:numPr>
        <w:rPr>
          <w:rFonts w:cs="Times New Roman"/>
        </w:rPr>
      </w:pPr>
      <w:r w:rsidRPr="008A7681">
        <w:rPr>
          <w:rFonts w:cs="Times New Roman"/>
        </w:rPr>
        <w:t>XA</w:t>
      </w:r>
      <w:r w:rsidR="00627F5E">
        <w:rPr>
          <w:rFonts w:cs="Times New Roman"/>
        </w:rPr>
        <w:t>MPP – l</w:t>
      </w:r>
      <w:r w:rsidRPr="008A7681">
        <w:rPr>
          <w:rFonts w:cs="Times New Roman"/>
        </w:rPr>
        <w:t>okālā servera programmatūra. Tiks izmantots izstrādes procesā, lai projektu varētu palaist uz lokālās mašīnas, projekta izstrādes un testēšanas mērķos. Tika izvēlēts pateicoties savai vienkāršībai izmantošanā un pateicoties tam, ka šī programmatūra ir bez maksas.</w:t>
      </w:r>
    </w:p>
    <w:p w14:paraId="4B79FCC4" w14:textId="0418CF37" w:rsidR="00627517" w:rsidRPr="008A7681" w:rsidRDefault="3489205A" w:rsidP="3489205A">
      <w:pPr>
        <w:pStyle w:val="ListParagraph"/>
        <w:numPr>
          <w:ilvl w:val="0"/>
          <w:numId w:val="10"/>
        </w:numPr>
        <w:rPr>
          <w:rFonts w:cs="Times New Roman"/>
        </w:rPr>
      </w:pPr>
      <w:r w:rsidRPr="008A7681">
        <w:rPr>
          <w:rFonts w:cs="Times New Roman"/>
        </w:rPr>
        <w:t>P</w:t>
      </w:r>
      <w:r w:rsidR="00627F5E">
        <w:rPr>
          <w:rFonts w:cs="Times New Roman"/>
        </w:rPr>
        <w:t>HPMyAdmin – p</w:t>
      </w:r>
      <w:r w:rsidRPr="008A7681">
        <w:rPr>
          <w:rFonts w:cs="Times New Roman"/>
        </w:rPr>
        <w:t>rogrammatūras rīks, kas ir sarakstīts uz php valodas, kas palīdz administrēt datubāzes serveri. Tiks izmantots saskarsmei ar datubāzes vadības sistēmu, jo ir noklusējuma izvēle XAMPP serverī.</w:t>
      </w:r>
    </w:p>
    <w:p w14:paraId="49F80A33" w14:textId="57C1567A" w:rsidR="00627517" w:rsidRPr="008A7681" w:rsidRDefault="3489205A" w:rsidP="000146B7">
      <w:pPr>
        <w:pStyle w:val="ListParagraph"/>
        <w:numPr>
          <w:ilvl w:val="0"/>
          <w:numId w:val="10"/>
        </w:numPr>
        <w:rPr>
          <w:rFonts w:cs="Times New Roman"/>
        </w:rPr>
      </w:pPr>
      <w:r w:rsidRPr="008A7681">
        <w:rPr>
          <w:rFonts w:cs="Times New Roman"/>
        </w:rPr>
        <w:t>Visual Studio Code – Microsoft izstrādāts un atbalstīts teksta redaktors speciāli izstrādāts programmas koda rakstīšanai. Tiks izmantots, kā galvenais programmas koda rakstīšanas rīks, jo rīks ir pazīstams, bez maksas un atbalsta lielu skaitu ar lietderīgiem paplašinājumiem</w:t>
      </w:r>
      <w:r w:rsidR="00DB5DAF">
        <w:rPr>
          <w:rFonts w:cs="Times New Roman"/>
        </w:rPr>
        <w:t xml:space="preserve"> </w:t>
      </w:r>
      <w:r w:rsidRPr="008A7681">
        <w:rPr>
          <w:rFonts w:cs="Times New Roman"/>
        </w:rPr>
        <w:t>(extensions), kas atvieglina un paātrina programmas koda rakstīšanu.</w:t>
      </w:r>
    </w:p>
    <w:p w14:paraId="21C01489" w14:textId="588B525E" w:rsidR="00627517" w:rsidRPr="008A7681" w:rsidRDefault="3489205A" w:rsidP="00627517">
      <w:pPr>
        <w:pStyle w:val="ListParagraph"/>
        <w:numPr>
          <w:ilvl w:val="0"/>
          <w:numId w:val="10"/>
        </w:numPr>
        <w:rPr>
          <w:rFonts w:cs="Times New Roman"/>
        </w:rPr>
      </w:pPr>
      <w:r w:rsidRPr="008A7681">
        <w:rPr>
          <w:rFonts w:cs="Times New Roman"/>
        </w:rPr>
        <w:t xml:space="preserve">lv.000.webhost.com – Bezmaksas mājaslapu hostinga resurss. Tiks izmantots, lai augšupielādēta uz šī resursa gatavu projekta programmas kodu, lai atvieglinātu projekta demonstrēšanu. </w:t>
      </w:r>
    </w:p>
    <w:p w14:paraId="75E0E570" w14:textId="47E3FA3B" w:rsidR="00372007" w:rsidRPr="00627F5E" w:rsidRDefault="3489205A" w:rsidP="00627F5E">
      <w:pPr>
        <w:pStyle w:val="ListParagraph"/>
        <w:numPr>
          <w:ilvl w:val="0"/>
          <w:numId w:val="10"/>
        </w:numPr>
        <w:rPr>
          <w:rFonts w:cs="Times New Roman"/>
          <w:b/>
          <w:bCs/>
        </w:rPr>
      </w:pPr>
      <w:r w:rsidRPr="008A7681">
        <w:rPr>
          <w:rFonts w:cs="Times New Roman"/>
        </w:rPr>
        <w:lastRenderedPageBreak/>
        <w:t>Google charts – Google izveidots rīks</w:t>
      </w:r>
      <w:r w:rsidR="000148C7">
        <w:rPr>
          <w:rFonts w:cs="Times New Roman"/>
        </w:rPr>
        <w:t>[5]</w:t>
      </w:r>
      <w:r w:rsidRPr="008A7681">
        <w:rPr>
          <w:rFonts w:cs="Times New Roman"/>
        </w:rPr>
        <w:t>, kas atļauj zīmēt grafikus. Rīks izmantots, kā vienkāršs, labi dokumentēts bezmaksas rīks no pazīstama uzņēmuma. Dotais instruments ļauj uzzīmēt visus nepieciešamos grafikus vizuālais informācijas attēlošanai.</w:t>
      </w:r>
    </w:p>
    <w:p w14:paraId="2C5EB2DC" w14:textId="628E115D" w:rsidR="00627F5E" w:rsidRPr="00627F5E" w:rsidRDefault="00627F5E" w:rsidP="00627F5E">
      <w:pPr>
        <w:pStyle w:val="ListParagraph"/>
        <w:numPr>
          <w:ilvl w:val="0"/>
          <w:numId w:val="10"/>
        </w:numPr>
        <w:rPr>
          <w:rFonts w:cs="Times New Roman"/>
          <w:b/>
          <w:bCs/>
        </w:rPr>
      </w:pPr>
      <w:r>
        <w:rPr>
          <w:rFonts w:cs="Times New Roman"/>
        </w:rPr>
        <w:t>Summernote WYSIWYG teksta redaktors</w:t>
      </w:r>
      <w:r w:rsidR="00A00F06">
        <w:rPr>
          <w:rFonts w:cs="Times New Roman"/>
        </w:rPr>
        <w:t xml:space="preserve"> [9]</w:t>
      </w:r>
      <w:r>
        <w:rPr>
          <w:rFonts w:cs="Times New Roman"/>
        </w:rPr>
        <w:t xml:space="preserve"> – mājaslapās iebūvēts teksta redaktors, kas atļauj vienkāršāk fromatēt tekstu pirms tā ievietošanas datu bāzē. Rīks tiek izmantots, lai atvieglinātu stilizētu aprakstu veidošanu pakalpojumiem.</w:t>
      </w:r>
    </w:p>
    <w:p w14:paraId="213B8C06" w14:textId="77777777" w:rsidR="00033771" w:rsidRDefault="00033771">
      <w:pPr>
        <w:spacing w:line="240" w:lineRule="auto"/>
        <w:jc w:val="left"/>
        <w:rPr>
          <w:rFonts w:cs="Times New Roman"/>
          <w:b/>
          <w:bCs/>
          <w:caps/>
          <w:sz w:val="28"/>
          <w:szCs w:val="28"/>
        </w:rPr>
      </w:pPr>
      <w:bookmarkStart w:id="16" w:name="_Toc104461063"/>
      <w:r>
        <w:rPr>
          <w:rFonts w:cs="Times New Roman"/>
        </w:rPr>
        <w:br w:type="page"/>
      </w:r>
    </w:p>
    <w:p w14:paraId="6BD849D7" w14:textId="53D15876" w:rsidR="00733B33" w:rsidRPr="008A7681" w:rsidRDefault="00733B33" w:rsidP="00733B33">
      <w:pPr>
        <w:pStyle w:val="Heading1"/>
        <w:rPr>
          <w:rFonts w:cs="Times New Roman"/>
        </w:rPr>
      </w:pPr>
      <w:r w:rsidRPr="008A7681">
        <w:rPr>
          <w:rFonts w:cs="Times New Roman"/>
        </w:rPr>
        <w:lastRenderedPageBreak/>
        <w:t>Programmatūras produkta modelēšana un projektēšana</w:t>
      </w:r>
      <w:bookmarkEnd w:id="16"/>
    </w:p>
    <w:p w14:paraId="44102567" w14:textId="7D09983F" w:rsidR="00733B33" w:rsidRPr="008A7681" w:rsidRDefault="00733B33" w:rsidP="00733B33">
      <w:pPr>
        <w:pStyle w:val="Heading2"/>
        <w:rPr>
          <w:rFonts w:cs="Times New Roman"/>
        </w:rPr>
      </w:pPr>
      <w:bookmarkStart w:id="17" w:name="_Toc104461064"/>
      <w:r w:rsidRPr="008A7681">
        <w:rPr>
          <w:rFonts w:cs="Times New Roman"/>
        </w:rPr>
        <w:t>Sistēmas arhitektūra</w:t>
      </w:r>
      <w:bookmarkEnd w:id="17"/>
    </w:p>
    <w:p w14:paraId="7422A0EB" w14:textId="0E7F5929" w:rsidR="00553169" w:rsidRPr="008A7681" w:rsidRDefault="00BA3676" w:rsidP="00BA3676">
      <w:pPr>
        <w:pStyle w:val="Heading3"/>
        <w:rPr>
          <w:rFonts w:cs="Times New Roman"/>
        </w:rPr>
      </w:pPr>
      <w:bookmarkStart w:id="18" w:name="_Toc104461065"/>
      <w:r w:rsidRPr="008A7681">
        <w:rPr>
          <w:rFonts w:cs="Times New Roman"/>
        </w:rPr>
        <w:t>Sistēmas arhitektūra</w:t>
      </w:r>
      <w:bookmarkEnd w:id="18"/>
    </w:p>
    <w:p w14:paraId="468C39CF" w14:textId="2613B7EC" w:rsidR="00BA3676" w:rsidRPr="008A7681" w:rsidRDefault="3489205A" w:rsidP="00BA3676">
      <w:pPr>
        <w:ind w:firstLine="576"/>
        <w:rPr>
          <w:rFonts w:cs="Times New Roman"/>
        </w:rPr>
      </w:pPr>
      <w:r w:rsidRPr="008A7681">
        <w:rPr>
          <w:rFonts w:cs="Times New Roman"/>
        </w:rPr>
        <w:t>Risinājuma sistēmā ir realizēta</w:t>
      </w:r>
      <w:r w:rsidR="00033771">
        <w:rPr>
          <w:rFonts w:cs="Times New Roman"/>
        </w:rPr>
        <w:t>s trīs apakšsistēmas</w:t>
      </w:r>
      <w:r w:rsidRPr="008A7681">
        <w:rPr>
          <w:rFonts w:cs="Times New Roman"/>
        </w:rPr>
        <w:t xml:space="preserve"> – viesis, lietotājs un administrators</w:t>
      </w:r>
      <w:r w:rsidR="00B80FCC">
        <w:rPr>
          <w:rFonts w:cs="Times New Roman"/>
        </w:rPr>
        <w:t xml:space="preserve"> (skat. 4.1. att.</w:t>
      </w:r>
      <w:r w:rsidR="00033771" w:rsidRPr="008A7681">
        <w:rPr>
          <w:rFonts w:cs="Times New Roman"/>
        </w:rPr>
        <w:t>).</w:t>
      </w:r>
      <w:r w:rsidR="00033771">
        <w:rPr>
          <w:rFonts w:cs="Times New Roman"/>
        </w:rPr>
        <w:t xml:space="preserve"> Viesim ir pieejama tikai virspusēja mājaslapas apskate. Lietotājs var pārvaldīt savu profila infromāciju, mašīnas, atsauksmes un veikt pakalpojumu pieteikumus. Administratoram savukārt ir pieejama tā pati funkcionalitāte ar papildus iespēju pārvaldīt praktiski visu infromāciju mājaslapā.</w:t>
      </w:r>
    </w:p>
    <w:p w14:paraId="56E32019" w14:textId="1762F588" w:rsidR="0076683F" w:rsidRPr="008A7681" w:rsidRDefault="00211506" w:rsidP="00211506">
      <w:pPr>
        <w:jc w:val="center"/>
        <w:rPr>
          <w:rFonts w:cs="Times New Roman"/>
        </w:rPr>
      </w:pPr>
      <w:r>
        <w:rPr>
          <w:noProof/>
          <w:lang w:val="en-GB" w:eastAsia="en-GB" w:bidi="ar-SA"/>
        </w:rPr>
        <w:drawing>
          <wp:inline distT="0" distB="0" distL="0" distR="0" wp14:anchorId="4A721A61" wp14:editId="7D5DCFD4">
            <wp:extent cx="5415378" cy="13365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242" cy="1341929"/>
                    </a:xfrm>
                    <a:prstGeom prst="rect">
                      <a:avLst/>
                    </a:prstGeom>
                  </pic:spPr>
                </pic:pic>
              </a:graphicData>
            </a:graphic>
          </wp:inline>
        </w:drawing>
      </w:r>
    </w:p>
    <w:p w14:paraId="073BF6CF" w14:textId="67B5DEDE" w:rsidR="0076683F" w:rsidRPr="008A7681" w:rsidRDefault="0076683F" w:rsidP="0076683F">
      <w:pPr>
        <w:pStyle w:val="ListParagraph"/>
        <w:jc w:val="center"/>
        <w:rPr>
          <w:rFonts w:cs="Times New Roman"/>
          <w:sz w:val="20"/>
        </w:rPr>
      </w:pPr>
      <w:r w:rsidRPr="008A7681">
        <w:rPr>
          <w:rFonts w:cs="Times New Roman"/>
          <w:sz w:val="20"/>
        </w:rPr>
        <w:t>4.1. att. Funkcionālās dekompozīcijas diagramma</w:t>
      </w:r>
    </w:p>
    <w:p w14:paraId="4733C78F" w14:textId="77777777" w:rsidR="0076683F" w:rsidRPr="008A7681" w:rsidRDefault="0076683F" w:rsidP="0076683F">
      <w:pPr>
        <w:pStyle w:val="ListParagraph"/>
        <w:jc w:val="center"/>
        <w:rPr>
          <w:rFonts w:cs="Times New Roman"/>
          <w:sz w:val="20"/>
        </w:rPr>
      </w:pPr>
    </w:p>
    <w:p w14:paraId="559F2464" w14:textId="1844FB7B" w:rsidR="00DA6488" w:rsidRPr="008A7681" w:rsidRDefault="00DA6488" w:rsidP="00BA3676">
      <w:pPr>
        <w:ind w:firstLine="576"/>
        <w:rPr>
          <w:rFonts w:cs="Times New Roman"/>
        </w:rPr>
      </w:pPr>
      <w:r w:rsidRPr="008A7681">
        <w:rPr>
          <w:rFonts w:cs="Times New Roman"/>
        </w:rPr>
        <w:t xml:space="preserve">Lapa sastāv no sekojošām </w:t>
      </w:r>
      <w:r w:rsidR="00033771">
        <w:rPr>
          <w:rFonts w:cs="Times New Roman"/>
        </w:rPr>
        <w:t>apakš</w:t>
      </w:r>
      <w:r w:rsidR="00DB3D08">
        <w:rPr>
          <w:rFonts w:cs="Times New Roman"/>
        </w:rPr>
        <w:t>sistēmām.</w:t>
      </w:r>
    </w:p>
    <w:p w14:paraId="5F2B917C" w14:textId="77777777" w:rsidR="00FC622E" w:rsidRDefault="3489205A" w:rsidP="00BA3676">
      <w:pPr>
        <w:ind w:firstLine="576"/>
        <w:rPr>
          <w:noProof/>
          <w:lang w:val="en-GB" w:eastAsia="en-GB" w:bidi="ar-SA"/>
        </w:rPr>
      </w:pPr>
      <w:r w:rsidRPr="008A7681">
        <w:rPr>
          <w:rFonts w:cs="Times New Roman"/>
          <w:b/>
          <w:bCs/>
        </w:rPr>
        <w:t xml:space="preserve">Viesa </w:t>
      </w:r>
      <w:r w:rsidR="00033771">
        <w:rPr>
          <w:rFonts w:cs="Times New Roman"/>
          <w:b/>
          <w:bCs/>
        </w:rPr>
        <w:t>apakš</w:t>
      </w:r>
      <w:r w:rsidRPr="008A7681">
        <w:rPr>
          <w:rFonts w:cs="Times New Roman"/>
          <w:b/>
          <w:bCs/>
        </w:rPr>
        <w:t>sistēma</w:t>
      </w:r>
      <w:r w:rsidRPr="008A7681">
        <w:rPr>
          <w:rFonts w:cs="Times New Roman"/>
        </w:rPr>
        <w:t xml:space="preserve"> – veic tikai informatīvu ieskatu lapā un nepiedāvā nekādas iespējas, kā tikai kalpot par pārejas punktu uz lietotāja lomu. Ja lietotājs vēlas iegūt pilnvērtīgu piekļuvi pie mājaslapas viņam ir nepieciešams piereģistrēties vai pierakstīties jau esošam profilam. Viesu sistēma sastāv no sekojošiem moduļiem un atļaujām tajos (skat. 4.2. att.).</w:t>
      </w:r>
      <w:r w:rsidR="00FC622E" w:rsidRPr="00FC622E">
        <w:rPr>
          <w:noProof/>
          <w:lang w:val="en-GB" w:eastAsia="en-GB" w:bidi="ar-SA"/>
        </w:rPr>
        <w:t xml:space="preserve"> </w:t>
      </w:r>
    </w:p>
    <w:p w14:paraId="2709844F" w14:textId="1CAE20C3" w:rsidR="00DA6488" w:rsidRPr="008A7681" w:rsidRDefault="00FC622E" w:rsidP="00FC622E">
      <w:pPr>
        <w:ind w:firstLine="576"/>
        <w:jc w:val="center"/>
        <w:rPr>
          <w:rFonts w:cs="Times New Roman"/>
        </w:rPr>
      </w:pPr>
      <w:r>
        <w:rPr>
          <w:noProof/>
          <w:lang w:val="en-GB" w:eastAsia="en-GB" w:bidi="ar-SA"/>
        </w:rPr>
        <w:drawing>
          <wp:inline distT="0" distB="0" distL="0" distR="0" wp14:anchorId="30741B4D" wp14:editId="714825EC">
            <wp:extent cx="3506680" cy="264165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408" cy="2662543"/>
                    </a:xfrm>
                    <a:prstGeom prst="rect">
                      <a:avLst/>
                    </a:prstGeom>
                  </pic:spPr>
                </pic:pic>
              </a:graphicData>
            </a:graphic>
          </wp:inline>
        </w:drawing>
      </w:r>
    </w:p>
    <w:p w14:paraId="69EEB8FB" w14:textId="306B53F4" w:rsidR="00FC622E" w:rsidRPr="00FC622E" w:rsidRDefault="00FC622E" w:rsidP="00FC622E">
      <w:pPr>
        <w:pStyle w:val="ListParagraph"/>
        <w:jc w:val="center"/>
        <w:rPr>
          <w:rFonts w:cs="Times New Roman"/>
          <w:sz w:val="20"/>
        </w:rPr>
      </w:pPr>
      <w:r w:rsidRPr="008A7681">
        <w:rPr>
          <w:rFonts w:cs="Times New Roman"/>
          <w:sz w:val="20"/>
        </w:rPr>
        <w:t>4.2. att. Viesa sistēmas funkcionālās dekompozīcijas diagramma</w:t>
      </w:r>
    </w:p>
    <w:p w14:paraId="2F8D801A" w14:textId="429C29E4" w:rsidR="00EE18BD" w:rsidRPr="008A7681" w:rsidRDefault="00DB3D08" w:rsidP="00EE18BD">
      <w:pPr>
        <w:pStyle w:val="ListParagraph"/>
        <w:numPr>
          <w:ilvl w:val="0"/>
          <w:numId w:val="17"/>
        </w:numPr>
        <w:rPr>
          <w:rFonts w:cs="Times New Roman"/>
        </w:rPr>
      </w:pPr>
      <w:r>
        <w:rPr>
          <w:rFonts w:cs="Times New Roman"/>
        </w:rPr>
        <w:lastRenderedPageBreak/>
        <w:t>Modulis “Profils”.</w:t>
      </w:r>
    </w:p>
    <w:p w14:paraId="6AC71754" w14:textId="1C279B56" w:rsidR="0060461F" w:rsidRPr="008A7681" w:rsidRDefault="3489205A" w:rsidP="0060461F">
      <w:pPr>
        <w:pStyle w:val="ListParagraph"/>
        <w:numPr>
          <w:ilvl w:val="1"/>
          <w:numId w:val="17"/>
        </w:numPr>
        <w:rPr>
          <w:rFonts w:cs="Times New Roman"/>
        </w:rPr>
      </w:pPr>
      <w:r w:rsidRPr="008A7681">
        <w:rPr>
          <w:rFonts w:cs="Times New Roman"/>
        </w:rPr>
        <w:t>Viesa vienīga iespējamā darbība profila sadaļā ir sava profila izveide.</w:t>
      </w:r>
    </w:p>
    <w:p w14:paraId="17233C0A" w14:textId="1F6BD0C0" w:rsidR="0060461F" w:rsidRPr="008A7681" w:rsidRDefault="00DB3D08" w:rsidP="0060461F">
      <w:pPr>
        <w:pStyle w:val="ListParagraph"/>
        <w:numPr>
          <w:ilvl w:val="0"/>
          <w:numId w:val="17"/>
        </w:numPr>
        <w:rPr>
          <w:rFonts w:cs="Times New Roman"/>
        </w:rPr>
      </w:pPr>
      <w:r>
        <w:rPr>
          <w:rFonts w:cs="Times New Roman"/>
        </w:rPr>
        <w:t>Modulis “Pakalpojumi”.</w:t>
      </w:r>
    </w:p>
    <w:p w14:paraId="0EF3B35E" w14:textId="65EE69A7" w:rsidR="0060461F" w:rsidRPr="008A7681" w:rsidRDefault="3489205A" w:rsidP="0060461F">
      <w:pPr>
        <w:pStyle w:val="ListParagraph"/>
        <w:numPr>
          <w:ilvl w:val="1"/>
          <w:numId w:val="17"/>
        </w:numPr>
        <w:rPr>
          <w:rFonts w:cs="Times New Roman"/>
        </w:rPr>
      </w:pPr>
      <w:r w:rsidRPr="008A7681">
        <w:rPr>
          <w:rFonts w:cs="Times New Roman"/>
        </w:rPr>
        <w:t>Viesis var tikai apskatīt pieejamos pakalpojumus, taču turpmākās darbības ir iespējamas ar lietotāja lomu.</w:t>
      </w:r>
    </w:p>
    <w:p w14:paraId="4E92049C" w14:textId="0FB9EFF3" w:rsidR="0060461F" w:rsidRPr="008A7681" w:rsidRDefault="00DB3D08" w:rsidP="0060461F">
      <w:pPr>
        <w:pStyle w:val="ListParagraph"/>
        <w:numPr>
          <w:ilvl w:val="0"/>
          <w:numId w:val="17"/>
        </w:numPr>
        <w:rPr>
          <w:rFonts w:cs="Times New Roman"/>
        </w:rPr>
      </w:pPr>
      <w:r>
        <w:rPr>
          <w:rFonts w:cs="Times New Roman"/>
        </w:rPr>
        <w:t>Modulis “Komentāri”.</w:t>
      </w:r>
    </w:p>
    <w:p w14:paraId="24248D77" w14:textId="2C73C326" w:rsidR="0076683F" w:rsidRPr="00FC622E" w:rsidRDefault="3489205A" w:rsidP="00FC622E">
      <w:pPr>
        <w:pStyle w:val="ListParagraph"/>
        <w:numPr>
          <w:ilvl w:val="1"/>
          <w:numId w:val="17"/>
        </w:numPr>
        <w:rPr>
          <w:rFonts w:cs="Times New Roman"/>
        </w:rPr>
      </w:pPr>
      <w:r w:rsidRPr="008A7681">
        <w:rPr>
          <w:rFonts w:cs="Times New Roman"/>
        </w:rPr>
        <w:t>Viesis var tikai apskatīt citu cilvēku atsauksmes un komentārus, taču savus var pievienot tikai ar lietotāja lomu.</w:t>
      </w:r>
    </w:p>
    <w:p w14:paraId="5AA405A7" w14:textId="77777777" w:rsidR="00FC622E" w:rsidRDefault="0060461F" w:rsidP="0060461F">
      <w:pPr>
        <w:ind w:left="576"/>
        <w:rPr>
          <w:rFonts w:cs="Times New Roman"/>
        </w:rPr>
      </w:pPr>
      <w:r w:rsidRPr="008A7681">
        <w:rPr>
          <w:rFonts w:cs="Times New Roman"/>
          <w:b/>
        </w:rPr>
        <w:t xml:space="preserve">Lietotāja </w:t>
      </w:r>
      <w:r w:rsidR="00033771">
        <w:rPr>
          <w:rFonts w:cs="Times New Roman"/>
          <w:b/>
        </w:rPr>
        <w:t>apakš</w:t>
      </w:r>
      <w:r w:rsidRPr="008A7681">
        <w:rPr>
          <w:rFonts w:cs="Times New Roman"/>
          <w:b/>
        </w:rPr>
        <w:t>sistēma</w:t>
      </w:r>
      <w:r w:rsidRPr="008A7681">
        <w:rPr>
          <w:rFonts w:cs="Times New Roman"/>
        </w:rPr>
        <w:t xml:space="preserve"> – mājaslapas pamata sistēma priekš kuras tiek veidota galvenā funkcionalitāte, tā tiek piešķirta lietotājiem uzriez pēc reģistrācijas vai pierakstīšanās jau esošā profilā. Lietotāja sistēma sastāv no sekojošiem moduļiem un atļaujām tajos</w:t>
      </w:r>
      <w:r w:rsidR="0076683F" w:rsidRPr="008A7681">
        <w:rPr>
          <w:rFonts w:cs="Times New Roman"/>
        </w:rPr>
        <w:t xml:space="preserve"> (skat 4.3. att.)</w:t>
      </w:r>
      <w:r w:rsidRPr="008A7681">
        <w:rPr>
          <w:rFonts w:cs="Times New Roman"/>
        </w:rPr>
        <w:t>.</w:t>
      </w:r>
    </w:p>
    <w:p w14:paraId="7F50B12D" w14:textId="628B4EEA" w:rsidR="0060461F" w:rsidRDefault="00FC622E" w:rsidP="00FC622E">
      <w:pPr>
        <w:ind w:left="576"/>
        <w:jc w:val="center"/>
        <w:rPr>
          <w:rFonts w:cs="Times New Roman"/>
        </w:rPr>
      </w:pPr>
      <w:r>
        <w:rPr>
          <w:noProof/>
          <w:lang w:val="en-GB" w:eastAsia="en-GB" w:bidi="ar-SA"/>
        </w:rPr>
        <w:drawing>
          <wp:inline distT="0" distB="0" distL="0" distR="0" wp14:anchorId="5A664A04" wp14:editId="0D01A6DF">
            <wp:extent cx="3434763" cy="435950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3975" cy="4396584"/>
                    </a:xfrm>
                    <a:prstGeom prst="rect">
                      <a:avLst/>
                    </a:prstGeom>
                  </pic:spPr>
                </pic:pic>
              </a:graphicData>
            </a:graphic>
          </wp:inline>
        </w:drawing>
      </w:r>
    </w:p>
    <w:p w14:paraId="78E2F462" w14:textId="39EEB896" w:rsidR="00FC622E" w:rsidRDefault="00FC622E" w:rsidP="00FC622E">
      <w:pPr>
        <w:pStyle w:val="ListParagraph"/>
        <w:jc w:val="center"/>
        <w:rPr>
          <w:rFonts w:cs="Times New Roman"/>
          <w:sz w:val="20"/>
        </w:rPr>
      </w:pPr>
      <w:r w:rsidRPr="008A7681">
        <w:rPr>
          <w:rFonts w:cs="Times New Roman"/>
          <w:sz w:val="20"/>
        </w:rPr>
        <w:t>4.3. att. Lietotāja sistēmas funkcionālās dekompozīcijas diagramma</w:t>
      </w:r>
    </w:p>
    <w:p w14:paraId="162C254A" w14:textId="77777777" w:rsidR="00FC622E" w:rsidRPr="00FC622E" w:rsidRDefault="00FC622E" w:rsidP="00FC622E">
      <w:pPr>
        <w:pStyle w:val="ListParagraph"/>
        <w:jc w:val="center"/>
        <w:rPr>
          <w:rFonts w:cs="Times New Roman"/>
          <w:sz w:val="20"/>
        </w:rPr>
      </w:pPr>
    </w:p>
    <w:p w14:paraId="46880BA6" w14:textId="3BFC416D" w:rsidR="0060461F" w:rsidRPr="008A7681" w:rsidRDefault="00DB3D08" w:rsidP="0060461F">
      <w:pPr>
        <w:pStyle w:val="ListParagraph"/>
        <w:numPr>
          <w:ilvl w:val="0"/>
          <w:numId w:val="18"/>
        </w:numPr>
        <w:rPr>
          <w:rFonts w:cs="Times New Roman"/>
        </w:rPr>
      </w:pPr>
      <w:r>
        <w:rPr>
          <w:rFonts w:cs="Times New Roman"/>
        </w:rPr>
        <w:t>Modulis “Profils”.</w:t>
      </w:r>
    </w:p>
    <w:p w14:paraId="61F56188" w14:textId="3F6A425F" w:rsidR="003E7884" w:rsidRPr="008A7681" w:rsidRDefault="3489205A" w:rsidP="0076683F">
      <w:pPr>
        <w:pStyle w:val="ListParagraph"/>
        <w:numPr>
          <w:ilvl w:val="1"/>
          <w:numId w:val="18"/>
        </w:numPr>
        <w:rPr>
          <w:rFonts w:cs="Times New Roman"/>
        </w:rPr>
      </w:pPr>
      <w:r w:rsidRPr="008A7681">
        <w:rPr>
          <w:rFonts w:cs="Times New Roman"/>
        </w:rPr>
        <w:t>Sastāv no 4 apakšmoduļiem – pierakstīties, izrakstīties, rediģēt dzēst. Lietotājs var aplūkot sava profila informāciju, rediģēt viņu vai dzēst savu profilu, kā arī pierakstīties un izrakstīties no sava profila.</w:t>
      </w:r>
    </w:p>
    <w:p w14:paraId="7C8288F2" w14:textId="69B21D08" w:rsidR="003E7884" w:rsidRPr="008A7681" w:rsidRDefault="00DB3D08" w:rsidP="003E7884">
      <w:pPr>
        <w:pStyle w:val="ListParagraph"/>
        <w:numPr>
          <w:ilvl w:val="0"/>
          <w:numId w:val="18"/>
        </w:numPr>
        <w:rPr>
          <w:rFonts w:cs="Times New Roman"/>
        </w:rPr>
      </w:pPr>
      <w:r>
        <w:rPr>
          <w:rFonts w:cs="Times New Roman"/>
        </w:rPr>
        <w:lastRenderedPageBreak/>
        <w:t>Modulis “Pakalpojumi”.</w:t>
      </w:r>
    </w:p>
    <w:p w14:paraId="26929B65" w14:textId="49AE258E" w:rsidR="003E7884" w:rsidRPr="008A7681" w:rsidRDefault="3489205A" w:rsidP="003E7884">
      <w:pPr>
        <w:pStyle w:val="ListParagraph"/>
        <w:numPr>
          <w:ilvl w:val="1"/>
          <w:numId w:val="18"/>
        </w:numPr>
        <w:rPr>
          <w:rFonts w:cs="Times New Roman"/>
        </w:rPr>
      </w:pPr>
      <w:r w:rsidRPr="008A7681">
        <w:rPr>
          <w:rFonts w:cs="Times New Roman"/>
        </w:rPr>
        <w:t>Sastāv no 3 apakšmoduļiem – attēlot, pasūtīt, skatīt atskaiti. Lietotāja loma var apskatīt visus pakalpojumus un gūst iespēju pasūtīt sev tīkamos, kā arī skatīt administratora rakstītās atskaites izpildītiem pasūtījumiem.</w:t>
      </w:r>
    </w:p>
    <w:p w14:paraId="520CC8CE" w14:textId="3EA50FAD" w:rsidR="003E7884" w:rsidRPr="008A7681" w:rsidRDefault="00DB3D08" w:rsidP="003E7884">
      <w:pPr>
        <w:pStyle w:val="ListParagraph"/>
        <w:numPr>
          <w:ilvl w:val="0"/>
          <w:numId w:val="18"/>
        </w:numPr>
        <w:rPr>
          <w:rFonts w:cs="Times New Roman"/>
        </w:rPr>
      </w:pPr>
      <w:r>
        <w:rPr>
          <w:rFonts w:cs="Times New Roman"/>
        </w:rPr>
        <w:t>Modulis “Mašīnas”.</w:t>
      </w:r>
    </w:p>
    <w:p w14:paraId="3357A3A6" w14:textId="42C7DBFD" w:rsidR="003E7884" w:rsidRPr="008A7681" w:rsidRDefault="003E7884" w:rsidP="003E7884">
      <w:pPr>
        <w:pStyle w:val="ListParagraph"/>
        <w:numPr>
          <w:ilvl w:val="1"/>
          <w:numId w:val="18"/>
        </w:numPr>
        <w:rPr>
          <w:rFonts w:cs="Times New Roman"/>
        </w:rPr>
      </w:pPr>
      <w:r w:rsidRPr="008A7681">
        <w:rPr>
          <w:rFonts w:cs="Times New Roman"/>
        </w:rPr>
        <w:t>Sastāv no 4 apakšmoduļiem – attēlot, pievienot, rediģēt, dzēst. Lietotāja lomai ir jāpievieno savam profilam vismaz vienu mašīnu, lai varētu veikt pasūtījumu. Lietotājam ir iespēja redzēt visas viņa pievienotās mašīnas, tās rediģēt vai dzēst.</w:t>
      </w:r>
    </w:p>
    <w:p w14:paraId="084F4A5C" w14:textId="3EA13DD3" w:rsidR="003E7884" w:rsidRPr="008A7681" w:rsidRDefault="00DB3D08" w:rsidP="003E7884">
      <w:pPr>
        <w:pStyle w:val="ListParagraph"/>
        <w:numPr>
          <w:ilvl w:val="0"/>
          <w:numId w:val="18"/>
        </w:numPr>
        <w:rPr>
          <w:rFonts w:cs="Times New Roman"/>
        </w:rPr>
      </w:pPr>
      <w:r>
        <w:rPr>
          <w:rFonts w:cs="Times New Roman"/>
        </w:rPr>
        <w:t>Modulis “Komentāri”.</w:t>
      </w:r>
    </w:p>
    <w:p w14:paraId="3D2B8825" w14:textId="21381896" w:rsidR="00FC622E" w:rsidRPr="00FC622E" w:rsidRDefault="003E7884" w:rsidP="00FC622E">
      <w:pPr>
        <w:pStyle w:val="ListParagraph"/>
        <w:numPr>
          <w:ilvl w:val="1"/>
          <w:numId w:val="18"/>
        </w:numPr>
        <w:rPr>
          <w:rFonts w:cs="Times New Roman"/>
        </w:rPr>
      </w:pPr>
      <w:r w:rsidRPr="008A7681">
        <w:rPr>
          <w:rFonts w:cs="Times New Roman"/>
        </w:rPr>
        <w:t>Sastāv no 4 apakšmoduļiem – attēlot, pievienot,  rediģēt, dzēst. Lietotājs gūst iespēju rakstīt atsauksmes, skatīt visas savas sarakstītās atsauksmes, rediģēt viņas, taču pēc rediģēša</w:t>
      </w:r>
      <w:r w:rsidR="00743109" w:rsidRPr="008A7681">
        <w:rPr>
          <w:rFonts w:cs="Times New Roman"/>
        </w:rPr>
        <w:t>nas to status atpakaļ mainās uz “gaida izskatīšanu” un iespēja dzēst savas atsauksmes.</w:t>
      </w:r>
    </w:p>
    <w:p w14:paraId="161ECAE7" w14:textId="77777777" w:rsidR="00FC622E" w:rsidRDefault="3489205A" w:rsidP="00743109">
      <w:pPr>
        <w:ind w:left="576"/>
        <w:rPr>
          <w:rFonts w:cs="Times New Roman"/>
        </w:rPr>
      </w:pPr>
      <w:r w:rsidRPr="008A7681">
        <w:rPr>
          <w:rFonts w:cs="Times New Roman"/>
          <w:b/>
          <w:bCs/>
        </w:rPr>
        <w:t xml:space="preserve">Administratora </w:t>
      </w:r>
      <w:r w:rsidR="00033771">
        <w:rPr>
          <w:rFonts w:cs="Times New Roman"/>
          <w:b/>
          <w:bCs/>
        </w:rPr>
        <w:t>apakš</w:t>
      </w:r>
      <w:r w:rsidRPr="008A7681">
        <w:rPr>
          <w:rFonts w:cs="Times New Roman"/>
          <w:b/>
          <w:bCs/>
        </w:rPr>
        <w:t>sistēma</w:t>
      </w:r>
      <w:r w:rsidRPr="008A7681">
        <w:rPr>
          <w:rFonts w:cs="Times New Roman"/>
        </w:rPr>
        <w:t xml:space="preserve"> – galvenā loma, kas atbildīga par mājaslapas pārvaldīšanu. Dotajai lomai ir pieejama visa tā pati funkcionalitāte, kas lietotāja sistēmai, bet ar papildus iespējām mājaslapas administrēšanā. Administratora sistēma sastāv no sekojošiem moduļiem un atļaujām tajos (skat 4.4. att.).</w:t>
      </w:r>
    </w:p>
    <w:p w14:paraId="05AED087" w14:textId="6323B9E5" w:rsidR="00743109" w:rsidRDefault="00FC622E" w:rsidP="00FC622E">
      <w:pPr>
        <w:ind w:left="576"/>
        <w:jc w:val="center"/>
        <w:rPr>
          <w:rFonts w:cs="Times New Roman"/>
        </w:rPr>
      </w:pPr>
      <w:r>
        <w:rPr>
          <w:noProof/>
          <w:lang w:val="en-GB" w:eastAsia="en-GB" w:bidi="ar-SA"/>
        </w:rPr>
        <w:drawing>
          <wp:inline distT="0" distB="0" distL="0" distR="0" wp14:anchorId="485EE884" wp14:editId="7880D798">
            <wp:extent cx="2843093" cy="298430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3030" cy="3068213"/>
                    </a:xfrm>
                    <a:prstGeom prst="rect">
                      <a:avLst/>
                    </a:prstGeom>
                  </pic:spPr>
                </pic:pic>
              </a:graphicData>
            </a:graphic>
          </wp:inline>
        </w:drawing>
      </w:r>
    </w:p>
    <w:p w14:paraId="6C9F747C" w14:textId="64BB27A8" w:rsidR="00FC622E" w:rsidRPr="00015202" w:rsidRDefault="00FC622E" w:rsidP="00015202">
      <w:pPr>
        <w:pStyle w:val="ListParagraph"/>
        <w:jc w:val="center"/>
        <w:rPr>
          <w:rFonts w:cs="Times New Roman"/>
          <w:sz w:val="20"/>
          <w:szCs w:val="20"/>
        </w:rPr>
      </w:pPr>
      <w:r w:rsidRPr="008A7681">
        <w:rPr>
          <w:rFonts w:cs="Times New Roman"/>
          <w:sz w:val="20"/>
          <w:szCs w:val="20"/>
        </w:rPr>
        <w:t>4.4. att. Administratora sistēmas funkcionālās dekompozīcijas diagramma</w:t>
      </w:r>
    </w:p>
    <w:p w14:paraId="4048025F" w14:textId="317CB03D" w:rsidR="00595251" w:rsidRPr="008A7681" w:rsidRDefault="00DB3D08" w:rsidP="00595251">
      <w:pPr>
        <w:pStyle w:val="ListParagraph"/>
        <w:numPr>
          <w:ilvl w:val="0"/>
          <w:numId w:val="19"/>
        </w:numPr>
        <w:rPr>
          <w:rFonts w:cs="Times New Roman"/>
        </w:rPr>
      </w:pPr>
      <w:r>
        <w:rPr>
          <w:rFonts w:cs="Times New Roman"/>
        </w:rPr>
        <w:t>Modulis “Pakalpojumi”.</w:t>
      </w:r>
    </w:p>
    <w:p w14:paraId="6A6E7CB0" w14:textId="0ED608FB" w:rsidR="00595251" w:rsidRPr="008A7681" w:rsidRDefault="3489205A" w:rsidP="00595251">
      <w:pPr>
        <w:pStyle w:val="ListParagraph"/>
        <w:numPr>
          <w:ilvl w:val="1"/>
          <w:numId w:val="19"/>
        </w:numPr>
        <w:rPr>
          <w:rFonts w:cs="Times New Roman"/>
        </w:rPr>
      </w:pPr>
      <w:r w:rsidRPr="008A7681">
        <w:rPr>
          <w:rFonts w:cs="Times New Roman"/>
        </w:rPr>
        <w:t>Sastāv no 4 apakšmoduļiem – attēlot, pievienot, rediģēt, dzēst. Administratoram ir iespēja pārvaldīt mājaslapā pieejamos pakalpojumus viņus pievienojot, rediģējot un dzēšot viņus.</w:t>
      </w:r>
    </w:p>
    <w:p w14:paraId="4A6D0879" w14:textId="69A6B1D2" w:rsidR="00595251" w:rsidRPr="008A7681" w:rsidRDefault="00DB3D08" w:rsidP="00595251">
      <w:pPr>
        <w:pStyle w:val="ListParagraph"/>
        <w:numPr>
          <w:ilvl w:val="0"/>
          <w:numId w:val="19"/>
        </w:numPr>
        <w:rPr>
          <w:rFonts w:cs="Times New Roman"/>
        </w:rPr>
      </w:pPr>
      <w:r>
        <w:rPr>
          <w:rFonts w:cs="Times New Roman"/>
        </w:rPr>
        <w:lastRenderedPageBreak/>
        <w:t>Modulis “Lietotāji”.</w:t>
      </w:r>
    </w:p>
    <w:p w14:paraId="506147A8" w14:textId="71B21B2F" w:rsidR="00595251" w:rsidRPr="008A7681" w:rsidRDefault="3489205A" w:rsidP="00595251">
      <w:pPr>
        <w:pStyle w:val="ListParagraph"/>
        <w:numPr>
          <w:ilvl w:val="1"/>
          <w:numId w:val="19"/>
        </w:numPr>
        <w:rPr>
          <w:rFonts w:cs="Times New Roman"/>
        </w:rPr>
      </w:pPr>
      <w:r w:rsidRPr="008A7681">
        <w:rPr>
          <w:rFonts w:cs="Times New Roman"/>
        </w:rPr>
        <w:t>Sastāv no 4 apakšmoduļiem – attēlot, pievienot, rediģēt, dzēst. Administratoram ir iespēja redzēt visus sistēmā esošos lietotājus, pievienot jaunus un rediģēt daļu no lietotāja informācijas un mainīt viņu lomu, kā arī dzēst lietotājus.</w:t>
      </w:r>
    </w:p>
    <w:p w14:paraId="3FC1E513" w14:textId="2099400B" w:rsidR="00595251" w:rsidRPr="008A7681" w:rsidRDefault="00DB3D08" w:rsidP="00595251">
      <w:pPr>
        <w:pStyle w:val="ListParagraph"/>
        <w:numPr>
          <w:ilvl w:val="0"/>
          <w:numId w:val="19"/>
        </w:numPr>
        <w:rPr>
          <w:rFonts w:cs="Times New Roman"/>
        </w:rPr>
      </w:pPr>
      <w:r>
        <w:rPr>
          <w:rFonts w:cs="Times New Roman"/>
        </w:rPr>
        <w:t>Modulis “Komentāri”.</w:t>
      </w:r>
    </w:p>
    <w:p w14:paraId="18572EA2" w14:textId="7D951A71" w:rsidR="00595251" w:rsidRPr="008A7681" w:rsidRDefault="3489205A" w:rsidP="0076683F">
      <w:pPr>
        <w:pStyle w:val="ListParagraph"/>
        <w:numPr>
          <w:ilvl w:val="1"/>
          <w:numId w:val="19"/>
        </w:numPr>
        <w:rPr>
          <w:rFonts w:cs="Times New Roman"/>
        </w:rPr>
      </w:pPr>
      <w:r w:rsidRPr="008A7681">
        <w:rPr>
          <w:rFonts w:cs="Times New Roman"/>
        </w:rPr>
        <w:t>Sastāv no 4 apakšmoduļiem – attēlot, filtrēt, izskatīt un dzēst. Administrators var redzēt visas sarakstītās atsauksmes, filtrēt viņu redzamību, izskatīt atsauksmes, tas ir apstiprināt viņas, pēc kā, apstiprinātās atsauksmes varēs redzēt mājaslapā vai noraidīt atsauksmes, kā arī administratoram ir iespēja dzēst atsauksmes.</w:t>
      </w:r>
    </w:p>
    <w:p w14:paraId="36C14679" w14:textId="629DB11E" w:rsidR="00595251" w:rsidRPr="008A7681" w:rsidRDefault="00595251" w:rsidP="00595251">
      <w:pPr>
        <w:pStyle w:val="ListParagraph"/>
        <w:numPr>
          <w:ilvl w:val="0"/>
          <w:numId w:val="19"/>
        </w:numPr>
        <w:rPr>
          <w:rFonts w:cs="Times New Roman"/>
        </w:rPr>
      </w:pPr>
      <w:r w:rsidRPr="008A7681">
        <w:rPr>
          <w:rFonts w:cs="Times New Roman"/>
        </w:rPr>
        <w:t>Modulis “Pasū</w:t>
      </w:r>
      <w:r w:rsidR="00DB3D08">
        <w:rPr>
          <w:rFonts w:cs="Times New Roman"/>
        </w:rPr>
        <w:t>tījumi”.</w:t>
      </w:r>
    </w:p>
    <w:p w14:paraId="567A0995" w14:textId="64540CD9" w:rsidR="0076683F" w:rsidRPr="00FC622E" w:rsidRDefault="3489205A" w:rsidP="00FC622E">
      <w:pPr>
        <w:pStyle w:val="ListParagraph"/>
        <w:numPr>
          <w:ilvl w:val="1"/>
          <w:numId w:val="19"/>
        </w:numPr>
        <w:rPr>
          <w:rFonts w:cs="Times New Roman"/>
        </w:rPr>
      </w:pPr>
      <w:r w:rsidRPr="008A7681">
        <w:rPr>
          <w:rFonts w:cs="Times New Roman"/>
        </w:rPr>
        <w:t>Sastāv no 5 apakšmoduļiem – attēlot, filtrēt, rediģēt, rakstīt atskaiti un dzēst. Administratora galvenais modulis, kurā var redzēt visus pasūtījumus, filtrēt viņu redzamību, rediģēt tos, papildinot ar datiem, rakstīt atskaites, jau izpildītiem pasūtījumiem vai dzēst nepareizos pasūtījumus.</w:t>
      </w:r>
    </w:p>
    <w:p w14:paraId="46055198" w14:textId="6AA6CF9B" w:rsidR="00834D16" w:rsidRPr="00FC622E" w:rsidRDefault="0083179C" w:rsidP="00834D16">
      <w:pPr>
        <w:pStyle w:val="Heading2"/>
        <w:rPr>
          <w:rFonts w:cs="Times New Roman"/>
        </w:rPr>
      </w:pPr>
      <w:bookmarkStart w:id="19" w:name="_Toc104461066"/>
      <w:r w:rsidRPr="008A7681">
        <w:rPr>
          <w:rFonts w:cs="Times New Roman"/>
        </w:rPr>
        <w:t>Sistēmas ER modelis</w:t>
      </w:r>
      <w:bookmarkEnd w:id="19"/>
    </w:p>
    <w:p w14:paraId="0B5989EB" w14:textId="00F11F9B" w:rsidR="00721BC8" w:rsidRPr="00FC622E" w:rsidRDefault="00834D16" w:rsidP="00FC622E">
      <w:pPr>
        <w:ind w:firstLine="360"/>
        <w:rPr>
          <w:noProof/>
          <w:lang w:val="en-GB" w:eastAsia="en-GB" w:bidi="ar-SA"/>
        </w:rPr>
      </w:pPr>
      <w:r w:rsidRPr="008A7681">
        <w:rPr>
          <w:rFonts w:cs="Times New Roman"/>
        </w:rPr>
        <w:t>Datu bāzes projektēšanā datu kopu un saišu starp tām attēlošanai tikai lietota realitāšu-saišu diagramma, kas sastāv no divu veidu objektiem – entītijām</w:t>
      </w:r>
      <w:r w:rsidR="00847BB9" w:rsidRPr="008A7681">
        <w:rPr>
          <w:rFonts w:cs="Times New Roman"/>
        </w:rPr>
        <w:t xml:space="preserve"> </w:t>
      </w:r>
      <w:r w:rsidRPr="008A7681">
        <w:rPr>
          <w:rFonts w:cs="Times New Roman"/>
        </w:rPr>
        <w:t>(loģiskais objekts) un relācijām</w:t>
      </w:r>
      <w:r w:rsidR="00847BB9" w:rsidRPr="008A7681">
        <w:rPr>
          <w:rFonts w:cs="Times New Roman"/>
        </w:rPr>
        <w:t xml:space="preserve"> </w:t>
      </w:r>
      <w:r w:rsidRPr="008A7681">
        <w:rPr>
          <w:rFonts w:cs="Times New Roman"/>
        </w:rPr>
        <w:t>(</w:t>
      </w:r>
      <w:r w:rsidR="0076683F" w:rsidRPr="008A7681">
        <w:rPr>
          <w:rFonts w:cs="Times New Roman"/>
        </w:rPr>
        <w:t>attiecības). ER modelis (sk. 4.5</w:t>
      </w:r>
      <w:r w:rsidR="00122BF0">
        <w:rPr>
          <w:rFonts w:cs="Times New Roman"/>
        </w:rPr>
        <w:t>. att.) sastāv no 6</w:t>
      </w:r>
      <w:r w:rsidRPr="008A7681">
        <w:rPr>
          <w:rFonts w:cs="Times New Roman"/>
        </w:rPr>
        <w:t xml:space="preserve"> entītijām, kas atspoguļo datu apriti sistēmā.</w:t>
      </w:r>
      <w:r w:rsidR="00721BC8" w:rsidRPr="00721BC8">
        <w:rPr>
          <w:noProof/>
          <w:lang w:val="en-GB" w:eastAsia="en-GB" w:bidi="ar-SA"/>
        </w:rPr>
        <w:t xml:space="preserve"> </w:t>
      </w:r>
    </w:p>
    <w:p w14:paraId="777597DB" w14:textId="266F6E31" w:rsidR="00834D16" w:rsidRPr="008A7681" w:rsidRDefault="3489205A" w:rsidP="3489205A">
      <w:pPr>
        <w:pStyle w:val="ListParagraph"/>
        <w:numPr>
          <w:ilvl w:val="0"/>
          <w:numId w:val="21"/>
        </w:numPr>
        <w:rPr>
          <w:rFonts w:cs="Times New Roman"/>
          <w:b/>
          <w:bCs/>
        </w:rPr>
      </w:pPr>
      <w:r w:rsidRPr="008A7681">
        <w:rPr>
          <w:rFonts w:cs="Times New Roman"/>
          <w:b/>
          <w:bCs/>
        </w:rPr>
        <w:t xml:space="preserve">“Lietotājs” </w:t>
      </w:r>
      <w:r w:rsidRPr="008A7681">
        <w:rPr>
          <w:rFonts w:cs="Times New Roman"/>
        </w:rPr>
        <w:t>– uzskaita sistēmas lietotājus. Tās atribūtu kopums sevī ietver lietotāja vārdu, uzvārdu, e-pastu, telefonu numuru, telefona numura valsts kodu, paroli un lietotāja grupu</w:t>
      </w:r>
      <w:r w:rsidR="00DB5DAF">
        <w:rPr>
          <w:rFonts w:cs="Times New Roman"/>
        </w:rPr>
        <w:t xml:space="preserve"> </w:t>
      </w:r>
      <w:r w:rsidRPr="008A7681">
        <w:rPr>
          <w:rFonts w:cs="Times New Roman"/>
        </w:rPr>
        <w:t>(administrators vai parasts lietotājs).</w:t>
      </w:r>
    </w:p>
    <w:p w14:paraId="754F9E26" w14:textId="4E6FE146" w:rsidR="00834D16" w:rsidRDefault="3489205A" w:rsidP="00834D16">
      <w:pPr>
        <w:pStyle w:val="ListParagraph"/>
        <w:numPr>
          <w:ilvl w:val="0"/>
          <w:numId w:val="21"/>
        </w:numPr>
        <w:rPr>
          <w:rFonts w:cs="Times New Roman"/>
        </w:rPr>
      </w:pPr>
      <w:r w:rsidRPr="008A7681">
        <w:rPr>
          <w:rFonts w:cs="Times New Roman"/>
          <w:b/>
          <w:bCs/>
        </w:rPr>
        <w:t>“Mašīna”</w:t>
      </w:r>
      <w:r w:rsidRPr="008A7681">
        <w:rPr>
          <w:rFonts w:cs="Times New Roman"/>
        </w:rPr>
        <w:t xml:space="preserve"> – uzskaita lietotāja mašīnas, kuras viņš ir ievietojis sistēmā. Tās atribūtu kopums ietver sevī – ražotāju, modeli, numurzīmi, ražošanas gadu, krāsu, iekšbūves materiālu un papildus detaļas, kuras lietotājs vēlas pastāstīt, par savu mašīnu.</w:t>
      </w:r>
    </w:p>
    <w:p w14:paraId="35221F22" w14:textId="5EF044FA" w:rsidR="00122BF0" w:rsidRPr="008A7681" w:rsidRDefault="00122BF0" w:rsidP="00834D16">
      <w:pPr>
        <w:pStyle w:val="ListParagraph"/>
        <w:numPr>
          <w:ilvl w:val="0"/>
          <w:numId w:val="21"/>
        </w:numPr>
        <w:rPr>
          <w:rFonts w:cs="Times New Roman"/>
        </w:rPr>
      </w:pPr>
      <w:r>
        <w:rPr>
          <w:rFonts w:cs="Times New Roman"/>
          <w:b/>
          <w:bCs/>
        </w:rPr>
        <w:t xml:space="preserve">“Pasūtījums” </w:t>
      </w:r>
      <w:r>
        <w:rPr>
          <w:rFonts w:cs="Times New Roman"/>
          <w:bCs/>
        </w:rPr>
        <w:t>– uzskaita lietotāja veikto pieteikumu datus. Tās atribūtu kopums ietver sevī – datumu, apmeklējuma datumu, darba pabeigšanas datumu, gala cenu, apmaksas datumu un statusu.</w:t>
      </w:r>
    </w:p>
    <w:p w14:paraId="0A72FFBC" w14:textId="76207952" w:rsidR="00834D16" w:rsidRPr="008A7681" w:rsidRDefault="00834D16" w:rsidP="00834D16">
      <w:pPr>
        <w:pStyle w:val="ListParagraph"/>
        <w:numPr>
          <w:ilvl w:val="0"/>
          <w:numId w:val="21"/>
        </w:numPr>
        <w:rPr>
          <w:rFonts w:cs="Times New Roman"/>
          <w:b/>
        </w:rPr>
      </w:pPr>
      <w:r w:rsidRPr="008A7681">
        <w:rPr>
          <w:rFonts w:cs="Times New Roman"/>
          <w:b/>
        </w:rPr>
        <w:t xml:space="preserve">“Pakalpojumi” – </w:t>
      </w:r>
      <w:r w:rsidRPr="008A7681">
        <w:rPr>
          <w:rFonts w:cs="Times New Roman"/>
        </w:rPr>
        <w:t>uzskaita uzņēmuma pieejamos pakalpojumus. Tās atribūtu kopums ietver sevī – nosaukumu, darba apjomu, cenu, bildi un aprakstu.</w:t>
      </w:r>
    </w:p>
    <w:p w14:paraId="78C9805F" w14:textId="1568821E" w:rsidR="00834D16" w:rsidRPr="008A7681" w:rsidRDefault="00834D16" w:rsidP="00834D16">
      <w:pPr>
        <w:pStyle w:val="ListParagraph"/>
        <w:numPr>
          <w:ilvl w:val="0"/>
          <w:numId w:val="21"/>
        </w:numPr>
        <w:rPr>
          <w:rFonts w:cs="Times New Roman"/>
        </w:rPr>
      </w:pPr>
      <w:r w:rsidRPr="008A7681">
        <w:rPr>
          <w:rFonts w:cs="Times New Roman"/>
          <w:b/>
        </w:rPr>
        <w:lastRenderedPageBreak/>
        <w:t>“Atsauksmes”</w:t>
      </w:r>
      <w:r w:rsidRPr="008A7681">
        <w:rPr>
          <w:rFonts w:cs="Times New Roman"/>
        </w:rPr>
        <w:t xml:space="preserve"> – uzskaita lietotāju rakstītās atsauksmes par pakalpojumiem vai pašu uzņēmumu. Tās atribūtu kopums ietver sevī – reitingu, datumu un atsauksmi</w:t>
      </w:r>
    </w:p>
    <w:p w14:paraId="6E20F1E3" w14:textId="4F2EF6AE" w:rsidR="002F5AC3" w:rsidRPr="00FC622E" w:rsidRDefault="3489205A" w:rsidP="00FC622E">
      <w:pPr>
        <w:pStyle w:val="ListParagraph"/>
        <w:numPr>
          <w:ilvl w:val="0"/>
          <w:numId w:val="21"/>
        </w:numPr>
        <w:rPr>
          <w:rFonts w:cs="Times New Roman"/>
        </w:rPr>
      </w:pPr>
      <w:r w:rsidRPr="008A7681">
        <w:rPr>
          <w:rFonts w:cs="Times New Roman"/>
          <w:b/>
          <w:bCs/>
        </w:rPr>
        <w:t>“Atskaite”</w:t>
      </w:r>
      <w:r w:rsidRPr="008A7681">
        <w:rPr>
          <w:rFonts w:cs="Times New Roman"/>
        </w:rPr>
        <w:t xml:space="preserve"> – uzskaita administratora rakstītās atskaites par paveiktajiem pasūtījumiem. Tās atribūtu kopums ietver sevī – atskaites tekstu.</w:t>
      </w:r>
    </w:p>
    <w:p w14:paraId="18852BFC" w14:textId="6F29F2A3" w:rsidR="00834D16" w:rsidRPr="008A7681" w:rsidRDefault="3489205A" w:rsidP="00834D16">
      <w:pPr>
        <w:ind w:firstLine="360"/>
        <w:rPr>
          <w:rFonts w:cs="Times New Roman"/>
        </w:rPr>
      </w:pPr>
      <w:r w:rsidRPr="008A7681">
        <w:rPr>
          <w:rFonts w:cs="Times New Roman"/>
        </w:rPr>
        <w:t>Sistēmas datu modeļa attiecības uzrāda, kā savstarpēji ir savienotas divas vai vairākās entītijas</w:t>
      </w:r>
      <w:r w:rsidR="00FC622E">
        <w:rPr>
          <w:rFonts w:cs="Times New Roman"/>
        </w:rPr>
        <w:t>.</w:t>
      </w:r>
    </w:p>
    <w:p w14:paraId="47F532B8" w14:textId="13A5C08F" w:rsidR="00834D16" w:rsidRPr="008A7681" w:rsidRDefault="3489205A" w:rsidP="00834D16">
      <w:pPr>
        <w:pStyle w:val="ListParagraph"/>
        <w:numPr>
          <w:ilvl w:val="0"/>
          <w:numId w:val="22"/>
        </w:numPr>
        <w:rPr>
          <w:rFonts w:cs="Times New Roman"/>
        </w:rPr>
      </w:pPr>
      <w:r w:rsidRPr="008A7681">
        <w:rPr>
          <w:rFonts w:cs="Times New Roman"/>
        </w:rPr>
        <w:t>Starp lietotājiem un mašīnām ir attiecība viens pret daudziem, jo vienam lietotājam var būt vairākas mašīnas, taču konkrēta mašīna var būt tikai vienam lietotājam.</w:t>
      </w:r>
    </w:p>
    <w:p w14:paraId="24A7A452" w14:textId="47E479ED" w:rsidR="00834D16" w:rsidRDefault="00834D16" w:rsidP="00834D16">
      <w:pPr>
        <w:pStyle w:val="ListParagraph"/>
        <w:numPr>
          <w:ilvl w:val="0"/>
          <w:numId w:val="22"/>
        </w:numPr>
        <w:rPr>
          <w:rFonts w:cs="Times New Roman"/>
        </w:rPr>
      </w:pPr>
      <w:r w:rsidRPr="008A7681">
        <w:rPr>
          <w:rFonts w:cs="Times New Roman"/>
        </w:rPr>
        <w:t xml:space="preserve">Starp lietotāju un </w:t>
      </w:r>
      <w:r w:rsidR="00122BF0">
        <w:rPr>
          <w:rFonts w:cs="Times New Roman"/>
        </w:rPr>
        <w:t>pasūtījumu</w:t>
      </w:r>
      <w:r w:rsidRPr="008A7681">
        <w:rPr>
          <w:rFonts w:cs="Times New Roman"/>
        </w:rPr>
        <w:t xml:space="preserve"> ir attiecība viens pret daudziem, jo v</w:t>
      </w:r>
      <w:r w:rsidR="00122BF0">
        <w:rPr>
          <w:rFonts w:cs="Times New Roman"/>
        </w:rPr>
        <w:t>iens lietotājs var veidot vairākus pasūtījumus, taču vienu pasūtījumu var veidot</w:t>
      </w:r>
      <w:r w:rsidRPr="008A7681">
        <w:rPr>
          <w:rFonts w:cs="Times New Roman"/>
        </w:rPr>
        <w:t xml:space="preserve"> tikai viens lietotājs.</w:t>
      </w:r>
    </w:p>
    <w:p w14:paraId="23265915" w14:textId="2D357271" w:rsidR="00122BF0" w:rsidRDefault="00122BF0" w:rsidP="00834D16">
      <w:pPr>
        <w:pStyle w:val="ListParagraph"/>
        <w:numPr>
          <w:ilvl w:val="0"/>
          <w:numId w:val="22"/>
        </w:numPr>
        <w:rPr>
          <w:rFonts w:cs="Times New Roman"/>
        </w:rPr>
      </w:pPr>
      <w:r>
        <w:rPr>
          <w:rFonts w:cs="Times New Roman"/>
        </w:rPr>
        <w:t>Starp pasūtījumu un pakalpojumu ir attiecība viens pret daudziem, jo viens pasūtījums var būt tikai par vienu pakalpojumu, bet vienam pakalpojumam var būt vairāki pasūtījumi.</w:t>
      </w:r>
    </w:p>
    <w:p w14:paraId="76742F71" w14:textId="62C5C1C4" w:rsidR="00122BF0" w:rsidRPr="008A7681" w:rsidRDefault="00122BF0" w:rsidP="00834D16">
      <w:pPr>
        <w:pStyle w:val="ListParagraph"/>
        <w:numPr>
          <w:ilvl w:val="0"/>
          <w:numId w:val="22"/>
        </w:numPr>
        <w:rPr>
          <w:rFonts w:cs="Times New Roman"/>
        </w:rPr>
      </w:pPr>
      <w:r>
        <w:rPr>
          <w:rFonts w:cs="Times New Roman"/>
        </w:rPr>
        <w:t>Starp pakalpojumu un atsauksmi ir attiecība viens pret daudziem, jo vienam pakalpojumam var būt vairākas atsauksmes, taču viena atsauksme var būt tikai vienam pakalpojumam.</w:t>
      </w:r>
    </w:p>
    <w:p w14:paraId="0A370377" w14:textId="53E5E4A3" w:rsidR="00FC622E" w:rsidRPr="00FC622E" w:rsidRDefault="00834D16" w:rsidP="00B73D3F">
      <w:pPr>
        <w:pStyle w:val="ListParagraph"/>
        <w:numPr>
          <w:ilvl w:val="0"/>
          <w:numId w:val="22"/>
        </w:numPr>
        <w:rPr>
          <w:rFonts w:cs="Times New Roman"/>
        </w:rPr>
      </w:pPr>
      <w:r w:rsidRPr="008A7681">
        <w:rPr>
          <w:rFonts w:cs="Times New Roman"/>
        </w:rPr>
        <w:t xml:space="preserve">Starp </w:t>
      </w:r>
      <w:r w:rsidR="00122BF0">
        <w:rPr>
          <w:rFonts w:cs="Times New Roman"/>
        </w:rPr>
        <w:t>pasūtījumu un atskaiti</w:t>
      </w:r>
      <w:r w:rsidRPr="008A7681">
        <w:rPr>
          <w:rFonts w:cs="Times New Roman"/>
        </w:rPr>
        <w:t xml:space="preserve"> ir saite viens pret vienu, </w:t>
      </w:r>
      <w:r w:rsidR="00122BF0">
        <w:rPr>
          <w:rFonts w:cs="Times New Roman"/>
        </w:rPr>
        <w:t>jo vienam paveiktam pasūtījumam</w:t>
      </w:r>
      <w:r w:rsidRPr="008A7681">
        <w:rPr>
          <w:rFonts w:cs="Times New Roman"/>
        </w:rPr>
        <w:t xml:space="preserve"> var būt tikai viena atskaite.</w:t>
      </w:r>
      <w:r w:rsidR="004E0F9D" w:rsidRPr="008A7681">
        <w:rPr>
          <w:rFonts w:cs="Times New Roman"/>
        </w:rPr>
        <w:t xml:space="preserve"> Saite viens pret vienu tika izvēlēta, jo pasūtījuma atskaite var arī nepastāvēt pasūtījumam un pirkumiem kuriem viņa pastāv, tā jebkurā gadījumā tiks izveidota tikai pēc noteikta laika pēc pasūtījuma izveidošanas.</w:t>
      </w:r>
      <w:r w:rsidR="00FC622E" w:rsidRPr="00FC622E">
        <w:rPr>
          <w:noProof/>
          <w:lang w:val="en-GB" w:eastAsia="en-GB" w:bidi="ar-SA"/>
        </w:rPr>
        <w:t xml:space="preserve"> </w:t>
      </w:r>
    </w:p>
    <w:p w14:paraId="56C1BDA3" w14:textId="55359D95" w:rsidR="00B73D3F" w:rsidRDefault="00122BF0" w:rsidP="00122BF0">
      <w:pPr>
        <w:jc w:val="center"/>
        <w:rPr>
          <w:rFonts w:cs="Times New Roman"/>
        </w:rPr>
      </w:pPr>
      <w:r>
        <w:rPr>
          <w:noProof/>
          <w:lang w:val="en-GB" w:eastAsia="en-GB" w:bidi="ar-SA"/>
        </w:rPr>
        <w:drawing>
          <wp:inline distT="0" distB="0" distL="0" distR="0" wp14:anchorId="04EB3CD1" wp14:editId="6BB3FB5A">
            <wp:extent cx="6277855" cy="3023363"/>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0312" cy="3029362"/>
                    </a:xfrm>
                    <a:prstGeom prst="rect">
                      <a:avLst/>
                    </a:prstGeom>
                  </pic:spPr>
                </pic:pic>
              </a:graphicData>
            </a:graphic>
          </wp:inline>
        </w:drawing>
      </w:r>
    </w:p>
    <w:p w14:paraId="5BD7BE9E" w14:textId="3FF8285B" w:rsidR="00FC622E" w:rsidRPr="00FC622E" w:rsidRDefault="00FC622E" w:rsidP="00FC622E">
      <w:pPr>
        <w:jc w:val="center"/>
      </w:pPr>
      <w:r w:rsidRPr="008A7681">
        <w:rPr>
          <w:rFonts w:cs="Times New Roman"/>
          <w:sz w:val="20"/>
        </w:rPr>
        <w:t>4.5. att. Sistēmas ER diagramma</w:t>
      </w:r>
    </w:p>
    <w:p w14:paraId="28974EA0" w14:textId="49373DC5" w:rsidR="00733B33" w:rsidRPr="008A7681" w:rsidRDefault="00733B33" w:rsidP="00733B33">
      <w:pPr>
        <w:pStyle w:val="Heading2"/>
        <w:rPr>
          <w:rFonts w:cs="Times New Roman"/>
        </w:rPr>
      </w:pPr>
      <w:bookmarkStart w:id="20" w:name="_Toc104461067"/>
      <w:r w:rsidRPr="008A7681">
        <w:rPr>
          <w:rFonts w:cs="Times New Roman"/>
        </w:rPr>
        <w:lastRenderedPageBreak/>
        <w:t>Funkcionālais sistēmas modelis</w:t>
      </w:r>
      <w:bookmarkEnd w:id="20"/>
    </w:p>
    <w:p w14:paraId="6D42165D" w14:textId="2D05E549" w:rsidR="007171B7" w:rsidRPr="008A7681" w:rsidRDefault="007171B7" w:rsidP="007171B7">
      <w:pPr>
        <w:pStyle w:val="Heading3"/>
        <w:rPr>
          <w:rFonts w:cs="Times New Roman"/>
        </w:rPr>
      </w:pPr>
      <w:bookmarkStart w:id="21" w:name="_Toc104461068"/>
      <w:r w:rsidRPr="008A7681">
        <w:rPr>
          <w:rFonts w:cs="Times New Roman"/>
        </w:rPr>
        <w:t>Datu plūsmu modelis</w:t>
      </w:r>
      <w:bookmarkEnd w:id="21"/>
    </w:p>
    <w:p w14:paraId="190965F9" w14:textId="25D0436E" w:rsidR="007171B7" w:rsidRPr="008A7681" w:rsidRDefault="007171B7" w:rsidP="007171B7">
      <w:pPr>
        <w:pStyle w:val="ListParagraph"/>
        <w:numPr>
          <w:ilvl w:val="0"/>
          <w:numId w:val="23"/>
        </w:numPr>
        <w:rPr>
          <w:rFonts w:cs="Times New Roman"/>
          <w:b/>
        </w:rPr>
      </w:pPr>
      <w:r w:rsidRPr="008A7681">
        <w:rPr>
          <w:rFonts w:cs="Times New Roman"/>
          <w:b/>
        </w:rPr>
        <w:t>Lietotāja reģistrācija</w:t>
      </w:r>
    </w:p>
    <w:p w14:paraId="08D46DDA" w14:textId="77777777" w:rsidR="00015202" w:rsidRDefault="007171B7" w:rsidP="007171B7">
      <w:pPr>
        <w:ind w:firstLine="360"/>
        <w:rPr>
          <w:noProof/>
          <w:lang w:val="en-GB" w:eastAsia="en-GB" w:bidi="ar-SA"/>
        </w:rPr>
      </w:pPr>
      <w:r w:rsidRPr="008A7681">
        <w:rPr>
          <w:rFonts w:cs="Times New Roman"/>
        </w:rPr>
        <w:t>Lietotāja profila izveide ir viena no galvenākajām un nozīmīgākajām lapas funkcionalitātes sastāvdaļām, jo tālākā mājaslapas lietošana ir balstīta uz iespējām kuras atļauj lietotāju reģistrācija lietotāju datu apstrādē un mājaslapas satura izvadē un filtrēšanā. Lietotāja reģistrācija, jeb profila izv</w:t>
      </w:r>
      <w:r w:rsidR="0076683F" w:rsidRPr="008A7681">
        <w:rPr>
          <w:rFonts w:cs="Times New Roman"/>
        </w:rPr>
        <w:t>eide – noris sekojoši (skat. 4.6</w:t>
      </w:r>
      <w:r w:rsidRPr="008A7681">
        <w:rPr>
          <w:rFonts w:cs="Times New Roman"/>
        </w:rPr>
        <w:t>. at</w:t>
      </w:r>
      <w:r w:rsidR="00B80FCC">
        <w:rPr>
          <w:rFonts w:cs="Times New Roman"/>
        </w:rPr>
        <w:t>t.</w:t>
      </w:r>
      <w:r w:rsidRPr="008A7681">
        <w:rPr>
          <w:rFonts w:cs="Times New Roman"/>
        </w:rPr>
        <w:t>).</w:t>
      </w:r>
      <w:r w:rsidR="00015202" w:rsidRPr="00015202">
        <w:rPr>
          <w:noProof/>
          <w:lang w:val="en-GB" w:eastAsia="en-GB" w:bidi="ar-SA"/>
        </w:rPr>
        <w:t xml:space="preserve"> </w:t>
      </w:r>
    </w:p>
    <w:p w14:paraId="33D40141" w14:textId="56856823" w:rsidR="007171B7" w:rsidRDefault="00015202" w:rsidP="00015202">
      <w:pPr>
        <w:ind w:firstLine="360"/>
        <w:jc w:val="center"/>
        <w:rPr>
          <w:rFonts w:cs="Times New Roman"/>
        </w:rPr>
      </w:pPr>
      <w:r>
        <w:rPr>
          <w:noProof/>
          <w:lang w:val="en-GB" w:eastAsia="en-GB" w:bidi="ar-SA"/>
        </w:rPr>
        <w:drawing>
          <wp:inline distT="0" distB="0" distL="0" distR="0" wp14:anchorId="64180F63" wp14:editId="7BF6B957">
            <wp:extent cx="5760720" cy="31946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94685"/>
                    </a:xfrm>
                    <a:prstGeom prst="rect">
                      <a:avLst/>
                    </a:prstGeom>
                  </pic:spPr>
                </pic:pic>
              </a:graphicData>
            </a:graphic>
          </wp:inline>
        </w:drawing>
      </w:r>
    </w:p>
    <w:p w14:paraId="56F8F336" w14:textId="7EFC1F15" w:rsidR="00015202" w:rsidRDefault="00015202" w:rsidP="00015202">
      <w:pPr>
        <w:jc w:val="center"/>
        <w:rPr>
          <w:rFonts w:cs="Times New Roman"/>
          <w:sz w:val="20"/>
        </w:rPr>
      </w:pPr>
      <w:r w:rsidRPr="008A7681">
        <w:rPr>
          <w:rFonts w:cs="Times New Roman"/>
          <w:sz w:val="20"/>
        </w:rPr>
        <w:t>4.6. att. Lietotāja reģistrācijas datu plūsmu diagramma</w:t>
      </w:r>
    </w:p>
    <w:p w14:paraId="29417007" w14:textId="77777777" w:rsidR="00015202" w:rsidRPr="00015202" w:rsidRDefault="00015202" w:rsidP="00015202">
      <w:pPr>
        <w:jc w:val="center"/>
        <w:rPr>
          <w:rFonts w:cs="Times New Roman"/>
          <w:sz w:val="20"/>
        </w:rPr>
      </w:pPr>
    </w:p>
    <w:p w14:paraId="761BFDF2" w14:textId="30BAE71E" w:rsidR="007171B7" w:rsidRPr="008A7681" w:rsidRDefault="007171B7" w:rsidP="007171B7">
      <w:pPr>
        <w:ind w:firstLine="360"/>
        <w:rPr>
          <w:rFonts w:cs="Times New Roman"/>
        </w:rPr>
      </w:pPr>
      <w:r w:rsidRPr="008A7681">
        <w:rPr>
          <w:rFonts w:cs="Times New Roman"/>
        </w:rPr>
        <w:t>Pirmām kārtām tiek veikta pārbaude vai lietotājs jau neatrodas sistēmā un nav nokļuvis lapā caur neparedzētām metodēm. Ja lietotājs jau atrodas sistēmā, tad viņš tiek uzreiz pāradresēts uz sākuma lapu, jo lietotājam nav nepieciešamības reģistrēties.</w:t>
      </w:r>
    </w:p>
    <w:p w14:paraId="02325202" w14:textId="0A93E107" w:rsidR="007171B7" w:rsidRPr="008A7681" w:rsidRDefault="00D62137" w:rsidP="00DD13B7">
      <w:pPr>
        <w:ind w:firstLine="360"/>
        <w:rPr>
          <w:rFonts w:cs="Times New Roman"/>
        </w:rPr>
      </w:pPr>
      <w:r w:rsidRPr="008A7681">
        <w:rPr>
          <w:rFonts w:cs="Times New Roman"/>
        </w:rPr>
        <w:t>Kad tika pārbaudīta lietotāja tiesības uz reģistrāciju, nākamais solis ir lietotāja ievadīto datu pārbaude pēc pogas “reģistrēties” nospiešanas. Un pirmais solis verificēšanas procesā ir pārbaudīt vai lietotājs ir ievadījis informāciju visos pieprasītajos laukos. Gadījumā, ja viesis nav aizpildījis kādu no laukiem, tad zem attiecīgā lauka tiks izvadīts paziņojums ar lūgumu aizpildīt prasīto lauku pirms turpināt reģistrācijas procesu.</w:t>
      </w:r>
    </w:p>
    <w:p w14:paraId="662C6F88" w14:textId="0085AE17" w:rsidR="00DD13B7" w:rsidRPr="008A7681" w:rsidRDefault="00DD13B7" w:rsidP="00DD13B7">
      <w:pPr>
        <w:ind w:firstLine="360"/>
        <w:rPr>
          <w:rFonts w:cs="Times New Roman"/>
        </w:rPr>
      </w:pPr>
      <w:r w:rsidRPr="008A7681">
        <w:rPr>
          <w:rFonts w:cs="Times New Roman"/>
        </w:rPr>
        <w:t>Pēc tā, kad lauki tika pārbaudīti uz aizpildītību, tie tiek pārbaudīti uz atbilstību formātam, tas nozīmē to, ka laukos kuros tiek pieprasīts vārds un uzvārds tiek pārbaudīts vai ievadītie dati būtu tikai burti, laukos kuros tiek pieprasīts skaitlis tiek pārbaudīts, lai tikai viņš arī būtu ievadīts un e-pasts tiek pārbaudīts uz atbilstību e-pastu formātam.</w:t>
      </w:r>
    </w:p>
    <w:p w14:paraId="23746B1E" w14:textId="408904F1" w:rsidR="00DD13B7" w:rsidRPr="008A7681" w:rsidRDefault="00DD13B7" w:rsidP="00DD13B7">
      <w:pPr>
        <w:ind w:firstLine="360"/>
        <w:rPr>
          <w:rFonts w:cs="Times New Roman"/>
        </w:rPr>
      </w:pPr>
      <w:r w:rsidRPr="008A7681">
        <w:rPr>
          <w:rFonts w:cs="Times New Roman"/>
        </w:rPr>
        <w:lastRenderedPageBreak/>
        <w:t>Tālāk ir jāpārbauda vai lietotājs ar attiecīgo e-pastu jau nepastāv sistēmā – nepastāv datu bāzē ar lietotāju datiem. Ja ievadītais e-pasts jau pastāv, tad lietotājam tiek izvadīts paziņojums par aizņemtu e-pasta adresi un lietotājs nevar turpināt reģistrāciju, kamēr neievadīs unikālu </w:t>
      </w:r>
      <w:r w:rsidR="00FD0506" w:rsidRPr="008A7681">
        <w:rPr>
          <w:rFonts w:cs="Times New Roman"/>
        </w:rPr>
        <w:t>e-pastu</w:t>
      </w:r>
      <w:r w:rsidR="00FD0506" w:rsidRPr="008A7681">
        <w:rPr>
          <w:rFonts w:cs="Times New Roman"/>
        </w:rPr>
        <w:noBreakHyphen/>
      </w:r>
      <w:r w:rsidRPr="008A7681">
        <w:rPr>
          <w:rFonts w:cs="Times New Roman"/>
        </w:rPr>
        <w:t>.</w:t>
      </w:r>
    </w:p>
    <w:p w14:paraId="638F6F5C" w14:textId="00465CFC" w:rsidR="00FD0506" w:rsidRPr="008A7681" w:rsidRDefault="00FD0506" w:rsidP="00DD13B7">
      <w:pPr>
        <w:ind w:firstLine="360"/>
        <w:rPr>
          <w:rFonts w:cs="Times New Roman"/>
        </w:rPr>
      </w:pPr>
      <w:r w:rsidRPr="008A7681">
        <w:rPr>
          <w:rFonts w:cs="Times New Roman"/>
        </w:rPr>
        <w:t>Nākamais solis ir pārbaudīt paroles atbilstību prasībām. Parolei nedrīkst būt īsākai par 6 rakstzīmēm un viņai nedrīkst būt garākai par 21 rakstzīmi. Ja dotais nosacījums netiek izpildīts, tad lietotājam tiks izvadīts attiecīgais paziņojums un parole būs jāievada pa jaunu.</w:t>
      </w:r>
    </w:p>
    <w:p w14:paraId="2669F096" w14:textId="3F74323B" w:rsidR="00FD0506" w:rsidRPr="008A7681" w:rsidRDefault="00FD0506" w:rsidP="00DD13B7">
      <w:pPr>
        <w:ind w:firstLine="360"/>
        <w:rPr>
          <w:rFonts w:cs="Times New Roman"/>
        </w:rPr>
      </w:pPr>
      <w:r w:rsidRPr="008A7681">
        <w:rPr>
          <w:rFonts w:cs="Times New Roman"/>
        </w:rPr>
        <w:t>Ja lietotāja ievadītā parole atbilst prasībām, tad šī parole tiek salīdzināta ar lietotāja atkārtoti ievadīto paroli, gadījumā, ja lietotāja ievadītās paroles nesakrīt, tad lietotājam tiks izvadīts paziņojums par paroļu neatbilstību un paroles būs jāievada pa jaunu.</w:t>
      </w:r>
    </w:p>
    <w:p w14:paraId="3AC993EC" w14:textId="62C05362" w:rsidR="007171B7" w:rsidRDefault="00FD0506" w:rsidP="00015202">
      <w:pPr>
        <w:ind w:firstLine="360"/>
        <w:rPr>
          <w:rFonts w:cs="Times New Roman"/>
        </w:rPr>
      </w:pPr>
      <w:r w:rsidRPr="008A7681">
        <w:rPr>
          <w:rFonts w:cs="Times New Roman"/>
        </w:rPr>
        <w:t>Visbeidzot, ja visi lietotāja ievadītie dati atbilst prasībām, lietotāja dati tiek saglabāti datubāzē un lietotājs tiek pāradresēts uz sava jaunizveidotā profila sadaļu, taču, ja kaut kas procesā ir aizgājis greizi, lietotājam tiek izvadīts paziņojums par servera kļūdu.</w:t>
      </w:r>
    </w:p>
    <w:p w14:paraId="074BC3A0" w14:textId="77777777" w:rsidR="00015202" w:rsidRPr="008A7681" w:rsidRDefault="00015202" w:rsidP="00015202">
      <w:pPr>
        <w:ind w:firstLine="360"/>
        <w:rPr>
          <w:rFonts w:cs="Times New Roman"/>
        </w:rPr>
      </w:pPr>
    </w:p>
    <w:p w14:paraId="5D47B3C8" w14:textId="789D23EF" w:rsidR="00015202" w:rsidRPr="008A7681" w:rsidRDefault="00355BB2" w:rsidP="00355BB2">
      <w:pPr>
        <w:rPr>
          <w:rFonts w:cs="Times New Roman"/>
          <w:b/>
        </w:rPr>
      </w:pPr>
      <w:r w:rsidRPr="008A7681">
        <w:rPr>
          <w:rFonts w:cs="Times New Roman"/>
        </w:rPr>
        <w:tab/>
      </w:r>
      <w:r w:rsidRPr="008A7681">
        <w:rPr>
          <w:rFonts w:cs="Times New Roman"/>
          <w:b/>
        </w:rPr>
        <w:t>2. Lietotāja pieslēgšanās</w:t>
      </w:r>
    </w:p>
    <w:p w14:paraId="12BE649F" w14:textId="61E14201" w:rsidR="00355BB2" w:rsidRPr="008A7681" w:rsidRDefault="00355BB2" w:rsidP="00355BB2">
      <w:pPr>
        <w:rPr>
          <w:rFonts w:cs="Times New Roman"/>
        </w:rPr>
      </w:pPr>
      <w:r w:rsidRPr="008A7681">
        <w:rPr>
          <w:rFonts w:cs="Times New Roman"/>
        </w:rPr>
        <w:tab/>
        <w:t>Lietotāja pieslēgšanās ir funkcija, kas atļauj lietotājam pieslēgties savam profilam un gūt mājaslapas pilno funkcionalitāti. Lietotāja pieslē</w:t>
      </w:r>
      <w:r w:rsidR="0076683F" w:rsidRPr="008A7681">
        <w:rPr>
          <w:rFonts w:cs="Times New Roman"/>
        </w:rPr>
        <w:t>gšanās noris sekojoši (skat. 4.7</w:t>
      </w:r>
      <w:r w:rsidRPr="008A7681">
        <w:rPr>
          <w:rFonts w:cs="Times New Roman"/>
        </w:rPr>
        <w:t>. att.).</w:t>
      </w:r>
    </w:p>
    <w:p w14:paraId="18DEB433" w14:textId="77777777" w:rsidR="00015202" w:rsidRDefault="00302D16" w:rsidP="00355BB2">
      <w:pPr>
        <w:rPr>
          <w:rFonts w:cs="Times New Roman"/>
        </w:rPr>
      </w:pPr>
      <w:r w:rsidRPr="008A7681">
        <w:rPr>
          <w:rFonts w:cs="Times New Roman"/>
        </w:rPr>
        <w:tab/>
        <w:t xml:space="preserve">No sākuma tiek pārbaudīts vai lietotājs nav jau pieslēdzies sistēmai un nevēlas nokļūt uz pieslēgšanos lapu ar neparedzētām metodēm. Ja pieslēdzies lietotājs  nokļūst uz pieslēgšanos lapu, tad viņš tiek pāradresēts uz mājaslapas sākuma lapu. </w:t>
      </w:r>
    </w:p>
    <w:p w14:paraId="663F447E" w14:textId="15240FDE" w:rsidR="00302D16" w:rsidRDefault="00015202" w:rsidP="00355BB2">
      <w:pPr>
        <w:rPr>
          <w:rFonts w:cs="Times New Roman"/>
        </w:rPr>
      </w:pPr>
      <w:r>
        <w:rPr>
          <w:noProof/>
          <w:lang w:val="en-GB" w:eastAsia="en-GB" w:bidi="ar-SA"/>
        </w:rPr>
        <w:drawing>
          <wp:inline distT="0" distB="0" distL="0" distR="0" wp14:anchorId="70F9E1CC" wp14:editId="3D5853F5">
            <wp:extent cx="5643880" cy="23897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01" t="3905" b="2663"/>
                    <a:stretch/>
                  </pic:blipFill>
                  <pic:spPr bwMode="auto">
                    <a:xfrm>
                      <a:off x="0" y="0"/>
                      <a:ext cx="5645439" cy="2390395"/>
                    </a:xfrm>
                    <a:prstGeom prst="rect">
                      <a:avLst/>
                    </a:prstGeom>
                    <a:ln>
                      <a:noFill/>
                    </a:ln>
                    <a:extLst>
                      <a:ext uri="{53640926-AAD7-44D8-BBD7-CCE9431645EC}">
                        <a14:shadowObscured xmlns:a14="http://schemas.microsoft.com/office/drawing/2010/main"/>
                      </a:ext>
                    </a:extLst>
                  </pic:spPr>
                </pic:pic>
              </a:graphicData>
            </a:graphic>
          </wp:inline>
        </w:drawing>
      </w:r>
    </w:p>
    <w:p w14:paraId="6D4A29FB" w14:textId="77777777" w:rsidR="00015202" w:rsidRPr="008A7681" w:rsidRDefault="00015202" w:rsidP="00015202">
      <w:pPr>
        <w:jc w:val="center"/>
        <w:rPr>
          <w:rFonts w:cs="Times New Roman"/>
          <w:sz w:val="20"/>
        </w:rPr>
      </w:pPr>
      <w:r w:rsidRPr="008A7681">
        <w:rPr>
          <w:rFonts w:cs="Times New Roman"/>
          <w:sz w:val="20"/>
        </w:rPr>
        <w:t>4.7. att. Lietotāja pieslēgšanās datu plūsmu diagramma</w:t>
      </w:r>
    </w:p>
    <w:p w14:paraId="23816492" w14:textId="77777777" w:rsidR="00015202" w:rsidRPr="008A7681" w:rsidRDefault="00015202" w:rsidP="00355BB2">
      <w:pPr>
        <w:rPr>
          <w:rFonts w:cs="Times New Roman"/>
        </w:rPr>
      </w:pPr>
    </w:p>
    <w:p w14:paraId="475929C5" w14:textId="2770AE56" w:rsidR="00302D16" w:rsidRPr="008A7681" w:rsidRDefault="00302D16" w:rsidP="00355BB2">
      <w:pPr>
        <w:rPr>
          <w:rFonts w:cs="Times New Roman"/>
        </w:rPr>
      </w:pPr>
      <w:r w:rsidRPr="008A7681">
        <w:rPr>
          <w:rFonts w:cs="Times New Roman"/>
        </w:rPr>
        <w:tab/>
        <w:t>Nākamais solis ir pārbaudīt lietotāja ievadi pēc tā, kad viņš ir nospiedis pogu “pieslēgties”. No sākuma tiek pārbaudīts vai lietotājs ir aizpildījis visus prasītos laukus, ja tas nav izdarīts, tad lietotājam tiek izvadīts paziņojums. Tālāk tiek pārbaudīts, vai lietotāja ievade atbilst formāta prasībām, neatbilstības gadījumā lietotājam tiek izvadīts paziņojums.</w:t>
      </w:r>
    </w:p>
    <w:p w14:paraId="7A9F707C" w14:textId="26E5807D" w:rsidR="00302D16" w:rsidRPr="008A7681" w:rsidRDefault="00302D16" w:rsidP="00355BB2">
      <w:pPr>
        <w:rPr>
          <w:rFonts w:cs="Times New Roman"/>
        </w:rPr>
      </w:pPr>
      <w:r w:rsidRPr="008A7681">
        <w:rPr>
          <w:rFonts w:cs="Times New Roman"/>
        </w:rPr>
        <w:lastRenderedPageBreak/>
        <w:tab/>
        <w:t>Ja lietotājs ir izgājis ievades pārbaudes, tālāk tiek pārbaudīts vai sistēmā pastāv lietotājs ar ievadīto e-pasta adresi, ja tāda nepastāv, tad lietotājam tiek izvadīts paziņojums.</w:t>
      </w:r>
    </w:p>
    <w:p w14:paraId="4D7F1181" w14:textId="3D80D7AB" w:rsidR="00302D16" w:rsidRPr="008A7681" w:rsidRDefault="00302D16" w:rsidP="00355BB2">
      <w:pPr>
        <w:rPr>
          <w:rFonts w:cs="Times New Roman"/>
        </w:rPr>
      </w:pPr>
      <w:r w:rsidRPr="008A7681">
        <w:rPr>
          <w:rFonts w:cs="Times New Roman"/>
        </w:rPr>
        <w:tab/>
        <w:t>Visbeidzot tiek pārbaudīts, vai lietotāja ievadītā parole sakrīt ar lietotāja saglabāto paroli datu bāzē, ja lietotāja parole nesakrīt, tad lietotājam tiek izvadīts paziņojums, pretējā gadījumā lietotājs tiek pāradresēts uz “skatīt profila informāciju” sadaļu.</w:t>
      </w:r>
    </w:p>
    <w:p w14:paraId="554F0C72" w14:textId="0ABB826E" w:rsidR="00355BB2" w:rsidRPr="008A7681" w:rsidRDefault="00355BB2" w:rsidP="00477A8A">
      <w:pPr>
        <w:rPr>
          <w:rFonts w:cs="Times New Roman"/>
        </w:rPr>
      </w:pPr>
    </w:p>
    <w:p w14:paraId="342AEB45" w14:textId="538A9282" w:rsidR="00DA6129" w:rsidRPr="008A7681" w:rsidRDefault="00DA6129" w:rsidP="00DA6129">
      <w:pPr>
        <w:rPr>
          <w:rFonts w:cs="Times New Roman"/>
          <w:b/>
        </w:rPr>
      </w:pPr>
      <w:r w:rsidRPr="008A7681">
        <w:rPr>
          <w:rFonts w:cs="Times New Roman"/>
        </w:rPr>
        <w:tab/>
      </w:r>
      <w:r w:rsidRPr="008A7681">
        <w:rPr>
          <w:rFonts w:cs="Times New Roman"/>
          <w:b/>
        </w:rPr>
        <w:t>3. Lietotāja izrakstīšanās</w:t>
      </w:r>
    </w:p>
    <w:p w14:paraId="4C0861FC" w14:textId="77777777" w:rsidR="00015202" w:rsidRDefault="00DA6129" w:rsidP="00DA6129">
      <w:pPr>
        <w:rPr>
          <w:rFonts w:cs="Times New Roman"/>
          <w:noProof/>
          <w:lang w:val="en-GB" w:eastAsia="en-GB" w:bidi="ar-SA"/>
        </w:rPr>
      </w:pPr>
      <w:r w:rsidRPr="008A7681">
        <w:rPr>
          <w:rFonts w:cs="Times New Roman"/>
        </w:rPr>
        <w:tab/>
        <w:t>Lietotāja izrakstīšanās ir funkcija, kas ļauj lietotājam nobeigt savu sesiju un iziet no sava profila. Lietotāja izrakst</w:t>
      </w:r>
      <w:r w:rsidR="00881735" w:rsidRPr="008A7681">
        <w:rPr>
          <w:rFonts w:cs="Times New Roman"/>
        </w:rPr>
        <w:t>īšanās noris sekojoši (skat. 4.8</w:t>
      </w:r>
      <w:r w:rsidRPr="008A7681">
        <w:rPr>
          <w:rFonts w:cs="Times New Roman"/>
        </w:rPr>
        <w:t>. att.).</w:t>
      </w:r>
      <w:r w:rsidR="00015202" w:rsidRPr="00015202">
        <w:rPr>
          <w:rFonts w:cs="Times New Roman"/>
          <w:noProof/>
          <w:lang w:val="en-GB" w:eastAsia="en-GB" w:bidi="ar-SA"/>
        </w:rPr>
        <w:t xml:space="preserve"> </w:t>
      </w:r>
    </w:p>
    <w:p w14:paraId="062355B4" w14:textId="180D0F94" w:rsidR="00DA6129" w:rsidRDefault="00015202" w:rsidP="00015202">
      <w:pPr>
        <w:jc w:val="center"/>
        <w:rPr>
          <w:rFonts w:cs="Times New Roman"/>
        </w:rPr>
      </w:pPr>
      <w:r w:rsidRPr="008A7681">
        <w:rPr>
          <w:rFonts w:cs="Times New Roman"/>
          <w:noProof/>
          <w:lang w:val="en-GB" w:eastAsia="en-GB" w:bidi="ar-SA"/>
        </w:rPr>
        <w:drawing>
          <wp:inline distT="0" distB="0" distL="0" distR="0" wp14:anchorId="6D3C442F" wp14:editId="6F68BD81">
            <wp:extent cx="5760720" cy="1612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12900"/>
                    </a:xfrm>
                    <a:prstGeom prst="rect">
                      <a:avLst/>
                    </a:prstGeom>
                  </pic:spPr>
                </pic:pic>
              </a:graphicData>
            </a:graphic>
          </wp:inline>
        </w:drawing>
      </w:r>
    </w:p>
    <w:p w14:paraId="4643360B" w14:textId="77777777" w:rsidR="00015202" w:rsidRPr="008A7681" w:rsidRDefault="00015202" w:rsidP="00015202">
      <w:pPr>
        <w:jc w:val="center"/>
        <w:rPr>
          <w:rFonts w:cs="Times New Roman"/>
          <w:sz w:val="20"/>
        </w:rPr>
      </w:pPr>
      <w:r w:rsidRPr="008A7681">
        <w:rPr>
          <w:rFonts w:cs="Times New Roman"/>
          <w:sz w:val="20"/>
        </w:rPr>
        <w:t>4.8. att. Lietotāja izrakstīšanās datu plūsmu diagramma</w:t>
      </w:r>
    </w:p>
    <w:p w14:paraId="481B54D7" w14:textId="77777777" w:rsidR="00015202" w:rsidRPr="008A7681" w:rsidRDefault="00015202" w:rsidP="00015202">
      <w:pPr>
        <w:jc w:val="center"/>
        <w:rPr>
          <w:rFonts w:cs="Times New Roman"/>
        </w:rPr>
      </w:pPr>
    </w:p>
    <w:p w14:paraId="6C3EEEE2" w14:textId="0C535724" w:rsidR="00DA6129" w:rsidRPr="008A7681" w:rsidRDefault="00DA6129" w:rsidP="00DA6129">
      <w:pPr>
        <w:rPr>
          <w:rFonts w:cs="Times New Roman"/>
        </w:rPr>
      </w:pPr>
      <w:r w:rsidRPr="008A7681">
        <w:rPr>
          <w:rFonts w:cs="Times New Roman"/>
        </w:rPr>
        <w:tab/>
        <w:t xml:space="preserve">No sākuma tiek pārbaudīts vai lietotājam ir aktīva sesija, lai viņš to varētu pārtraukt, ja tādas nav, tad lietotājam tiek izvadīts paziņojums, ka viņš nav pieslēdzies. </w:t>
      </w:r>
    </w:p>
    <w:p w14:paraId="7442C77B" w14:textId="4A2D9B01" w:rsidR="00DA6129" w:rsidRPr="008A7681" w:rsidRDefault="00DA6129" w:rsidP="00DA6129">
      <w:pPr>
        <w:rPr>
          <w:rFonts w:cs="Times New Roman"/>
        </w:rPr>
      </w:pPr>
      <w:r w:rsidRPr="008A7681">
        <w:rPr>
          <w:rFonts w:cs="Times New Roman"/>
        </w:rPr>
        <w:tab/>
        <w:t>Tālāk lietotāja sesija tiek pārtraukta un lietotājs tiek pāradresēts uz sākuma lapu.</w:t>
      </w:r>
    </w:p>
    <w:p w14:paraId="049B2F63" w14:textId="47405C1D" w:rsidR="00DA6129" w:rsidRPr="008A7681" w:rsidRDefault="00DA6129" w:rsidP="00DA6129">
      <w:pPr>
        <w:rPr>
          <w:rFonts w:cs="Times New Roman"/>
        </w:rPr>
      </w:pPr>
    </w:p>
    <w:p w14:paraId="4CB58FA3" w14:textId="702379B5" w:rsidR="00DA6129" w:rsidRPr="008A7681" w:rsidRDefault="00DA6129" w:rsidP="00DA6129">
      <w:pPr>
        <w:rPr>
          <w:rFonts w:cs="Times New Roman"/>
          <w:b/>
        </w:rPr>
      </w:pPr>
      <w:r w:rsidRPr="008A7681">
        <w:rPr>
          <w:rFonts w:cs="Times New Roman"/>
        </w:rPr>
        <w:tab/>
      </w:r>
      <w:r w:rsidRPr="008A7681">
        <w:rPr>
          <w:rFonts w:cs="Times New Roman"/>
          <w:b/>
        </w:rPr>
        <w:t>4. Lietotāja profila rediģēšana</w:t>
      </w:r>
    </w:p>
    <w:p w14:paraId="1C00F9D6" w14:textId="41345FC1" w:rsidR="00DA6129" w:rsidRPr="008A7681" w:rsidRDefault="00DA6129" w:rsidP="00DA6129">
      <w:pPr>
        <w:rPr>
          <w:rFonts w:cs="Times New Roman"/>
        </w:rPr>
      </w:pPr>
      <w:r w:rsidRPr="008A7681">
        <w:rPr>
          <w:rFonts w:cs="Times New Roman"/>
        </w:rPr>
        <w:tab/>
      </w:r>
      <w:r w:rsidR="00FB0F86" w:rsidRPr="008A7681">
        <w:rPr>
          <w:rFonts w:cs="Times New Roman"/>
        </w:rPr>
        <w:t>Ir svarīgi lietotājam nodrošināt pozitīvu lietotāja pieredzi. Lietotājs var kļūdīties ar ievadīto informāciju reģistrējoties vai arī laika gaitā informācija var izmainīties, tāpēc profila informācijas rediģēšana ir svarīga mājaslapas funkcionalitā</w:t>
      </w:r>
      <w:r w:rsidR="00881735" w:rsidRPr="008A7681">
        <w:rPr>
          <w:rFonts w:cs="Times New Roman"/>
        </w:rPr>
        <w:t>te. Tā norit sekojoši (skat. 4.9</w:t>
      </w:r>
      <w:r w:rsidR="00FB0F86" w:rsidRPr="008A7681">
        <w:rPr>
          <w:rFonts w:cs="Times New Roman"/>
        </w:rPr>
        <w:t>. att.).</w:t>
      </w:r>
    </w:p>
    <w:p w14:paraId="03D148F0" w14:textId="77777777" w:rsidR="00FB0F86" w:rsidRPr="008A7681" w:rsidRDefault="00FB0F86" w:rsidP="00FB0F86">
      <w:pPr>
        <w:rPr>
          <w:rFonts w:cs="Times New Roman"/>
        </w:rPr>
      </w:pPr>
      <w:r w:rsidRPr="008A7681">
        <w:rPr>
          <w:rFonts w:cs="Times New Roman"/>
        </w:rPr>
        <w:tab/>
        <w:t>No sākuma tiek pārbaudīts vai lietotājam ir aktīva sesija, pretējā gadījumā tas tiek pāradresēts uz sākuma lapu.</w:t>
      </w:r>
    </w:p>
    <w:p w14:paraId="214D2EBF" w14:textId="7F6F5583" w:rsidR="00FB0F86" w:rsidRPr="008A7681" w:rsidRDefault="00FB0F86" w:rsidP="00FB0F86">
      <w:pPr>
        <w:ind w:firstLine="720"/>
        <w:rPr>
          <w:rFonts w:cs="Times New Roman"/>
        </w:rPr>
      </w:pPr>
      <w:r w:rsidRPr="008A7681">
        <w:rPr>
          <w:rFonts w:cs="Times New Roman"/>
        </w:rPr>
        <w:t>Tālāk tiek pārbaudīti lietotāja ievadītie dati. Vispirms tiek pārbaudīta ievadlauku aizpildītība, ja obligātie lauki nav aizpildīti, lietotājam tiek izvadīts paziņojums. Nākamais solis ir pārbaudīt vai lietotāja ievadītie dati atbilst formāta prasībām, ja tie neatbilst tiek izvadīts paziņojums. Nākamais tiek pārbaudīts e-pasts, vai tika ievadīts jauns e-pasts un ja ievadītais e-pasts ir jauns tad tiek pārbaudīts vai tāds jau neatrodas datu bāzē, ja tās jau ir tad lietotājam tiek izvadīts paziņojums par to, ka e-pasts ir aizņemts.</w:t>
      </w:r>
    </w:p>
    <w:p w14:paraId="6D307E4B" w14:textId="4F82FD7A" w:rsidR="00FB0F86" w:rsidRPr="008A7681" w:rsidRDefault="3489205A" w:rsidP="00FB0F86">
      <w:pPr>
        <w:ind w:firstLine="720"/>
        <w:rPr>
          <w:rFonts w:cs="Times New Roman"/>
        </w:rPr>
      </w:pPr>
      <w:r w:rsidRPr="008A7681">
        <w:rPr>
          <w:rFonts w:cs="Times New Roman"/>
        </w:rPr>
        <w:t xml:space="preserve">Ja iepriekš minētie nosacījumi ir izpildīti, tad lietotāja dati tiek atjaunināti datu bāzē un ja kādu iemeslu pēc tas nav bijis iespējams, tad lietotājam tiks izvadīts paziņojums par servera </w:t>
      </w:r>
      <w:r w:rsidRPr="008A7681">
        <w:rPr>
          <w:rFonts w:cs="Times New Roman"/>
        </w:rPr>
        <w:lastRenderedPageBreak/>
        <w:t>kļūdu, bet ja dati atjaunosies, kā iecerēts, tad lietotājs tiks pāradresēts uz “skatīt profila informāciju” sadaļu.</w:t>
      </w:r>
    </w:p>
    <w:p w14:paraId="6659E6FF" w14:textId="204BF220" w:rsidR="00FB0F86" w:rsidRPr="008A7681" w:rsidRDefault="00477A8A" w:rsidP="00DA6129">
      <w:pPr>
        <w:rPr>
          <w:rFonts w:cs="Times New Roman"/>
        </w:rPr>
      </w:pPr>
      <w:r>
        <w:rPr>
          <w:noProof/>
          <w:lang w:val="en-GB" w:eastAsia="en-GB" w:bidi="ar-SA"/>
        </w:rPr>
        <w:drawing>
          <wp:inline distT="0" distB="0" distL="0" distR="0" wp14:anchorId="1C947AC9" wp14:editId="7756CBD7">
            <wp:extent cx="6203661" cy="3211926"/>
            <wp:effectExtent l="0" t="0" r="698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6828" cy="3213566"/>
                    </a:xfrm>
                    <a:prstGeom prst="rect">
                      <a:avLst/>
                    </a:prstGeom>
                  </pic:spPr>
                </pic:pic>
              </a:graphicData>
            </a:graphic>
          </wp:inline>
        </w:drawing>
      </w:r>
    </w:p>
    <w:p w14:paraId="4E06C6B0" w14:textId="1A297BFB" w:rsidR="00FB0F86" w:rsidRPr="008A7681" w:rsidRDefault="00881735" w:rsidP="00FB0F86">
      <w:pPr>
        <w:jc w:val="center"/>
        <w:rPr>
          <w:rFonts w:cs="Times New Roman"/>
          <w:sz w:val="20"/>
        </w:rPr>
      </w:pPr>
      <w:r w:rsidRPr="008A7681">
        <w:rPr>
          <w:rFonts w:cs="Times New Roman"/>
          <w:sz w:val="20"/>
        </w:rPr>
        <w:t>4.9</w:t>
      </w:r>
      <w:r w:rsidR="00FB0F86" w:rsidRPr="008A7681">
        <w:rPr>
          <w:rFonts w:cs="Times New Roman"/>
          <w:sz w:val="20"/>
        </w:rPr>
        <w:t>. att. Lietotāja profila rediģēšanas datu plūsmu diagramma</w:t>
      </w:r>
    </w:p>
    <w:p w14:paraId="03DE59AA" w14:textId="5DCD71D6" w:rsidR="00CE2727" w:rsidRPr="008A7681" w:rsidRDefault="00CE2727" w:rsidP="00CE2727">
      <w:pPr>
        <w:rPr>
          <w:rFonts w:cs="Times New Roman"/>
          <w:b/>
        </w:rPr>
      </w:pPr>
      <w:r w:rsidRPr="008A7681">
        <w:rPr>
          <w:rFonts w:cs="Times New Roman"/>
        </w:rPr>
        <w:tab/>
      </w:r>
      <w:r w:rsidRPr="008A7681">
        <w:rPr>
          <w:rFonts w:cs="Times New Roman"/>
          <w:b/>
        </w:rPr>
        <w:t>5. Lietotāja profila paroles maiņa</w:t>
      </w:r>
    </w:p>
    <w:p w14:paraId="10F89C01" w14:textId="77777777" w:rsidR="003548B1" w:rsidRDefault="00CE2727" w:rsidP="3489205A">
      <w:pPr>
        <w:rPr>
          <w:rFonts w:cs="Times New Roman"/>
        </w:rPr>
      </w:pPr>
      <w:r w:rsidRPr="008A7681">
        <w:rPr>
          <w:rFonts w:cs="Times New Roman"/>
        </w:rPr>
        <w:tab/>
        <w:t>Ir nozīmīgi lietotājam nodrošināt labu lietotāja pieredzi un dot lietotājam pēc iespējas lielāku brīvību labot savus datus. Tāpēc viena no būtiskajām profila sadaļas sastāvdaļām ir lietotāja paroles mai</w:t>
      </w:r>
      <w:r w:rsidR="00881735" w:rsidRPr="008A7681">
        <w:rPr>
          <w:rFonts w:cs="Times New Roman"/>
        </w:rPr>
        <w:t>ņa. Tā noris sekojoši (skat. 4.10</w:t>
      </w:r>
      <w:r w:rsidRPr="008A7681">
        <w:rPr>
          <w:rFonts w:cs="Times New Roman"/>
        </w:rPr>
        <w:t>. att.).</w:t>
      </w:r>
    </w:p>
    <w:p w14:paraId="41C4270A" w14:textId="70DD4D29" w:rsidR="00CE2727" w:rsidRDefault="003548B1" w:rsidP="003548B1">
      <w:pPr>
        <w:jc w:val="center"/>
        <w:rPr>
          <w:rFonts w:cs="Times New Roman"/>
        </w:rPr>
      </w:pPr>
      <w:r>
        <w:rPr>
          <w:noProof/>
          <w:lang w:val="en-GB" w:eastAsia="en-GB" w:bidi="ar-SA"/>
        </w:rPr>
        <w:drawing>
          <wp:inline distT="0" distB="0" distL="0" distR="0" wp14:anchorId="7C6C0677" wp14:editId="381A8D71">
            <wp:extent cx="5760720"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47950"/>
                    </a:xfrm>
                    <a:prstGeom prst="rect">
                      <a:avLst/>
                    </a:prstGeom>
                  </pic:spPr>
                </pic:pic>
              </a:graphicData>
            </a:graphic>
          </wp:inline>
        </w:drawing>
      </w:r>
    </w:p>
    <w:p w14:paraId="6ECFA1D2" w14:textId="77777777" w:rsidR="003548B1" w:rsidRPr="008A7681" w:rsidRDefault="003548B1" w:rsidP="003548B1">
      <w:pPr>
        <w:jc w:val="center"/>
        <w:rPr>
          <w:rFonts w:cs="Times New Roman"/>
          <w:sz w:val="20"/>
        </w:rPr>
      </w:pPr>
      <w:r w:rsidRPr="008A7681">
        <w:rPr>
          <w:rFonts w:cs="Times New Roman"/>
          <w:sz w:val="20"/>
        </w:rPr>
        <w:t>4.10. att. Lietotāja profila paroles maiņas datu plūsmu diagramma</w:t>
      </w:r>
    </w:p>
    <w:p w14:paraId="74E60418" w14:textId="77777777" w:rsidR="003548B1" w:rsidRPr="008A7681" w:rsidRDefault="003548B1" w:rsidP="003548B1">
      <w:pPr>
        <w:jc w:val="center"/>
        <w:rPr>
          <w:rFonts w:cs="Times New Roman"/>
        </w:rPr>
      </w:pPr>
    </w:p>
    <w:p w14:paraId="49D7E4AF" w14:textId="10DDBECD" w:rsidR="00817FAF" w:rsidRPr="008A7681" w:rsidRDefault="00817FAF" w:rsidP="3489205A">
      <w:pPr>
        <w:rPr>
          <w:rFonts w:cs="Times New Roman"/>
        </w:rPr>
      </w:pPr>
      <w:r w:rsidRPr="008A7681">
        <w:rPr>
          <w:rFonts w:cs="Times New Roman"/>
        </w:rPr>
        <w:tab/>
        <w:t>No sākuma tiek pārbaudīts vai lietotājam ir aktīva sesija, pretējā gadījumā tas tiek pāradresēts uz sākuma lapu.</w:t>
      </w:r>
    </w:p>
    <w:p w14:paraId="25ED7087" w14:textId="5A533004" w:rsidR="00817FAF" w:rsidRPr="008A7681" w:rsidRDefault="00817FAF" w:rsidP="3489205A">
      <w:pPr>
        <w:rPr>
          <w:rFonts w:cs="Times New Roman"/>
        </w:rPr>
      </w:pPr>
      <w:r w:rsidRPr="008A7681">
        <w:rPr>
          <w:rFonts w:cs="Times New Roman"/>
        </w:rPr>
        <w:lastRenderedPageBreak/>
        <w:tab/>
        <w:t>Tālāk iet ievadīto datu apstrādes process. Pirmais solis ir pārbaudīt vai lietotājs ir ievadījis datus, ja nav tad tiks izvadīts attiecīgais paziņojums. Nākamais solis ir pārbaudīt vai lietotāja ievadītā parole atbilst prasībām, dotajā gadījumā paroles prasības ir tikai, lai parole būtu starp sešām un divdesmit vienu rakstzīmi. Visbeidzot tiek pārbaudīts vai lietotāja ievadītās paroles sakrīt, ja nesakrīt, tad lietotājam tiek izvadīts attiecīgais paziņojums.</w:t>
      </w:r>
    </w:p>
    <w:p w14:paraId="4465E1F2" w14:textId="4F9BE8A5" w:rsidR="00817FAF" w:rsidRPr="008A7681" w:rsidRDefault="00817FAF" w:rsidP="3489205A">
      <w:pPr>
        <w:rPr>
          <w:rFonts w:cs="Times New Roman"/>
        </w:rPr>
      </w:pPr>
      <w:r w:rsidRPr="008A7681">
        <w:rPr>
          <w:rFonts w:cs="Times New Roman"/>
        </w:rPr>
        <w:tab/>
        <w:t>Ja lietotājs ir izgājis datu pārbaudi, tad viņa parole sistēmā tiek atjaunināta un lietotājs tiek pāradresēts uz “skatīt profila informāciju” sadaļu.</w:t>
      </w:r>
    </w:p>
    <w:p w14:paraId="41D52FE9" w14:textId="441322D4" w:rsidR="00817FAF" w:rsidRPr="008A7681" w:rsidRDefault="00817FAF" w:rsidP="00817FAF">
      <w:pPr>
        <w:rPr>
          <w:rFonts w:cs="Times New Roman"/>
        </w:rPr>
      </w:pPr>
      <w:r w:rsidRPr="008A7681">
        <w:rPr>
          <w:rFonts w:cs="Times New Roman"/>
        </w:rPr>
        <w:tab/>
      </w:r>
    </w:p>
    <w:p w14:paraId="0C44F40E" w14:textId="39465708" w:rsidR="00817FAF" w:rsidRPr="008A7681" w:rsidRDefault="00817FAF" w:rsidP="00817FAF">
      <w:pPr>
        <w:rPr>
          <w:rFonts w:cs="Times New Roman"/>
          <w:b/>
        </w:rPr>
      </w:pPr>
      <w:r w:rsidRPr="008A7681">
        <w:rPr>
          <w:rFonts w:cs="Times New Roman"/>
        </w:rPr>
        <w:tab/>
      </w:r>
      <w:r w:rsidRPr="008A7681">
        <w:rPr>
          <w:rFonts w:cs="Times New Roman"/>
          <w:b/>
        </w:rPr>
        <w:t>6. Lietotāja profila dzēšana</w:t>
      </w:r>
    </w:p>
    <w:p w14:paraId="3C0AB698" w14:textId="77777777" w:rsidR="003548B1" w:rsidRDefault="00817FAF" w:rsidP="00817FAF">
      <w:pPr>
        <w:rPr>
          <w:rFonts w:cs="Times New Roman"/>
          <w:noProof/>
          <w:lang w:val="en-GB" w:eastAsia="en-GB" w:bidi="ar-SA"/>
        </w:rPr>
      </w:pPr>
      <w:r w:rsidRPr="008A7681">
        <w:rPr>
          <w:rFonts w:cs="Times New Roman"/>
        </w:rPr>
        <w:tab/>
        <w:t>Gadījumā, ja lietotāju neapmierina uzņēmuma pakalpojumi un viņš vēlas pārtraukt savu sadarbību ar uzņēmumu vai arī kādu citu iemeslu dēļ pārtraukt sava profila pastāvēšanu uzņēmuma sistēmā, lietotājiem ir svarīgi dot arī iespēju dzēst savus profilus. Lietotāja profila dzēšana noris sekojoši (skat. 4.11. att.).</w:t>
      </w:r>
      <w:r w:rsidR="003548B1" w:rsidRPr="003548B1">
        <w:rPr>
          <w:rFonts w:cs="Times New Roman"/>
          <w:noProof/>
          <w:lang w:val="en-GB" w:eastAsia="en-GB" w:bidi="ar-SA"/>
        </w:rPr>
        <w:t xml:space="preserve"> </w:t>
      </w:r>
    </w:p>
    <w:p w14:paraId="5A8596E3" w14:textId="02617AA5" w:rsidR="00817FAF" w:rsidRDefault="003548B1" w:rsidP="003548B1">
      <w:pPr>
        <w:jc w:val="center"/>
        <w:rPr>
          <w:rFonts w:cs="Times New Roman"/>
        </w:rPr>
      </w:pPr>
      <w:r w:rsidRPr="008A7681">
        <w:rPr>
          <w:rFonts w:cs="Times New Roman"/>
          <w:noProof/>
          <w:lang w:val="en-GB" w:eastAsia="en-GB" w:bidi="ar-SA"/>
        </w:rPr>
        <w:drawing>
          <wp:inline distT="0" distB="0" distL="0" distR="0" wp14:anchorId="61FC97AD" wp14:editId="3253C042">
            <wp:extent cx="4507263" cy="289653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9984" cy="2911135"/>
                    </a:xfrm>
                    <a:prstGeom prst="rect">
                      <a:avLst/>
                    </a:prstGeom>
                  </pic:spPr>
                </pic:pic>
              </a:graphicData>
            </a:graphic>
          </wp:inline>
        </w:drawing>
      </w:r>
    </w:p>
    <w:p w14:paraId="6251F969" w14:textId="77777777" w:rsidR="003548B1" w:rsidRPr="008A7681" w:rsidRDefault="003548B1" w:rsidP="003548B1">
      <w:pPr>
        <w:jc w:val="center"/>
        <w:rPr>
          <w:rFonts w:cs="Times New Roman"/>
          <w:sz w:val="20"/>
        </w:rPr>
      </w:pPr>
      <w:r w:rsidRPr="008A7681">
        <w:rPr>
          <w:rFonts w:cs="Times New Roman"/>
          <w:sz w:val="20"/>
        </w:rPr>
        <w:t>4.11. att. Lietotāja profila dzēšanas datu plūsmu diagramma</w:t>
      </w:r>
    </w:p>
    <w:p w14:paraId="70AAC7A8" w14:textId="77777777" w:rsidR="003548B1" w:rsidRPr="008A7681" w:rsidRDefault="003548B1" w:rsidP="00817FAF">
      <w:pPr>
        <w:rPr>
          <w:rFonts w:cs="Times New Roman"/>
        </w:rPr>
      </w:pPr>
    </w:p>
    <w:p w14:paraId="36089062" w14:textId="418514F7" w:rsidR="00EF6097" w:rsidRPr="008A7681" w:rsidRDefault="00EF6097" w:rsidP="00817FAF">
      <w:pPr>
        <w:rPr>
          <w:rFonts w:cs="Times New Roman"/>
        </w:rPr>
      </w:pPr>
      <w:r w:rsidRPr="008A7681">
        <w:rPr>
          <w:rFonts w:cs="Times New Roman"/>
        </w:rPr>
        <w:tab/>
        <w:t>Vispirms tiek pārbaudīts vai lietotājs atrodas sistēmā un pretējā gadījumā lietotājs tiek pāradresēts uz sākuma sadaļu, par cik dotā sadaļa nav pieejama nepieslēgtiem lietotājiem.</w:t>
      </w:r>
    </w:p>
    <w:p w14:paraId="29822D7C" w14:textId="46B7F993" w:rsidR="00EF6097" w:rsidRPr="008A7681" w:rsidRDefault="00EF6097" w:rsidP="00817FAF">
      <w:pPr>
        <w:rPr>
          <w:rFonts w:cs="Times New Roman"/>
        </w:rPr>
      </w:pPr>
      <w:r w:rsidRPr="008A7681">
        <w:rPr>
          <w:rFonts w:cs="Times New Roman"/>
        </w:rPr>
        <w:tab/>
        <w:t>Pēc lietotāja profila dzēšanas mēģinājuma, sistēma lietotājam uzdod jautājumu vai viņš patiešām vēlas dzēst savu profilu, lietotājam tiek dota iespēja atcelt savu darbību gadījumā, ja poga, dzēst profilu tika nospiesta kļūdas dēļ, taču ja lietotājs apstiprina savus nodomus dzēst profilu tad lietotāja profils tiek dzēsts no datu bāzes, taču sistēmā tiek saglabātas lietotāja ievadītās mašīnas, lai vēlāk administratoriem būtu iespēja pārskatīt veiktos pasūtījumus un kādas mašīnas tie tika ņemti uz apkalpi. Kad lietotāja profils ir dzēsts  lietotājs tiek pāradresēts uz sākuma sadaļu.</w:t>
      </w:r>
    </w:p>
    <w:p w14:paraId="5C499C00" w14:textId="78FA4C91" w:rsidR="00EF6097" w:rsidRPr="008A7681" w:rsidRDefault="00EF6097" w:rsidP="003548B1">
      <w:pPr>
        <w:rPr>
          <w:rFonts w:cs="Times New Roman"/>
          <w:sz w:val="20"/>
        </w:rPr>
      </w:pPr>
    </w:p>
    <w:p w14:paraId="00884574" w14:textId="0E81C657" w:rsidR="00EF6097" w:rsidRPr="008A7681" w:rsidRDefault="007C414C" w:rsidP="00EF6097">
      <w:pPr>
        <w:rPr>
          <w:rFonts w:cs="Times New Roman"/>
          <w:b/>
        </w:rPr>
      </w:pPr>
      <w:r w:rsidRPr="008A7681">
        <w:rPr>
          <w:rFonts w:cs="Times New Roman"/>
        </w:rPr>
        <w:tab/>
      </w:r>
      <w:r w:rsidRPr="008A7681">
        <w:rPr>
          <w:rFonts w:cs="Times New Roman"/>
          <w:b/>
        </w:rPr>
        <w:t>7. Lietotāju mašīnu attēlošana</w:t>
      </w:r>
    </w:p>
    <w:p w14:paraId="41806CA6" w14:textId="77777777" w:rsidR="003548B1" w:rsidRDefault="007C414C" w:rsidP="00EF6097">
      <w:pPr>
        <w:rPr>
          <w:rFonts w:cs="Times New Roman"/>
          <w:noProof/>
          <w:lang w:val="en-GB" w:eastAsia="en-GB" w:bidi="ar-SA"/>
        </w:rPr>
      </w:pPr>
      <w:r w:rsidRPr="008A7681">
        <w:rPr>
          <w:rFonts w:cs="Times New Roman"/>
        </w:rPr>
        <w:tab/>
        <w:t>Mašīnu attēlošana ir modulis, kas lietotājam attēlo visas viņa sistēmai pievienotās mašīnas un to informāciju, kā arī kā logs ir atsperes punkts citām funkcijām saistītām ar lietotāja mašīnām. Lietotāju mašīnu attēlošana noris sekojoši (skat. 4.12. att.).</w:t>
      </w:r>
      <w:r w:rsidR="003548B1" w:rsidRPr="003548B1">
        <w:rPr>
          <w:rFonts w:cs="Times New Roman"/>
          <w:noProof/>
          <w:lang w:val="en-GB" w:eastAsia="en-GB" w:bidi="ar-SA"/>
        </w:rPr>
        <w:t xml:space="preserve"> </w:t>
      </w:r>
    </w:p>
    <w:p w14:paraId="23A2AB88" w14:textId="542E0EDD" w:rsidR="007C414C" w:rsidRDefault="003548B1" w:rsidP="00EF6097">
      <w:pPr>
        <w:rPr>
          <w:rFonts w:cs="Times New Roman"/>
        </w:rPr>
      </w:pPr>
      <w:r w:rsidRPr="008A7681">
        <w:rPr>
          <w:rFonts w:cs="Times New Roman"/>
          <w:noProof/>
          <w:lang w:val="en-GB" w:eastAsia="en-GB" w:bidi="ar-SA"/>
        </w:rPr>
        <w:drawing>
          <wp:inline distT="0" distB="0" distL="0" distR="0" wp14:anchorId="550A1FAD" wp14:editId="006E1814">
            <wp:extent cx="5529835" cy="1909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400" cy="1921312"/>
                    </a:xfrm>
                    <a:prstGeom prst="rect">
                      <a:avLst/>
                    </a:prstGeom>
                  </pic:spPr>
                </pic:pic>
              </a:graphicData>
            </a:graphic>
          </wp:inline>
        </w:drawing>
      </w:r>
    </w:p>
    <w:p w14:paraId="412FA8A9" w14:textId="77777777" w:rsidR="003548B1" w:rsidRPr="008A7681" w:rsidRDefault="003548B1" w:rsidP="003548B1">
      <w:pPr>
        <w:jc w:val="center"/>
        <w:rPr>
          <w:rFonts w:cs="Times New Roman"/>
          <w:sz w:val="20"/>
        </w:rPr>
      </w:pPr>
      <w:r w:rsidRPr="008A7681">
        <w:rPr>
          <w:rFonts w:cs="Times New Roman"/>
          <w:sz w:val="20"/>
        </w:rPr>
        <w:t>4.12. att. Lietotāja mašīnu attēlošanas datu plūsmu diagramma</w:t>
      </w:r>
    </w:p>
    <w:p w14:paraId="05FD06A3" w14:textId="77777777" w:rsidR="003548B1" w:rsidRPr="008A7681" w:rsidRDefault="003548B1" w:rsidP="00EF6097">
      <w:pPr>
        <w:rPr>
          <w:rFonts w:cs="Times New Roman"/>
        </w:rPr>
      </w:pPr>
    </w:p>
    <w:p w14:paraId="16F39289" w14:textId="79192631" w:rsidR="007C414C" w:rsidRPr="008A7681" w:rsidRDefault="007C414C" w:rsidP="00EF6097">
      <w:pPr>
        <w:rPr>
          <w:rFonts w:cs="Times New Roman"/>
        </w:rPr>
      </w:pPr>
      <w:r w:rsidRPr="008A7681">
        <w:rPr>
          <w:rFonts w:cs="Times New Roman"/>
        </w:rPr>
        <w:tab/>
        <w:t>Vispirms tiek pārbaudīts vai lietotājs atrodas sistēmā un pretējā gadījumā lietotājs tiek pāradresēts uz sākuma sadaļu, par cik dotā sadaļa nav pieejama nepieslēgtiem lietotājiem.</w:t>
      </w:r>
    </w:p>
    <w:p w14:paraId="54DB1704" w14:textId="545AE58F" w:rsidR="007C414C" w:rsidRPr="008A7681" w:rsidRDefault="007C414C" w:rsidP="00EF6097">
      <w:pPr>
        <w:rPr>
          <w:rFonts w:cs="Times New Roman"/>
        </w:rPr>
      </w:pPr>
      <w:r w:rsidRPr="008A7681">
        <w:rPr>
          <w:rFonts w:cs="Times New Roman"/>
        </w:rPr>
        <w:tab/>
        <w:t xml:space="preserve">Tālāk tiek izgūti dati par visām lietotāja mašīnām, dati par mašīnu ietver sevī šādus laukus – mašīnas numurzīme, modelis, ražotājs, izlaiduma gads, krāsa, iekšbūves materiāls un papildus detaļas. </w:t>
      </w:r>
    </w:p>
    <w:p w14:paraId="7DE76059" w14:textId="5A4B9224" w:rsidR="00CD1104" w:rsidRPr="008A7681" w:rsidRDefault="007C414C" w:rsidP="007C414C">
      <w:pPr>
        <w:rPr>
          <w:rFonts w:cs="Times New Roman"/>
        </w:rPr>
      </w:pPr>
      <w:r w:rsidRPr="008A7681">
        <w:rPr>
          <w:rFonts w:cs="Times New Roman"/>
        </w:rPr>
        <w:tab/>
        <w:t>Un visbeidzot pēc datu izgūšanas tie lietotājam tiek izvadīti secīgi tabulā.</w:t>
      </w:r>
    </w:p>
    <w:p w14:paraId="50ECEFCE" w14:textId="77777777" w:rsidR="00CD1104" w:rsidRPr="008A7681" w:rsidRDefault="00CD1104" w:rsidP="007C414C">
      <w:pPr>
        <w:rPr>
          <w:rFonts w:cs="Times New Roman"/>
        </w:rPr>
      </w:pPr>
    </w:p>
    <w:p w14:paraId="259CD88B" w14:textId="6C77F488" w:rsidR="007C414C" w:rsidRPr="008A7681" w:rsidRDefault="007C414C" w:rsidP="00CD1104">
      <w:pPr>
        <w:ind w:firstLine="720"/>
        <w:rPr>
          <w:rFonts w:cs="Times New Roman"/>
          <w:b/>
        </w:rPr>
      </w:pPr>
      <w:r w:rsidRPr="008A7681">
        <w:rPr>
          <w:rFonts w:cs="Times New Roman"/>
          <w:b/>
        </w:rPr>
        <w:t>8. Lietotāja mašīnas pievienošana</w:t>
      </w:r>
    </w:p>
    <w:p w14:paraId="0753A426" w14:textId="40AB567D" w:rsidR="007C414C" w:rsidRPr="008A7681" w:rsidRDefault="007C414C" w:rsidP="007C414C">
      <w:pPr>
        <w:rPr>
          <w:rFonts w:cs="Times New Roman"/>
        </w:rPr>
      </w:pPr>
      <w:r w:rsidRPr="008A7681">
        <w:rPr>
          <w:rFonts w:cs="Times New Roman"/>
        </w:rPr>
        <w:tab/>
      </w:r>
      <w:r w:rsidR="00CD1104" w:rsidRPr="008A7681">
        <w:rPr>
          <w:rFonts w:cs="Times New Roman"/>
        </w:rPr>
        <w:t>Lietotāja mašīnas pievienošana ir modulis kurā lietotājs pievieno sistēmai informāciju par savu mašīnu, lai vēlāk būtu iespējams veikt pieteikumu uz pakalpojumu, kas savukārt tiek darīts, lai meistars, kas nodarbosies ar mašīnas apkalpi savlaicīgi varētu sagatavoties darbam ar konkrētu mašīnu ietverot tās nianses un īpatnības. Lietotāja mašīnas pievienošana noris sekojoši (skat. 4.13. att.).</w:t>
      </w:r>
    </w:p>
    <w:p w14:paraId="5E62B241" w14:textId="56B7372C" w:rsidR="00CD1104" w:rsidRPr="008A7681" w:rsidRDefault="00CD1104" w:rsidP="00CD1104">
      <w:pPr>
        <w:ind w:firstLine="720"/>
        <w:rPr>
          <w:rFonts w:cs="Times New Roman"/>
        </w:rPr>
      </w:pPr>
      <w:r w:rsidRPr="008A7681">
        <w:rPr>
          <w:rFonts w:cs="Times New Roman"/>
        </w:rPr>
        <w:t>Vispirms tiek pārbaudīts vai lietotājs atrodas sistēmā un pretējā gadījumā lietotājs tiek pāradresēts uz sākuma sadaļu, par cik dotā sadaļa nav pieejama nepieslēgtiem lietotājiem.</w:t>
      </w:r>
    </w:p>
    <w:p w14:paraId="4DCC7C55" w14:textId="28870E3C" w:rsidR="00CD1104" w:rsidRPr="008A7681" w:rsidRDefault="00CD1104" w:rsidP="00CD1104">
      <w:pPr>
        <w:ind w:firstLine="720"/>
        <w:rPr>
          <w:rFonts w:cs="Times New Roman"/>
        </w:rPr>
      </w:pPr>
      <w:r w:rsidRPr="008A7681">
        <w:rPr>
          <w:rFonts w:cs="Times New Roman"/>
        </w:rPr>
        <w:t>Tālāk tiek pieņemta ievade no lietotāja ar informāciju par mašīnu, kurai ir jāiziet validācijas process pirms nonākt datu bāzē. No sākuma tiek pārbaudīta obligāto ievadlauku aizpildītība, gadījumā ja obligātie lauki nebija aizpildīti, lietotājam tiks izvadīts attiecīgais paziņojums. Nākamais solis ir pārbaudīt vai lauki atbilst formāta prasībām, neatbilstības gadījumā lietotājam tiks izvadīts paziņojums.</w:t>
      </w:r>
    </w:p>
    <w:p w14:paraId="6039E504" w14:textId="281CD254" w:rsidR="00CD1104" w:rsidRPr="008A7681" w:rsidRDefault="00CD1104" w:rsidP="00CD1104">
      <w:pPr>
        <w:ind w:firstLine="720"/>
        <w:rPr>
          <w:rFonts w:cs="Times New Roman"/>
        </w:rPr>
      </w:pPr>
      <w:r w:rsidRPr="008A7681">
        <w:rPr>
          <w:rFonts w:cs="Times New Roman"/>
        </w:rPr>
        <w:lastRenderedPageBreak/>
        <w:t>Pēc datu pārbaudes tie tiek ievietoti datu bāzē, negaidītas kļūdas gadījumā lietotājam tiks izvadīts paziņojums par servera kļūdu, bet ja viss noritēs, kā paredzēts, tad lietotājs tiks pāradresēts uz “skatīt lietotāja mašīnas” sadaļu.</w:t>
      </w:r>
    </w:p>
    <w:p w14:paraId="37C364AD" w14:textId="593D1D33" w:rsidR="00CD1104" w:rsidRPr="008A7681" w:rsidRDefault="00477A8A" w:rsidP="00477A8A">
      <w:pPr>
        <w:jc w:val="center"/>
        <w:rPr>
          <w:rFonts w:cs="Times New Roman"/>
        </w:rPr>
      </w:pPr>
      <w:r>
        <w:rPr>
          <w:noProof/>
          <w:lang w:val="en-GB" w:eastAsia="en-GB" w:bidi="ar-SA"/>
        </w:rPr>
        <w:drawing>
          <wp:inline distT="0" distB="0" distL="0" distR="0" wp14:anchorId="189625F1" wp14:editId="6491D744">
            <wp:extent cx="5125250" cy="3178988"/>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2486" cy="3183476"/>
                    </a:xfrm>
                    <a:prstGeom prst="rect">
                      <a:avLst/>
                    </a:prstGeom>
                  </pic:spPr>
                </pic:pic>
              </a:graphicData>
            </a:graphic>
          </wp:inline>
        </w:drawing>
      </w:r>
    </w:p>
    <w:p w14:paraId="754E119E" w14:textId="1FDA170F" w:rsidR="00CF2AB5" w:rsidRPr="003548B1" w:rsidRDefault="00CD1104" w:rsidP="003548B1">
      <w:pPr>
        <w:jc w:val="center"/>
        <w:rPr>
          <w:rFonts w:cs="Times New Roman"/>
          <w:sz w:val="20"/>
        </w:rPr>
      </w:pPr>
      <w:r w:rsidRPr="008A7681">
        <w:rPr>
          <w:rFonts w:cs="Times New Roman"/>
          <w:sz w:val="20"/>
        </w:rPr>
        <w:t>4.13. att. Lietotāja mašīnas pievienošanas datu plūsmu diagramma</w:t>
      </w:r>
    </w:p>
    <w:p w14:paraId="44C59B5F" w14:textId="3295A392" w:rsidR="00CF2AB5" w:rsidRPr="008A7681" w:rsidRDefault="00CF2AB5" w:rsidP="00CF2AB5">
      <w:pPr>
        <w:ind w:firstLine="432"/>
        <w:rPr>
          <w:rFonts w:cs="Times New Roman"/>
          <w:b/>
        </w:rPr>
      </w:pPr>
      <w:r w:rsidRPr="008A7681">
        <w:rPr>
          <w:rFonts w:cs="Times New Roman"/>
          <w:b/>
        </w:rPr>
        <w:t>9. Lietotāja mašīnas datu rediģēšana</w:t>
      </w:r>
    </w:p>
    <w:p w14:paraId="0EE0281F" w14:textId="77777777" w:rsidR="003548B1" w:rsidRDefault="00CF2AB5" w:rsidP="00CF2AB5">
      <w:pPr>
        <w:ind w:firstLine="432"/>
        <w:rPr>
          <w:noProof/>
          <w:lang w:val="en-GB" w:eastAsia="en-GB" w:bidi="ar-SA"/>
        </w:rPr>
      </w:pPr>
      <w:r w:rsidRPr="008A7681">
        <w:rPr>
          <w:rFonts w:cs="Times New Roman"/>
        </w:rPr>
        <w:t>Mašīnas informācijas rediģēšanas sadaļā lietotājam ir iespēja izmainīt informāciju par savu mašīnu, kļūdainas pirmās ievades dēļ vai citu iemeslu pēc. Mašīnas informācijas rediģēšana notiek sekojoši (skat. 4.14. att.).</w:t>
      </w:r>
      <w:r w:rsidR="003548B1" w:rsidRPr="003548B1">
        <w:rPr>
          <w:noProof/>
          <w:lang w:val="en-GB" w:eastAsia="en-GB" w:bidi="ar-SA"/>
        </w:rPr>
        <w:t xml:space="preserve"> </w:t>
      </w:r>
    </w:p>
    <w:p w14:paraId="31B0E00C" w14:textId="5942C3A8" w:rsidR="00CF2AB5" w:rsidRDefault="003548B1" w:rsidP="003548B1">
      <w:pPr>
        <w:rPr>
          <w:rFonts w:cs="Times New Roman"/>
        </w:rPr>
      </w:pPr>
      <w:r>
        <w:rPr>
          <w:noProof/>
          <w:lang w:val="en-GB" w:eastAsia="en-GB" w:bidi="ar-SA"/>
        </w:rPr>
        <w:drawing>
          <wp:inline distT="0" distB="0" distL="0" distR="0" wp14:anchorId="2981DD40" wp14:editId="6DC081A0">
            <wp:extent cx="5862917" cy="3676600"/>
            <wp:effectExtent l="0" t="0" r="508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0531" cy="3700188"/>
                    </a:xfrm>
                    <a:prstGeom prst="rect">
                      <a:avLst/>
                    </a:prstGeom>
                  </pic:spPr>
                </pic:pic>
              </a:graphicData>
            </a:graphic>
          </wp:inline>
        </w:drawing>
      </w:r>
    </w:p>
    <w:p w14:paraId="0A29C486" w14:textId="77777777" w:rsidR="003548B1" w:rsidRPr="008A7681" w:rsidRDefault="003548B1" w:rsidP="003548B1">
      <w:pPr>
        <w:jc w:val="center"/>
        <w:rPr>
          <w:rFonts w:cs="Times New Roman"/>
          <w:sz w:val="20"/>
        </w:rPr>
      </w:pPr>
      <w:r w:rsidRPr="008A7681">
        <w:rPr>
          <w:rFonts w:cs="Times New Roman"/>
          <w:sz w:val="20"/>
        </w:rPr>
        <w:t>4.14. att. Lietotāja mašīnas datu rediģēšanas datu plūsmu diagramma</w:t>
      </w:r>
    </w:p>
    <w:p w14:paraId="7158E450" w14:textId="77777777" w:rsidR="003548B1" w:rsidRPr="008A7681" w:rsidRDefault="003548B1" w:rsidP="00CF2AB5">
      <w:pPr>
        <w:ind w:firstLine="432"/>
        <w:rPr>
          <w:rFonts w:cs="Times New Roman"/>
        </w:rPr>
      </w:pPr>
    </w:p>
    <w:p w14:paraId="342E1B77" w14:textId="77777777" w:rsidR="00CF2AB5" w:rsidRPr="008A7681" w:rsidRDefault="00CF2AB5" w:rsidP="00CF2AB5">
      <w:pPr>
        <w:ind w:firstLine="720"/>
        <w:rPr>
          <w:rFonts w:cs="Times New Roman"/>
        </w:rPr>
      </w:pPr>
      <w:r w:rsidRPr="008A7681">
        <w:rPr>
          <w:rFonts w:cs="Times New Roman"/>
        </w:rPr>
        <w:t>Vispirms tiek pārbaudīts vai lietotājs atrodas sistēmā un pretējā gadījumā lietotājs tiek pāradresēts uz sākuma sadaļu, par cik dotā sadaļa nav pieejama nepieslēgtiem lietotājiem.</w:t>
      </w:r>
    </w:p>
    <w:p w14:paraId="6DE5396A" w14:textId="787B71C7" w:rsidR="00CF2AB5" w:rsidRPr="008A7681" w:rsidRDefault="3489205A" w:rsidP="00CF2AB5">
      <w:pPr>
        <w:ind w:firstLine="432"/>
        <w:rPr>
          <w:rFonts w:cs="Times New Roman"/>
        </w:rPr>
      </w:pPr>
      <w:r w:rsidRPr="008A7681">
        <w:rPr>
          <w:rFonts w:cs="Times New Roman"/>
        </w:rPr>
        <w:t>Pirmais solis ir sagatavot rediģēšanas formu. Vispirms tiek izgūta informācija par rediģējamo mašīnu no datu bāzes, šī informācija tiek ievietota ievadlaukos, lai lietotājam nevajadzēt par jaunu aizpildīt visu informāciju.</w:t>
      </w:r>
    </w:p>
    <w:p w14:paraId="0B98D89B" w14:textId="1E4D5A6D" w:rsidR="00CF2AB5" w:rsidRPr="008A7681" w:rsidRDefault="00CF2AB5" w:rsidP="00CF2AB5">
      <w:pPr>
        <w:ind w:firstLine="720"/>
        <w:rPr>
          <w:rFonts w:cs="Times New Roman"/>
        </w:rPr>
      </w:pPr>
      <w:r w:rsidRPr="008A7681">
        <w:rPr>
          <w:rFonts w:cs="Times New Roman"/>
        </w:rPr>
        <w:t>Tālāk tiek pieņemti labojumi no lietotāja ar informāciju par mašīnu, kurai ir jāiziet validācijas process pirms nonākt datu bāzē. No sākuma tiek pārbaudīta obligāto ievadlauku aizpildītība, gadījumā ja obligātie lauki nebija aizpildīti, lietotājam tiks izvadīts attiecīgais paziņojums. Nākamais solis ir pārbaudīt vai lauki atbilst formāta prasībām, neatbilstības gadījumā lietotājam tiks izvadīts paziņojums.</w:t>
      </w:r>
    </w:p>
    <w:p w14:paraId="461606B9" w14:textId="17F79508" w:rsidR="006D5DD2" w:rsidRPr="008A7681" w:rsidRDefault="00CF2AB5" w:rsidP="003548B1">
      <w:pPr>
        <w:ind w:firstLine="720"/>
        <w:rPr>
          <w:rFonts w:cs="Times New Roman"/>
        </w:rPr>
      </w:pPr>
      <w:r w:rsidRPr="008A7681">
        <w:rPr>
          <w:rFonts w:cs="Times New Roman"/>
        </w:rPr>
        <w:t>Pēc datu pārbaudes tie tiek atjaunināti datu bāzē, negaidītas kļūdas gadījumā lietotājam tiks izvadīts paziņojums par servera kļūdu, bet ja viss noritēs, kā paredzēts, tad lietotājs tiks pāradresēts uz “skatīt lietotāja mašīnas” sadaļu.</w:t>
      </w:r>
    </w:p>
    <w:p w14:paraId="5880399A" w14:textId="5E4153B7" w:rsidR="006D5DD2" w:rsidRPr="008A7681" w:rsidRDefault="006D5DD2" w:rsidP="006D5DD2">
      <w:pPr>
        <w:rPr>
          <w:rFonts w:cs="Times New Roman"/>
        </w:rPr>
      </w:pPr>
    </w:p>
    <w:p w14:paraId="0B35733E" w14:textId="6D939EF5" w:rsidR="006D5DD2" w:rsidRPr="008A7681" w:rsidRDefault="006D5DD2" w:rsidP="006D5DD2">
      <w:pPr>
        <w:rPr>
          <w:rFonts w:cs="Times New Roman"/>
          <w:b/>
        </w:rPr>
      </w:pPr>
      <w:r w:rsidRPr="008A7681">
        <w:rPr>
          <w:rFonts w:cs="Times New Roman"/>
        </w:rPr>
        <w:tab/>
      </w:r>
      <w:r w:rsidRPr="008A7681">
        <w:rPr>
          <w:rFonts w:cs="Times New Roman"/>
          <w:b/>
        </w:rPr>
        <w:t>10. Lietotāja mašīnas dzēšana</w:t>
      </w:r>
    </w:p>
    <w:p w14:paraId="242257E2" w14:textId="77777777" w:rsidR="003548B1" w:rsidRDefault="3489205A" w:rsidP="3489205A">
      <w:pPr>
        <w:ind w:firstLine="720"/>
        <w:rPr>
          <w:rFonts w:cs="Times New Roman"/>
          <w:noProof/>
          <w:lang w:val="en-GB" w:eastAsia="en-GB" w:bidi="ar-SA"/>
        </w:rPr>
      </w:pPr>
      <w:r w:rsidRPr="008A7681">
        <w:rPr>
          <w:rFonts w:cs="Times New Roman"/>
        </w:rPr>
        <w:t>Gadījumā, ja lietotājam informācija par mašīnu ir galīgi novecojusi un piemēram viņam vairs nav dotā mašīna, lietotājs var dzēst veco un neaktuālo informāciju par savām mašīnām. Mašīnas dzēšana noris sekojoši (skat. 4.15. att.).</w:t>
      </w:r>
      <w:r w:rsidR="003548B1" w:rsidRPr="003548B1">
        <w:rPr>
          <w:rFonts w:cs="Times New Roman"/>
          <w:noProof/>
          <w:lang w:val="en-GB" w:eastAsia="en-GB" w:bidi="ar-SA"/>
        </w:rPr>
        <w:t xml:space="preserve"> </w:t>
      </w:r>
    </w:p>
    <w:p w14:paraId="53460AB3" w14:textId="5E2A45FD" w:rsidR="006D5DD2" w:rsidRDefault="003548B1" w:rsidP="3489205A">
      <w:pPr>
        <w:ind w:firstLine="720"/>
        <w:rPr>
          <w:rFonts w:cs="Times New Roman"/>
        </w:rPr>
      </w:pPr>
      <w:r w:rsidRPr="008A7681">
        <w:rPr>
          <w:rFonts w:cs="Times New Roman"/>
          <w:noProof/>
          <w:lang w:val="en-GB" w:eastAsia="en-GB" w:bidi="ar-SA"/>
        </w:rPr>
        <w:drawing>
          <wp:inline distT="0" distB="0" distL="0" distR="0" wp14:anchorId="37251E99" wp14:editId="26139AEA">
            <wp:extent cx="4822853" cy="1699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820" cy="1715082"/>
                    </a:xfrm>
                    <a:prstGeom prst="rect">
                      <a:avLst/>
                    </a:prstGeom>
                  </pic:spPr>
                </pic:pic>
              </a:graphicData>
            </a:graphic>
          </wp:inline>
        </w:drawing>
      </w:r>
    </w:p>
    <w:p w14:paraId="3123A459" w14:textId="77777777" w:rsidR="003548B1" w:rsidRPr="008A7681" w:rsidRDefault="003548B1" w:rsidP="003548B1">
      <w:pPr>
        <w:jc w:val="center"/>
        <w:rPr>
          <w:rFonts w:cs="Times New Roman"/>
          <w:sz w:val="20"/>
        </w:rPr>
      </w:pPr>
      <w:r w:rsidRPr="008A7681">
        <w:rPr>
          <w:rFonts w:cs="Times New Roman"/>
          <w:sz w:val="20"/>
        </w:rPr>
        <w:t>4.15. att. Lietotāja mašīnas dzēšanas datu plūsmu diagramma</w:t>
      </w:r>
    </w:p>
    <w:p w14:paraId="16CBD13B" w14:textId="77777777" w:rsidR="003548B1" w:rsidRPr="008A7681" w:rsidRDefault="003548B1" w:rsidP="3489205A">
      <w:pPr>
        <w:ind w:firstLine="720"/>
        <w:rPr>
          <w:rFonts w:cs="Times New Roman"/>
        </w:rPr>
      </w:pPr>
    </w:p>
    <w:p w14:paraId="0D8820E5" w14:textId="02238246" w:rsidR="006D5DD2" w:rsidRPr="008A7681" w:rsidRDefault="006D5DD2" w:rsidP="006D5DD2">
      <w:pPr>
        <w:ind w:firstLine="720"/>
        <w:rPr>
          <w:rFonts w:cs="Times New Roman"/>
        </w:rPr>
      </w:pPr>
      <w:r w:rsidRPr="008A7681">
        <w:rPr>
          <w:rFonts w:cs="Times New Roman"/>
        </w:rPr>
        <w:t>Vispirms tiek pārbaudīts vai lietotājs atrodas sistēmā un pretējā gadījumā lietotājs tiek pāradresēts uz sākuma sadaļu, par cik dotā sadaļa nav pieejama nepieslēgtiem lietotājiem.</w:t>
      </w:r>
    </w:p>
    <w:p w14:paraId="20157230" w14:textId="2FC9FE0F" w:rsidR="006D5DD2" w:rsidRPr="008A7681" w:rsidRDefault="3489205A" w:rsidP="3489205A">
      <w:pPr>
        <w:ind w:firstLine="720"/>
        <w:rPr>
          <w:rFonts w:cs="Times New Roman"/>
        </w:rPr>
      </w:pPr>
      <w:r w:rsidRPr="008A7681">
        <w:rPr>
          <w:rFonts w:cs="Times New Roman"/>
        </w:rPr>
        <w:t xml:space="preserve">Tālāk tiek nosūtīts pieprasījums uz datu bāzi par mašīnas informācijas dzēšanu, ja dotai mašīnai bija veikta apkalpe, tad pasūtījumos turpmāk vairs nebūs iespēja redzēt informāciju dotajam pasūtījumam par to, kādai mašīnai tika veikta apkalpe, taču pašu pasūtījumu ierakstus tas nekā neietekmēs. Ja dzēšanas procesā notiks kāda neparedzēta kļūda, lietotājam tiks izvadīts </w:t>
      </w:r>
      <w:r w:rsidRPr="008A7681">
        <w:rPr>
          <w:rFonts w:cs="Times New Roman"/>
        </w:rPr>
        <w:lastRenderedPageBreak/>
        <w:t>paziņojums par servera kļūdu, pretējā gadījumā lietotājam tiks izvadīts paziņojums par veiksmīgu mašīnas dzēšanu.</w:t>
      </w:r>
    </w:p>
    <w:p w14:paraId="60CF9321" w14:textId="276769B9" w:rsidR="006D5DD2" w:rsidRPr="008A7681" w:rsidRDefault="006D5DD2" w:rsidP="00901911">
      <w:pPr>
        <w:rPr>
          <w:rFonts w:cs="Times New Roman"/>
        </w:rPr>
      </w:pPr>
    </w:p>
    <w:p w14:paraId="11925257" w14:textId="760B184D" w:rsidR="00901911" w:rsidRPr="008A7681" w:rsidRDefault="00901911" w:rsidP="00901911">
      <w:pPr>
        <w:rPr>
          <w:rFonts w:cs="Times New Roman"/>
          <w:b/>
        </w:rPr>
      </w:pPr>
      <w:r w:rsidRPr="008A7681">
        <w:rPr>
          <w:rFonts w:cs="Times New Roman"/>
        </w:rPr>
        <w:tab/>
      </w:r>
      <w:r w:rsidRPr="008A7681">
        <w:rPr>
          <w:rFonts w:cs="Times New Roman"/>
          <w:b/>
        </w:rPr>
        <w:t xml:space="preserve">11. </w:t>
      </w:r>
      <w:r w:rsidR="002460AA" w:rsidRPr="008A7681">
        <w:rPr>
          <w:rFonts w:cs="Times New Roman"/>
          <w:b/>
        </w:rPr>
        <w:t>Pakalpojuma informācijas attēlošana</w:t>
      </w:r>
    </w:p>
    <w:p w14:paraId="29A9BFD7" w14:textId="77777777" w:rsidR="003548B1" w:rsidRDefault="002460AA" w:rsidP="002460AA">
      <w:pPr>
        <w:rPr>
          <w:rFonts w:cs="Times New Roman"/>
          <w:noProof/>
          <w:lang w:val="en-GB" w:eastAsia="en-GB" w:bidi="ar-SA"/>
        </w:rPr>
      </w:pPr>
      <w:r w:rsidRPr="008A7681">
        <w:rPr>
          <w:rFonts w:cs="Times New Roman"/>
        </w:rPr>
        <w:tab/>
        <w:t>Uzņēmuma pakalpojumu attēlošana attēlo uzņēmumam pieejamos pakalpojumus rādot informāciju par tiem, kā arī attēlojot tiem sarakstītās lietotāju atsauksmes, no kurām arī tiek skaitīts pakalpojuma reitings. Pakalpojuma informācijas attēlošana noris sekojoši (skat. 4.16. att.).</w:t>
      </w:r>
      <w:r w:rsidR="003548B1" w:rsidRPr="003548B1">
        <w:rPr>
          <w:rFonts w:cs="Times New Roman"/>
          <w:noProof/>
          <w:lang w:val="en-GB" w:eastAsia="en-GB" w:bidi="ar-SA"/>
        </w:rPr>
        <w:t xml:space="preserve"> </w:t>
      </w:r>
    </w:p>
    <w:p w14:paraId="2E122C5A" w14:textId="3510802F" w:rsidR="00EF6097" w:rsidRDefault="003548B1" w:rsidP="002460AA">
      <w:pPr>
        <w:rPr>
          <w:rFonts w:cs="Times New Roman"/>
        </w:rPr>
      </w:pPr>
      <w:r w:rsidRPr="008A7681">
        <w:rPr>
          <w:rFonts w:cs="Times New Roman"/>
          <w:noProof/>
          <w:lang w:val="en-GB" w:eastAsia="en-GB" w:bidi="ar-SA"/>
        </w:rPr>
        <w:drawing>
          <wp:inline distT="0" distB="0" distL="0" distR="0" wp14:anchorId="59C96A28" wp14:editId="71C2C58B">
            <wp:extent cx="6047334" cy="162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8498" cy="1630843"/>
                    </a:xfrm>
                    <a:prstGeom prst="rect">
                      <a:avLst/>
                    </a:prstGeom>
                  </pic:spPr>
                </pic:pic>
              </a:graphicData>
            </a:graphic>
          </wp:inline>
        </w:drawing>
      </w:r>
    </w:p>
    <w:p w14:paraId="55125015" w14:textId="738BCF41" w:rsidR="003548B1" w:rsidRPr="008A7681" w:rsidRDefault="003548B1" w:rsidP="003548B1">
      <w:pPr>
        <w:jc w:val="center"/>
        <w:rPr>
          <w:rFonts w:cs="Times New Roman"/>
        </w:rPr>
      </w:pPr>
      <w:r w:rsidRPr="008A7681">
        <w:rPr>
          <w:rFonts w:cs="Times New Roman"/>
          <w:sz w:val="20"/>
          <w:szCs w:val="20"/>
        </w:rPr>
        <w:t>4.16. att. Pakalpojuma informācijas attēlošanas datu plūsmu diagramma</w:t>
      </w:r>
    </w:p>
    <w:p w14:paraId="4EA8F631" w14:textId="0B3550B4" w:rsidR="008928CF" w:rsidRPr="008A7681" w:rsidRDefault="008928CF" w:rsidP="002460AA">
      <w:pPr>
        <w:rPr>
          <w:rFonts w:cs="Times New Roman"/>
        </w:rPr>
      </w:pPr>
      <w:r w:rsidRPr="008A7681">
        <w:rPr>
          <w:rFonts w:cs="Times New Roman"/>
        </w:rPr>
        <w:tab/>
        <w:t xml:space="preserve">No sākuma tiek iegūts pakalpojuma id, pēc tā, kad lietotājs sadaļā “skatīt visus pakalpojumus” nospiedis pogu, lai skatītu informāciju pakalpojumam sīkāk no datu bāzes teik izgūti dati par pakalpojumu, tas ir – nosaukums, bilde, cena, darba apjoms un apraksts. </w:t>
      </w:r>
    </w:p>
    <w:p w14:paraId="1765CDF4" w14:textId="50D2E561" w:rsidR="008928CF" w:rsidRPr="008A7681" w:rsidRDefault="008928CF" w:rsidP="002460AA">
      <w:pPr>
        <w:rPr>
          <w:rFonts w:cs="Times New Roman"/>
        </w:rPr>
      </w:pPr>
      <w:r w:rsidRPr="008A7681">
        <w:rPr>
          <w:rFonts w:cs="Times New Roman"/>
        </w:rPr>
        <w:tab/>
        <w:t xml:space="preserve">Tālāk tiek izgūti dati par dotā  pakalpojuma atsauksmēm, tas ir atsauksmes autors, reitings, datums, atsauksme un vai viņa ir anonīma. </w:t>
      </w:r>
    </w:p>
    <w:p w14:paraId="2746EF38" w14:textId="588C5FF5" w:rsidR="002460AA" w:rsidRPr="003548B1" w:rsidRDefault="008928CF" w:rsidP="003548B1">
      <w:pPr>
        <w:rPr>
          <w:rFonts w:cs="Times New Roman"/>
        </w:rPr>
      </w:pPr>
      <w:r w:rsidRPr="008A7681">
        <w:rPr>
          <w:rFonts w:cs="Times New Roman"/>
        </w:rPr>
        <w:tab/>
        <w:t>Pēdējais solis pirms datu atrādīšanas ir datu apstrāde. Ja lietotājs ir atzīmējis savu atsauksmi par anonīmu, tad viņa vārds netiek attēlots. Kā arī pakalpojuma reitings tiek skaitīts pēc reitinga atsauksmēs un tiek skaitīts atsauksmju skaits.</w:t>
      </w:r>
    </w:p>
    <w:p w14:paraId="0899E721" w14:textId="474AAC50" w:rsidR="008928CF" w:rsidRPr="008A7681" w:rsidRDefault="008928CF" w:rsidP="008928CF">
      <w:pPr>
        <w:rPr>
          <w:rFonts w:cs="Times New Roman"/>
        </w:rPr>
      </w:pPr>
    </w:p>
    <w:p w14:paraId="16C14857" w14:textId="073C8C67" w:rsidR="008928CF" w:rsidRPr="008A7681" w:rsidRDefault="008928CF" w:rsidP="008928CF">
      <w:pPr>
        <w:rPr>
          <w:rFonts w:cs="Times New Roman"/>
          <w:b/>
        </w:rPr>
      </w:pPr>
      <w:r w:rsidRPr="008A7681">
        <w:rPr>
          <w:rFonts w:cs="Times New Roman"/>
        </w:rPr>
        <w:tab/>
      </w:r>
      <w:r w:rsidRPr="008A7681">
        <w:rPr>
          <w:rFonts w:cs="Times New Roman"/>
          <w:b/>
        </w:rPr>
        <w:t>12. Pakalpojuma pieteikšana</w:t>
      </w:r>
    </w:p>
    <w:p w14:paraId="67634997" w14:textId="2ED40664" w:rsidR="008928CF" w:rsidRPr="008A7681" w:rsidRDefault="008928CF" w:rsidP="008928CF">
      <w:pPr>
        <w:rPr>
          <w:rFonts w:cs="Times New Roman"/>
        </w:rPr>
      </w:pPr>
      <w:r w:rsidRPr="008A7681">
        <w:rPr>
          <w:rFonts w:cs="Times New Roman"/>
        </w:rPr>
        <w:tab/>
      </w:r>
      <w:r w:rsidR="00EA1A3A" w:rsidRPr="008A7681">
        <w:rPr>
          <w:rFonts w:cs="Times New Roman"/>
        </w:rPr>
        <w:t xml:space="preserve">Pakalpojuma pieteikšana ir vissvarīgākais mājaslapas modulis un faktiski tās pastāvēšanas mērķis pateicoties kuram, lietotājam ir iespēja veidot pieteikumu uz kādu no uzņēmuma pakalpojumiem savai mašīnai. </w:t>
      </w:r>
      <w:r w:rsidRPr="008A7681">
        <w:rPr>
          <w:rFonts w:cs="Times New Roman"/>
        </w:rPr>
        <w:t>Pakalpojuma pieteikšana noris sekojoši (skat. 4.17. att.).</w:t>
      </w:r>
    </w:p>
    <w:p w14:paraId="1B9E4FCE" w14:textId="117A18E8" w:rsidR="00EA1A3A" w:rsidRPr="008A7681" w:rsidRDefault="00EA1A3A" w:rsidP="00EA1A3A">
      <w:pPr>
        <w:ind w:firstLine="720"/>
        <w:rPr>
          <w:rFonts w:cs="Times New Roman"/>
        </w:rPr>
      </w:pPr>
      <w:r w:rsidRPr="008A7681">
        <w:rPr>
          <w:rFonts w:cs="Times New Roman"/>
        </w:rPr>
        <w:t>Vispirms tiek pārbaudīts vai lietotājs atrodas sistēmā un pretējā gadījumā lietotājs tiek pāradresēts uz sākuma sadaļu, par cik dotā sadaļa nav pieejama nepieslēgtiem lietotājiem.</w:t>
      </w:r>
    </w:p>
    <w:p w14:paraId="1705F8B5" w14:textId="3FED15E8" w:rsidR="00EA1A3A" w:rsidRPr="008A7681" w:rsidRDefault="00EA1A3A" w:rsidP="008928CF">
      <w:pPr>
        <w:rPr>
          <w:rFonts w:cs="Times New Roman"/>
        </w:rPr>
      </w:pPr>
      <w:r w:rsidRPr="008A7681">
        <w:rPr>
          <w:rFonts w:cs="Times New Roman"/>
        </w:rPr>
        <w:tab/>
        <w:t xml:space="preserve">Tālāk tiek ņemta lietotāja ievade pieteikuma veidošanai. Pakalpojuma Id tiek ņemts automātiski, lietotājam iepriekš izvēloties, kādam tieši pakalpojumam viņš vēlas veidot pieteikumu. Pirmais, kas tiek prasīts ir lietotājam izvēlēties, kādai no savām mašīnām viņš vēlās doto apkalpi. Mašīna ir jāizvēlas no saraksta ar mašīnām kurai dati tiek izgūti par lietotāja </w:t>
      </w:r>
      <w:r w:rsidRPr="008A7681">
        <w:rPr>
          <w:rFonts w:cs="Times New Roman"/>
        </w:rPr>
        <w:lastRenderedPageBreak/>
        <w:t>mašīnām no datu bāzes mašīnu tabulas, tiek izgūti sekojoši dati – mašīnas id, mašīnas numurzīme, ražotājs un modelis. Ja lietotājs neizvēlēsies nevienu mašīnu viņam tiks izvadīts attiecīgais paziņojums. Kā arī lietotājam ir jāizvēlas apmeklējuma datums.</w:t>
      </w:r>
    </w:p>
    <w:p w14:paraId="5CB18B40" w14:textId="333C5E61" w:rsidR="00EA1A3A" w:rsidRPr="008A7681" w:rsidRDefault="00EA1A3A" w:rsidP="008928CF">
      <w:pPr>
        <w:rPr>
          <w:rFonts w:cs="Times New Roman"/>
        </w:rPr>
      </w:pPr>
      <w:r w:rsidRPr="008A7681">
        <w:rPr>
          <w:rFonts w:cs="Times New Roman"/>
        </w:rPr>
        <w:tab/>
        <w:t>Lai izvairītos no neparedzētām ievadēm caur neparedzētām metodēm, tālāk ir datu pārbaude uz formāta prasībām.</w:t>
      </w:r>
    </w:p>
    <w:p w14:paraId="2DFD7BD1" w14:textId="301F92BC" w:rsidR="001A0458" w:rsidRPr="008A7681" w:rsidRDefault="001A0458" w:rsidP="008928CF">
      <w:pPr>
        <w:rPr>
          <w:rFonts w:cs="Times New Roman"/>
        </w:rPr>
      </w:pPr>
      <w:r w:rsidRPr="008A7681">
        <w:rPr>
          <w:rFonts w:cs="Times New Roman"/>
        </w:rPr>
        <w:tab/>
        <w:t>Kad dati ir izgājuši formāta pārbaudi, pasūtījums tiek pievienots datu bāzei, pretējā gadījumā lietotājam tiek izvadīts paziņojums par servera kļūdu, taču ja pasūtījums veiksmīgi tika saglabāts, tad lietotājs tiek pāradresēts uz  “skatīt aktīvos pasūtījumus” sadaļu.</w:t>
      </w:r>
    </w:p>
    <w:p w14:paraId="133B5746" w14:textId="02E28CD4" w:rsidR="00EA1A3A" w:rsidRPr="008A7681" w:rsidRDefault="00477A8A" w:rsidP="00EA1A3A">
      <w:pPr>
        <w:jc w:val="center"/>
        <w:rPr>
          <w:rFonts w:cs="Times New Roman"/>
        </w:rPr>
      </w:pPr>
      <w:r>
        <w:rPr>
          <w:noProof/>
          <w:lang w:val="en-GB" w:eastAsia="en-GB" w:bidi="ar-SA"/>
        </w:rPr>
        <w:drawing>
          <wp:inline distT="0" distB="0" distL="0" distR="0" wp14:anchorId="484155D7" wp14:editId="77EE6187">
            <wp:extent cx="4402951" cy="3366277"/>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9776" cy="3371495"/>
                    </a:xfrm>
                    <a:prstGeom prst="rect">
                      <a:avLst/>
                    </a:prstGeom>
                  </pic:spPr>
                </pic:pic>
              </a:graphicData>
            </a:graphic>
          </wp:inline>
        </w:drawing>
      </w:r>
    </w:p>
    <w:p w14:paraId="3F54EC9C" w14:textId="6C476BDB" w:rsidR="00EA1A3A" w:rsidRPr="008A7681" w:rsidRDefault="00EA1A3A" w:rsidP="00EA1A3A">
      <w:pPr>
        <w:jc w:val="center"/>
        <w:rPr>
          <w:rFonts w:cs="Times New Roman"/>
          <w:sz w:val="20"/>
        </w:rPr>
      </w:pPr>
      <w:r w:rsidRPr="008A7681">
        <w:rPr>
          <w:rFonts w:cs="Times New Roman"/>
          <w:sz w:val="20"/>
        </w:rPr>
        <w:t>4.17. att. Pakalpojuma pieteikšanas datu plūsmu diagramma</w:t>
      </w:r>
    </w:p>
    <w:p w14:paraId="0B0190D8" w14:textId="4F40DB70" w:rsidR="001A0458" w:rsidRPr="008A7681" w:rsidRDefault="001A0458" w:rsidP="001A0458">
      <w:pPr>
        <w:rPr>
          <w:rFonts w:cs="Times New Roman"/>
        </w:rPr>
      </w:pPr>
    </w:p>
    <w:p w14:paraId="062F3C52" w14:textId="05CE998D" w:rsidR="001A0458" w:rsidRPr="008A7681" w:rsidRDefault="001A0458" w:rsidP="001A0458">
      <w:pPr>
        <w:rPr>
          <w:rFonts w:cs="Times New Roman"/>
          <w:b/>
        </w:rPr>
      </w:pPr>
      <w:r w:rsidRPr="008A7681">
        <w:rPr>
          <w:rFonts w:cs="Times New Roman"/>
        </w:rPr>
        <w:tab/>
      </w:r>
      <w:r w:rsidRPr="008A7681">
        <w:rPr>
          <w:rFonts w:cs="Times New Roman"/>
          <w:b/>
        </w:rPr>
        <w:t>13. Atsauksmes Pievienošana</w:t>
      </w:r>
    </w:p>
    <w:p w14:paraId="61E568B9" w14:textId="426DCE3F" w:rsidR="001A0458" w:rsidRPr="008A7681" w:rsidRDefault="001A0458" w:rsidP="001A0458">
      <w:pPr>
        <w:rPr>
          <w:rFonts w:cs="Times New Roman"/>
        </w:rPr>
      </w:pPr>
      <w:r w:rsidRPr="008A7681">
        <w:rPr>
          <w:rFonts w:cs="Times New Roman"/>
        </w:rPr>
        <w:tab/>
        <w:t>Atsauksmju rakstīšana ir nozīmīga sistēmas sastāvdaļa, jo lietotājiem ir svarīgi izteikt savu viedokli par saņemto pakalpojumu un izklāstīt savu gūto pieredzi, kā arī viņiem ir div tik svarīgi redzēt citu cilvēku viedokli un gūto pieredzi sadarbībā ar uzņēmumu. Tar ir arī dubultā svarīgi pašam uzņēmumam, jo dod labāku atpakaļ saites iespēju ar klientiem un palīdz ar uzņēmuma pozitīva tēla veidošanu un jaunu klientu piesaistīšanu, gadījumā, ja vairums atsauksmju ir pozitīvas un pilnas ar uzslavu. Atsauksmes pievienošana noris sekojoši (skat. 4.18. att.).</w:t>
      </w:r>
    </w:p>
    <w:p w14:paraId="3974E596" w14:textId="77777777" w:rsidR="001A0458" w:rsidRPr="008A7681" w:rsidRDefault="001A0458" w:rsidP="001A0458">
      <w:pPr>
        <w:ind w:firstLine="720"/>
        <w:rPr>
          <w:rFonts w:cs="Times New Roman"/>
        </w:rPr>
      </w:pPr>
      <w:r w:rsidRPr="008A7681">
        <w:rPr>
          <w:rFonts w:cs="Times New Roman"/>
        </w:rPr>
        <w:t>Vispirms tiek pārbaudīts vai lietotājs atrodas sistēmā un pretējā gadījumā lietotājs tiek pāradresēts uz sākuma sadaļu, par cik dotā sadaļa nav pieejama nepieslēgtiem lietotājiem.</w:t>
      </w:r>
    </w:p>
    <w:p w14:paraId="1FD9488E" w14:textId="3B0A4968" w:rsidR="001A0458" w:rsidRPr="008A7681" w:rsidRDefault="001A0458" w:rsidP="001A0458">
      <w:pPr>
        <w:rPr>
          <w:rFonts w:cs="Times New Roman"/>
        </w:rPr>
      </w:pPr>
      <w:r w:rsidRPr="008A7681">
        <w:rPr>
          <w:rFonts w:cs="Times New Roman"/>
        </w:rPr>
        <w:tab/>
        <w:t>Tālāk tiek pieņemta ievade no lietotāja un notiek šo datu apstrāde, tēmas id tiek automātiski pieņemts lietotājam atkarībā no tā, par ko lietotājs raksta atsauksmi.</w:t>
      </w:r>
      <w:r w:rsidR="00193DF7" w:rsidRPr="008A7681">
        <w:rPr>
          <w:rFonts w:cs="Times New Roman"/>
        </w:rPr>
        <w:t xml:space="preserve"> </w:t>
      </w:r>
      <w:r w:rsidRPr="008A7681">
        <w:rPr>
          <w:rFonts w:cs="Times New Roman"/>
        </w:rPr>
        <w:t xml:space="preserve">Vispirms </w:t>
      </w:r>
      <w:r w:rsidRPr="008A7681">
        <w:rPr>
          <w:rFonts w:cs="Times New Roman"/>
        </w:rPr>
        <w:lastRenderedPageBreak/>
        <w:t>notiek datu pārbaude uz aizpildītību, ja obligātie lauku nav aizpildīti, lietotājam tiek izvadīts attiecīgais paziņojums.</w:t>
      </w:r>
      <w:r w:rsidR="00193DF7" w:rsidRPr="008A7681">
        <w:rPr>
          <w:rFonts w:cs="Times New Roman"/>
        </w:rPr>
        <w:t xml:space="preserve"> Nākamais ir pārbaudīt datu atbilstību formātam, neatbilstības gadījumā lietotājam tiek izvadīts paziņojums.</w:t>
      </w:r>
    </w:p>
    <w:p w14:paraId="14AEDFDE" w14:textId="0C45EA5B" w:rsidR="00193DF7" w:rsidRPr="008A7681" w:rsidRDefault="00193DF7" w:rsidP="001A0458">
      <w:pPr>
        <w:rPr>
          <w:rFonts w:cs="Times New Roman"/>
        </w:rPr>
      </w:pPr>
      <w:r w:rsidRPr="008A7681">
        <w:rPr>
          <w:rFonts w:cs="Times New Roman"/>
        </w:rPr>
        <w:tab/>
        <w:t>Kad lietotājs ir izgājis ievades datu pārbaudi, viņš tiek pāradresēts uz “skatīt manas atsauksmes” un tā atsauksme tiek pievienota datu bāzei ar statusu “gaida izskatīšanu”, tas nozīmē to, ka atsauksme nekur mājaslapā netiks attēlota līdz administrators to nebūs izskatījis un apstiprinājis.</w:t>
      </w:r>
    </w:p>
    <w:p w14:paraId="3365E6D0" w14:textId="76E5FB48" w:rsidR="001A0458" w:rsidRPr="008A7681" w:rsidRDefault="001A0458" w:rsidP="001A0458">
      <w:pPr>
        <w:rPr>
          <w:rFonts w:cs="Times New Roman"/>
        </w:rPr>
      </w:pPr>
      <w:r w:rsidRPr="008A7681">
        <w:rPr>
          <w:rFonts w:cs="Times New Roman"/>
        </w:rPr>
        <w:tab/>
        <w:t xml:space="preserve"> </w:t>
      </w:r>
    </w:p>
    <w:p w14:paraId="2E2BD8C3" w14:textId="04312B2B" w:rsidR="002460AA" w:rsidRPr="008A7681" w:rsidRDefault="00F829AE" w:rsidP="00073EF8">
      <w:pPr>
        <w:ind w:left="-709"/>
        <w:jc w:val="center"/>
        <w:rPr>
          <w:rFonts w:cs="Times New Roman"/>
        </w:rPr>
      </w:pPr>
      <w:r>
        <w:rPr>
          <w:noProof/>
          <w:lang w:val="en-GB" w:eastAsia="en-GB" w:bidi="ar-SA"/>
        </w:rPr>
        <w:drawing>
          <wp:inline distT="0" distB="0" distL="0" distR="0" wp14:anchorId="6D51D0AF" wp14:editId="0D4568B5">
            <wp:extent cx="4502843" cy="2930422"/>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2039" cy="2936407"/>
                    </a:xfrm>
                    <a:prstGeom prst="rect">
                      <a:avLst/>
                    </a:prstGeom>
                  </pic:spPr>
                </pic:pic>
              </a:graphicData>
            </a:graphic>
          </wp:inline>
        </w:drawing>
      </w:r>
    </w:p>
    <w:p w14:paraId="683F5313" w14:textId="1EAD6EDC" w:rsidR="001A0458" w:rsidRPr="008A7681" w:rsidRDefault="001A0458" w:rsidP="001A0458">
      <w:pPr>
        <w:jc w:val="center"/>
        <w:rPr>
          <w:rFonts w:cs="Times New Roman"/>
          <w:sz w:val="20"/>
        </w:rPr>
      </w:pPr>
      <w:r w:rsidRPr="008A7681">
        <w:rPr>
          <w:rFonts w:cs="Times New Roman"/>
          <w:sz w:val="20"/>
        </w:rPr>
        <w:t>4.18. att. Atsauksmes pievienošanas datu plūsmu diagramma</w:t>
      </w:r>
    </w:p>
    <w:p w14:paraId="7E82BED7" w14:textId="6F2740F6" w:rsidR="00193DF7" w:rsidRPr="008A7681" w:rsidRDefault="00193DF7" w:rsidP="00193DF7">
      <w:pPr>
        <w:rPr>
          <w:rFonts w:cs="Times New Roman"/>
        </w:rPr>
      </w:pPr>
    </w:p>
    <w:p w14:paraId="4FF4195F" w14:textId="157AE929" w:rsidR="00193DF7" w:rsidRPr="008A7681" w:rsidRDefault="00193DF7" w:rsidP="00193DF7">
      <w:pPr>
        <w:rPr>
          <w:rFonts w:cs="Times New Roman"/>
          <w:b/>
        </w:rPr>
      </w:pPr>
      <w:r w:rsidRPr="008A7681">
        <w:rPr>
          <w:rFonts w:cs="Times New Roman"/>
        </w:rPr>
        <w:tab/>
      </w:r>
      <w:r w:rsidRPr="008A7681">
        <w:rPr>
          <w:rFonts w:cs="Times New Roman"/>
          <w:b/>
        </w:rPr>
        <w:t>14. A</w:t>
      </w:r>
      <w:r w:rsidR="00371041" w:rsidRPr="008A7681">
        <w:rPr>
          <w:rFonts w:cs="Times New Roman"/>
          <w:b/>
        </w:rPr>
        <w:t>tsauksmes</w:t>
      </w:r>
      <w:r w:rsidRPr="008A7681">
        <w:rPr>
          <w:rFonts w:cs="Times New Roman"/>
          <w:b/>
        </w:rPr>
        <w:t xml:space="preserve"> rediģēšana</w:t>
      </w:r>
    </w:p>
    <w:p w14:paraId="4BF672CF" w14:textId="13763DA4" w:rsidR="00193DF7" w:rsidRPr="008A7681" w:rsidRDefault="00193DF7" w:rsidP="00193DF7">
      <w:pPr>
        <w:rPr>
          <w:rFonts w:cs="Times New Roman"/>
        </w:rPr>
      </w:pPr>
      <w:r w:rsidRPr="008A7681">
        <w:rPr>
          <w:rFonts w:cs="Times New Roman"/>
        </w:rPr>
        <w:tab/>
        <w:t>Kā jau bija iepriekš minēts, ir svarīgi lietotājam sniegt maksimālu brīvību viņa ievadīto datu rediģēšanā, tāpēc lietotājam ir iespēja arī rediģēt savu atsauksmju saturu. Atsauksm</w:t>
      </w:r>
      <w:r w:rsidR="00371041" w:rsidRPr="008A7681">
        <w:rPr>
          <w:rFonts w:cs="Times New Roman"/>
        </w:rPr>
        <w:t>es</w:t>
      </w:r>
      <w:r w:rsidRPr="008A7681">
        <w:rPr>
          <w:rFonts w:cs="Times New Roman"/>
        </w:rPr>
        <w:t xml:space="preserve"> rediģēšana noris sekojoši (skat. 4.19. att.).</w:t>
      </w:r>
    </w:p>
    <w:p w14:paraId="2789C0D6" w14:textId="2FD32C7F" w:rsidR="00193DF7" w:rsidRPr="008A7681" w:rsidRDefault="00193DF7" w:rsidP="00193DF7">
      <w:pPr>
        <w:ind w:firstLine="720"/>
        <w:rPr>
          <w:rFonts w:cs="Times New Roman"/>
        </w:rPr>
      </w:pPr>
      <w:r w:rsidRPr="008A7681">
        <w:rPr>
          <w:rFonts w:cs="Times New Roman"/>
        </w:rPr>
        <w:t>Vispirms tiek pārbaudīts vai lietotājs atrodas sistēmā un pretējā gadījumā lietotājs tiek pāradresēts uz sākuma sadaļu, par cik dotā sadaļa nav pieejama nepieslēgtiem lietotājiem.</w:t>
      </w:r>
    </w:p>
    <w:p w14:paraId="535ED848" w14:textId="0A2C60AA" w:rsidR="00193DF7" w:rsidRPr="008A7681" w:rsidRDefault="3489205A" w:rsidP="00193DF7">
      <w:pPr>
        <w:ind w:firstLine="720"/>
        <w:rPr>
          <w:rFonts w:cs="Times New Roman"/>
        </w:rPr>
      </w:pPr>
      <w:r w:rsidRPr="008A7681">
        <w:rPr>
          <w:rFonts w:cs="Times New Roman"/>
        </w:rPr>
        <w:t>Nākamais solis ir sagatavota rediģēšanas formu, izgūstot atsauksmes datus no datu bāzes un ievietojot datus attiecīgajos laukos rediģēšanas formā.</w:t>
      </w:r>
    </w:p>
    <w:p w14:paraId="0709EBBC" w14:textId="7741AF82" w:rsidR="00193DF7" w:rsidRPr="008A7681" w:rsidRDefault="00193DF7" w:rsidP="00193DF7">
      <w:pPr>
        <w:ind w:firstLine="720"/>
        <w:rPr>
          <w:rFonts w:cs="Times New Roman"/>
        </w:rPr>
      </w:pPr>
      <w:r w:rsidRPr="008A7681">
        <w:rPr>
          <w:rFonts w:cs="Times New Roman"/>
        </w:rPr>
        <w:t>Tālāk tiek pieņemti labojumi no lietotāja un notiek šo datu apstrāde. Vispirms notiek datu pārbaude uz aizpildītību, ja obligātie lauku nav aizpildīti, lietotājam tiek izvadīts attiecīgais paziņojums. Nākamais ir pārbaudīt datu atbilstību formātam, neatbilstības gadījumā lietotājam tiek izvadīts paziņojums.</w:t>
      </w:r>
    </w:p>
    <w:p w14:paraId="22A53E2D" w14:textId="3B51B51C" w:rsidR="00193DF7" w:rsidRPr="008A7681" w:rsidRDefault="00193DF7" w:rsidP="00193DF7">
      <w:pPr>
        <w:rPr>
          <w:rFonts w:cs="Times New Roman"/>
        </w:rPr>
      </w:pPr>
      <w:r w:rsidRPr="008A7681">
        <w:rPr>
          <w:rFonts w:cs="Times New Roman"/>
        </w:rPr>
        <w:tab/>
        <w:t xml:space="preserve">Kad lietotājs ir izgājis ievades datu pārbaudi, viņš tiek pāradresēts uz “skatīt manas atsauksmes” un tā atsauksmes dati tiek atjaunināti datu bāzē vienlaicīgi mainot tās statusu uz </w:t>
      </w:r>
      <w:r w:rsidRPr="008A7681">
        <w:rPr>
          <w:rFonts w:cs="Times New Roman"/>
        </w:rPr>
        <w:lastRenderedPageBreak/>
        <w:t>“gaida izskatīšanu”, tas nozīmē to, ka atsauksme nekur mājaslapā netiks attēlota līdz administrators to nebūs vēlreiz izskatījis un apstiprinājis.</w:t>
      </w:r>
    </w:p>
    <w:p w14:paraId="653660A9" w14:textId="77777777" w:rsidR="00193DF7" w:rsidRPr="008A7681" w:rsidRDefault="00193DF7" w:rsidP="00193DF7">
      <w:pPr>
        <w:ind w:firstLine="720"/>
        <w:rPr>
          <w:rFonts w:cs="Times New Roman"/>
        </w:rPr>
      </w:pPr>
    </w:p>
    <w:p w14:paraId="067240AD" w14:textId="23EB26CE" w:rsidR="00193DF7" w:rsidRPr="008A7681" w:rsidRDefault="00193DF7" w:rsidP="00073EF8">
      <w:pPr>
        <w:ind w:left="-1134" w:firstLine="720"/>
        <w:jc w:val="center"/>
        <w:rPr>
          <w:rFonts w:cs="Times New Roman"/>
        </w:rPr>
      </w:pPr>
      <w:r w:rsidRPr="008A7681">
        <w:rPr>
          <w:rFonts w:cs="Times New Roman"/>
          <w:noProof/>
          <w:lang w:val="en-GB" w:eastAsia="en-GB" w:bidi="ar-SA"/>
        </w:rPr>
        <w:drawing>
          <wp:inline distT="0" distB="0" distL="0" distR="0" wp14:anchorId="2AE5A2D7" wp14:editId="6697FDD8">
            <wp:extent cx="5278931" cy="32242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0218" cy="3231162"/>
                    </a:xfrm>
                    <a:prstGeom prst="rect">
                      <a:avLst/>
                    </a:prstGeom>
                  </pic:spPr>
                </pic:pic>
              </a:graphicData>
            </a:graphic>
          </wp:inline>
        </w:drawing>
      </w:r>
    </w:p>
    <w:p w14:paraId="2F734F6F" w14:textId="51D34602" w:rsidR="00193DF7" w:rsidRPr="008A7681" w:rsidRDefault="00193DF7" w:rsidP="00193DF7">
      <w:pPr>
        <w:jc w:val="center"/>
        <w:rPr>
          <w:rFonts w:cs="Times New Roman"/>
          <w:sz w:val="20"/>
        </w:rPr>
      </w:pPr>
      <w:r w:rsidRPr="008A7681">
        <w:rPr>
          <w:rFonts w:cs="Times New Roman"/>
          <w:sz w:val="20"/>
        </w:rPr>
        <w:t>4.19. att. Atsauksmes rediģēšanas datu plūsmu diagramma</w:t>
      </w:r>
    </w:p>
    <w:p w14:paraId="0F3C6137" w14:textId="33212464" w:rsidR="00193DF7" w:rsidRPr="008A7681" w:rsidRDefault="00193DF7" w:rsidP="00193DF7">
      <w:pPr>
        <w:ind w:firstLine="720"/>
        <w:jc w:val="center"/>
        <w:rPr>
          <w:rFonts w:cs="Times New Roman"/>
        </w:rPr>
      </w:pPr>
    </w:p>
    <w:p w14:paraId="197DEF7D" w14:textId="070E8121" w:rsidR="00371041" w:rsidRPr="008A7681" w:rsidRDefault="00371041" w:rsidP="00371041">
      <w:pPr>
        <w:ind w:firstLine="432"/>
        <w:rPr>
          <w:rFonts w:cs="Times New Roman"/>
          <w:b/>
        </w:rPr>
      </w:pPr>
      <w:r w:rsidRPr="008A7681">
        <w:rPr>
          <w:rFonts w:cs="Times New Roman"/>
          <w:b/>
        </w:rPr>
        <w:t>15. Atsauksmes dzēšana</w:t>
      </w:r>
    </w:p>
    <w:p w14:paraId="6EBCC974" w14:textId="77777777" w:rsidR="003548B1" w:rsidRDefault="00371041" w:rsidP="00371041">
      <w:pPr>
        <w:ind w:firstLine="432"/>
        <w:rPr>
          <w:rFonts w:cs="Times New Roman"/>
          <w:noProof/>
          <w:lang w:val="en-GB" w:eastAsia="en-GB" w:bidi="ar-SA"/>
        </w:rPr>
      </w:pPr>
      <w:r w:rsidRPr="008A7681">
        <w:rPr>
          <w:rFonts w:cs="Times New Roman"/>
        </w:rPr>
        <w:t>Ja lietotājs ir uzrakstījis savu atsauksmi kļūdas pēc vai viņš pārdomāja par saviem vārdiem un vēlas noņemt savu atsauksmi ir nozīmīgi lietotājiem dot iespēju to izdarīt. Atsauksmes dzēšana noris sekojoši (skat. 4.20. att.).</w:t>
      </w:r>
      <w:r w:rsidR="003548B1" w:rsidRPr="003548B1">
        <w:rPr>
          <w:rFonts w:cs="Times New Roman"/>
          <w:noProof/>
          <w:lang w:val="en-GB" w:eastAsia="en-GB" w:bidi="ar-SA"/>
        </w:rPr>
        <w:t xml:space="preserve"> </w:t>
      </w:r>
    </w:p>
    <w:p w14:paraId="7C0442F7" w14:textId="039B4991" w:rsidR="00371041" w:rsidRDefault="003548B1" w:rsidP="00371041">
      <w:pPr>
        <w:ind w:firstLine="432"/>
        <w:rPr>
          <w:rFonts w:cs="Times New Roman"/>
        </w:rPr>
      </w:pPr>
      <w:r w:rsidRPr="008A7681">
        <w:rPr>
          <w:rFonts w:cs="Times New Roman"/>
          <w:noProof/>
          <w:lang w:val="en-GB" w:eastAsia="en-GB" w:bidi="ar-SA"/>
        </w:rPr>
        <w:drawing>
          <wp:inline distT="0" distB="0" distL="0" distR="0" wp14:anchorId="20C6A3FD" wp14:editId="7F8DE072">
            <wp:extent cx="4903773" cy="15691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169" cy="1577313"/>
                    </a:xfrm>
                    <a:prstGeom prst="rect">
                      <a:avLst/>
                    </a:prstGeom>
                  </pic:spPr>
                </pic:pic>
              </a:graphicData>
            </a:graphic>
          </wp:inline>
        </w:drawing>
      </w:r>
    </w:p>
    <w:p w14:paraId="3ACCFEF3" w14:textId="77777777" w:rsidR="003548B1" w:rsidRPr="008A7681" w:rsidRDefault="003548B1" w:rsidP="003548B1">
      <w:pPr>
        <w:jc w:val="center"/>
        <w:rPr>
          <w:rFonts w:cs="Times New Roman"/>
          <w:sz w:val="20"/>
        </w:rPr>
      </w:pPr>
      <w:r w:rsidRPr="008A7681">
        <w:rPr>
          <w:rFonts w:cs="Times New Roman"/>
          <w:sz w:val="20"/>
        </w:rPr>
        <w:t>4.20. att. Atsauksmes dzēšanas datu plūsmu diagramma</w:t>
      </w:r>
    </w:p>
    <w:p w14:paraId="7761FF10" w14:textId="77777777" w:rsidR="003548B1" w:rsidRPr="008A7681" w:rsidRDefault="003548B1" w:rsidP="00371041">
      <w:pPr>
        <w:ind w:firstLine="432"/>
        <w:rPr>
          <w:rFonts w:cs="Times New Roman"/>
        </w:rPr>
      </w:pPr>
    </w:p>
    <w:p w14:paraId="71F886F6" w14:textId="77777777" w:rsidR="00322CD3" w:rsidRPr="008A7681" w:rsidRDefault="00322CD3" w:rsidP="00322CD3">
      <w:pPr>
        <w:ind w:firstLine="432"/>
        <w:rPr>
          <w:rFonts w:cs="Times New Roman"/>
        </w:rPr>
      </w:pPr>
      <w:r w:rsidRPr="008A7681">
        <w:rPr>
          <w:rFonts w:cs="Times New Roman"/>
        </w:rPr>
        <w:t>Vispirms tiek pārbaudīts vai lietotājs atrodas sistēmā un pretējā gadījumā lietotājs tiek pāradresēts uz sākuma sadaļu, par cik dotā sadaļa nav pieejama nepieslēgtiem lietotājiem.</w:t>
      </w:r>
    </w:p>
    <w:p w14:paraId="7A010E57" w14:textId="2D81C41F" w:rsidR="00322CD3" w:rsidRPr="008A7681" w:rsidRDefault="00322CD3" w:rsidP="003548B1">
      <w:pPr>
        <w:ind w:firstLine="432"/>
        <w:rPr>
          <w:rFonts w:cs="Times New Roman"/>
        </w:rPr>
      </w:pPr>
      <w:r w:rsidRPr="008A7681">
        <w:rPr>
          <w:rFonts w:cs="Times New Roman"/>
        </w:rPr>
        <w:t>Nākamais ir nosūtīt pieprasījumu uz datu bāzi un izdzēst atsauksmes datus. Ja procesā notika neparedzēta kļūda, lietotājam tiks izvadīts paziņojums par servera kļūdu, pretējā gadījumā tiks izvadīts p</w:t>
      </w:r>
      <w:r w:rsidR="003548B1">
        <w:rPr>
          <w:rFonts w:cs="Times New Roman"/>
        </w:rPr>
        <w:t>aziņojums par veiksmīgu dzēšanu.</w:t>
      </w:r>
    </w:p>
    <w:p w14:paraId="33E8C30D" w14:textId="07845016" w:rsidR="00322CD3" w:rsidRPr="008A7681" w:rsidRDefault="00322CD3" w:rsidP="00322CD3">
      <w:pPr>
        <w:ind w:firstLine="432"/>
        <w:rPr>
          <w:rFonts w:cs="Times New Roman"/>
          <w:b/>
        </w:rPr>
      </w:pPr>
      <w:r w:rsidRPr="008A7681">
        <w:rPr>
          <w:rFonts w:cs="Times New Roman"/>
          <w:b/>
        </w:rPr>
        <w:lastRenderedPageBreak/>
        <w:t>16. Pakalpojumu pievienošana</w:t>
      </w:r>
    </w:p>
    <w:p w14:paraId="0F9DFEE4" w14:textId="77777777" w:rsidR="003548B1" w:rsidRDefault="3489205A" w:rsidP="00322CD3">
      <w:pPr>
        <w:ind w:firstLine="432"/>
        <w:rPr>
          <w:rFonts w:cs="Times New Roman"/>
          <w:noProof/>
          <w:lang w:val="en-GB" w:eastAsia="en-GB" w:bidi="ar-SA"/>
        </w:rPr>
      </w:pPr>
      <w:r w:rsidRPr="008A7681">
        <w:rPr>
          <w:rFonts w:cs="Times New Roman"/>
        </w:rPr>
        <w:t>Pakalpojumu pievienošana ir viena no administratora sadaļas nozīmīgajām funkcijām pateicoties kurai var pievienot jaunus pakalpojumus kurus lietotāji varēs redzēt un pieteikt viņu savām mašīnām. Pakalpojumu pievienošanos noris sekojoši (skat. 4.21. att.).</w:t>
      </w:r>
      <w:r w:rsidR="003548B1" w:rsidRPr="003548B1">
        <w:rPr>
          <w:rFonts w:cs="Times New Roman"/>
          <w:noProof/>
          <w:lang w:val="en-GB" w:eastAsia="en-GB" w:bidi="ar-SA"/>
        </w:rPr>
        <w:t xml:space="preserve"> </w:t>
      </w:r>
    </w:p>
    <w:p w14:paraId="2470D45F" w14:textId="2C6E068A" w:rsidR="00322CD3" w:rsidRDefault="003548B1" w:rsidP="00322CD3">
      <w:pPr>
        <w:ind w:firstLine="432"/>
        <w:rPr>
          <w:rFonts w:cs="Times New Roman"/>
        </w:rPr>
      </w:pPr>
      <w:r w:rsidRPr="008A7681">
        <w:rPr>
          <w:rFonts w:cs="Times New Roman"/>
          <w:noProof/>
          <w:lang w:val="en-GB" w:eastAsia="en-GB" w:bidi="ar-SA"/>
        </w:rPr>
        <w:drawing>
          <wp:inline distT="0" distB="0" distL="0" distR="0" wp14:anchorId="0D33EA49" wp14:editId="1BAFB37C">
            <wp:extent cx="4806669" cy="349956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7214" cy="3507241"/>
                    </a:xfrm>
                    <a:prstGeom prst="rect">
                      <a:avLst/>
                    </a:prstGeom>
                  </pic:spPr>
                </pic:pic>
              </a:graphicData>
            </a:graphic>
          </wp:inline>
        </w:drawing>
      </w:r>
    </w:p>
    <w:p w14:paraId="2F89B11F" w14:textId="77777777" w:rsidR="003548B1" w:rsidRPr="008A7681" w:rsidRDefault="003548B1" w:rsidP="003548B1">
      <w:pPr>
        <w:jc w:val="center"/>
        <w:rPr>
          <w:rFonts w:cs="Times New Roman"/>
          <w:sz w:val="20"/>
        </w:rPr>
      </w:pPr>
      <w:r w:rsidRPr="008A7681">
        <w:rPr>
          <w:rFonts w:cs="Times New Roman"/>
          <w:sz w:val="20"/>
        </w:rPr>
        <w:t>4.21. att. Pakalpojumu pievienošanas datu plūsmu diagramma</w:t>
      </w:r>
    </w:p>
    <w:p w14:paraId="13FDB513" w14:textId="77777777" w:rsidR="003548B1" w:rsidRPr="008A7681" w:rsidRDefault="003548B1" w:rsidP="00322CD3">
      <w:pPr>
        <w:ind w:firstLine="432"/>
        <w:rPr>
          <w:rFonts w:cs="Times New Roman"/>
        </w:rPr>
      </w:pPr>
    </w:p>
    <w:p w14:paraId="4B9D9EA3" w14:textId="61FEA094" w:rsidR="00FC71AF" w:rsidRPr="008A7681" w:rsidRDefault="3489205A" w:rsidP="00322CD3">
      <w:pPr>
        <w:ind w:firstLine="432"/>
        <w:rPr>
          <w:rFonts w:cs="Times New Roman"/>
        </w:rPr>
      </w:pPr>
      <w:r w:rsidRPr="008A7681">
        <w:rPr>
          <w:rFonts w:cs="Times New Roman"/>
        </w:rPr>
        <w:t>Vispirms tiek pārbaudīts vai lietotājs ir administrators, pretējā gadījumā lietotājs tiek pāradresēts uz sākuma sadaļu, par cik dotā sadaļa ir pieejama tikai administrācijai.</w:t>
      </w:r>
    </w:p>
    <w:p w14:paraId="528FD64E" w14:textId="349C05D3" w:rsidR="003311F0" w:rsidRPr="008A7681" w:rsidRDefault="3489205A" w:rsidP="00322CD3">
      <w:pPr>
        <w:ind w:firstLine="432"/>
        <w:rPr>
          <w:rFonts w:cs="Times New Roman"/>
        </w:rPr>
      </w:pPr>
      <w:r w:rsidRPr="008A7681">
        <w:rPr>
          <w:rFonts w:cs="Times New Roman"/>
        </w:rPr>
        <w:t>Tālāk administrators ievada datus par pasūtījumu un notiek šo datu apstrāde. No sākuma tiek pārbaudīts vai ir aizpildīti obligātie ievades lauki, pretējā gadījumā tiks izvadīts paziņojums attiecīgajos laukos. Pēc tam tiek pārbaudītas ievades prasības uz atbilstību formātam, par neatbilstošajiem laukiem lietotājam tiek izvadīts paziņojums attiecīgajos laukos.</w:t>
      </w:r>
    </w:p>
    <w:p w14:paraId="25703288" w14:textId="173A6F13" w:rsidR="003311F0" w:rsidRPr="008A7681" w:rsidRDefault="3489205A" w:rsidP="00322CD3">
      <w:pPr>
        <w:ind w:firstLine="432"/>
        <w:rPr>
          <w:rFonts w:cs="Times New Roman"/>
        </w:rPr>
      </w:pPr>
      <w:r w:rsidRPr="008A7681">
        <w:rPr>
          <w:rFonts w:cs="Times New Roman"/>
        </w:rPr>
        <w:t>Pēc datu pārbaudes viņi tiek pievienoti datu bāzei un lietotājs tiek pāradresēts uz “skatīt visus pakalpojumus” administratora sadaļā, gadījuma ja datus dažādu iemeslu dēļ pakalpojumu neizdosies pievienot, lietotājam tiks izvadīts paziņojums par servera kļūdu.</w:t>
      </w:r>
    </w:p>
    <w:p w14:paraId="02D46DB8" w14:textId="4E168E45" w:rsidR="00E63BE5" w:rsidRPr="008A7681" w:rsidRDefault="00E63BE5" w:rsidP="003311F0">
      <w:pPr>
        <w:rPr>
          <w:rFonts w:cs="Times New Roman"/>
        </w:rPr>
      </w:pPr>
    </w:p>
    <w:p w14:paraId="61791E21" w14:textId="498E9E6B" w:rsidR="003311F0" w:rsidRPr="008A7681" w:rsidRDefault="003311F0" w:rsidP="003311F0">
      <w:pPr>
        <w:ind w:firstLine="432"/>
        <w:rPr>
          <w:rFonts w:cs="Times New Roman"/>
          <w:b/>
        </w:rPr>
      </w:pPr>
      <w:r w:rsidRPr="008A7681">
        <w:rPr>
          <w:rFonts w:cs="Times New Roman"/>
          <w:b/>
        </w:rPr>
        <w:t>17. Pakalpojuma informācijas rediģēšana</w:t>
      </w:r>
    </w:p>
    <w:p w14:paraId="7F6050F3" w14:textId="0629F4E1" w:rsidR="003311F0" w:rsidRPr="008A7681" w:rsidRDefault="3489205A" w:rsidP="003311F0">
      <w:pPr>
        <w:ind w:firstLine="432"/>
        <w:rPr>
          <w:rFonts w:cs="Times New Roman"/>
        </w:rPr>
      </w:pPr>
      <w:r w:rsidRPr="008A7681">
        <w:rPr>
          <w:rFonts w:cs="Times New Roman"/>
        </w:rPr>
        <w:t>Dotajā modulī var izmainīt informāciju par jau pastāvošu pakalpojumu. Administrators veidojot pakalpojumu var pieļaut kļūdu vai arī laika gaitā var kaut kas mainīties un var parādīties nepieciešamība labot informāciju par pakalpojumu. Pakalpojuma informācijas rediģēšana noris sekojoši (skat. 4.22. att.).</w:t>
      </w:r>
    </w:p>
    <w:p w14:paraId="2BC624F1" w14:textId="6CCDDCD4" w:rsidR="003E591D" w:rsidRPr="008A7681" w:rsidRDefault="3489205A" w:rsidP="003E591D">
      <w:pPr>
        <w:ind w:firstLine="432"/>
        <w:rPr>
          <w:rFonts w:cs="Times New Roman"/>
        </w:rPr>
      </w:pPr>
      <w:r w:rsidRPr="008A7681">
        <w:rPr>
          <w:rFonts w:cs="Times New Roman"/>
        </w:rPr>
        <w:lastRenderedPageBreak/>
        <w:t>Vispirms tiek pārbaudīts vai lietotājs ir administrators, pretējā gadījumā lietotājs tiek pāradresēts uz sākuma sadaļu, par cik dotā sadaļa ir pieejama tikai administrācijai.</w:t>
      </w:r>
    </w:p>
    <w:p w14:paraId="0DBDB52B" w14:textId="3F12923E" w:rsidR="003E591D" w:rsidRPr="008A7681" w:rsidRDefault="003E591D" w:rsidP="003E591D">
      <w:pPr>
        <w:ind w:firstLine="432"/>
        <w:rPr>
          <w:rFonts w:cs="Times New Roman"/>
        </w:rPr>
      </w:pPr>
      <w:r w:rsidRPr="008A7681">
        <w:rPr>
          <w:rFonts w:cs="Times New Roman"/>
        </w:rPr>
        <w:t>Pirmais solis ir sagatavot rediģēšanas formu, izgūstot datus par pakalpojumu no datu bāzes un ievietojot viņus attiecīgajos ievadlaukos. Gadījumā, ja tas nesanāca lietotājam tiks izvadīts paziņojums par servera kļūdu.</w:t>
      </w:r>
    </w:p>
    <w:p w14:paraId="22B25C95" w14:textId="218837D3" w:rsidR="003E591D" w:rsidRPr="008A7681" w:rsidRDefault="3489205A" w:rsidP="003E591D">
      <w:pPr>
        <w:ind w:firstLine="432"/>
        <w:rPr>
          <w:rFonts w:cs="Times New Roman"/>
        </w:rPr>
      </w:pPr>
      <w:r w:rsidRPr="008A7681">
        <w:rPr>
          <w:rFonts w:cs="Times New Roman"/>
        </w:rPr>
        <w:t>Tālāk administrators savus labojums par pasūtījumu un tālāk notiek šo datu apstrāde. No sākuma tiek pārbaudīts vai ir aizpildīti obligātie ievades lauki, pretējā gadījumā tiks izvadīts paziņojums attiecīgajos laukos. Pēc tam tiek pārbaudītas ievades prasības uz atbilstību formātam, par neatbilstošajiem laukiem lietotājam tiek izvadīts paziņojums attiecīgajos laukos.</w:t>
      </w:r>
    </w:p>
    <w:p w14:paraId="66E35D29" w14:textId="46F1FCB2" w:rsidR="003E591D" w:rsidRPr="008A7681" w:rsidRDefault="3489205A" w:rsidP="003E591D">
      <w:pPr>
        <w:ind w:firstLine="432"/>
        <w:rPr>
          <w:rFonts w:cs="Times New Roman"/>
        </w:rPr>
      </w:pPr>
      <w:r w:rsidRPr="008A7681">
        <w:rPr>
          <w:rFonts w:cs="Times New Roman"/>
        </w:rPr>
        <w:t>Pēc datu pārbaudes viņi tiek atjaunināti datu bāzē un lietotājs tiek pāradresēts uz “skatīt visus pakalpojumus” administratora sadaļā, gadījuma ja datus dažādu iemeslu dēļ neizdosies pakalpojuma datus neizdosies atjaunināt, lietotājam tiks izvadīts paziņojums par servera kļūdu.</w:t>
      </w:r>
    </w:p>
    <w:p w14:paraId="7471AA9B" w14:textId="42C81B77" w:rsidR="003311F0" w:rsidRPr="008A7681" w:rsidRDefault="00F829AE" w:rsidP="00F829AE">
      <w:pPr>
        <w:jc w:val="center"/>
        <w:rPr>
          <w:rFonts w:cs="Times New Roman"/>
        </w:rPr>
      </w:pPr>
      <w:r>
        <w:rPr>
          <w:noProof/>
          <w:lang w:val="en-GB" w:eastAsia="en-GB" w:bidi="ar-SA"/>
        </w:rPr>
        <w:drawing>
          <wp:inline distT="0" distB="0" distL="0" distR="0" wp14:anchorId="11D28856" wp14:editId="78A9FF5F">
            <wp:extent cx="5017674" cy="334677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4360" cy="3357904"/>
                    </a:xfrm>
                    <a:prstGeom prst="rect">
                      <a:avLst/>
                    </a:prstGeom>
                  </pic:spPr>
                </pic:pic>
              </a:graphicData>
            </a:graphic>
          </wp:inline>
        </w:drawing>
      </w:r>
    </w:p>
    <w:p w14:paraId="2AF40C41" w14:textId="4E9FDFF6" w:rsidR="003E591D" w:rsidRPr="008A7681" w:rsidRDefault="003E591D" w:rsidP="003E591D">
      <w:pPr>
        <w:jc w:val="center"/>
        <w:rPr>
          <w:rFonts w:cs="Times New Roman"/>
          <w:sz w:val="20"/>
        </w:rPr>
      </w:pPr>
      <w:r w:rsidRPr="008A7681">
        <w:rPr>
          <w:rFonts w:cs="Times New Roman"/>
          <w:sz w:val="20"/>
        </w:rPr>
        <w:t>4.22. att. Pakalpojuma datu rediģēšanas datu plūsmu diagramma</w:t>
      </w:r>
    </w:p>
    <w:p w14:paraId="51CB8774" w14:textId="77777777" w:rsidR="003E591D" w:rsidRPr="008A7681" w:rsidRDefault="003E591D" w:rsidP="003E591D">
      <w:pPr>
        <w:ind w:firstLine="432"/>
        <w:jc w:val="center"/>
        <w:rPr>
          <w:rFonts w:cs="Times New Roman"/>
        </w:rPr>
      </w:pPr>
    </w:p>
    <w:p w14:paraId="710FA701" w14:textId="3A839AAF" w:rsidR="003311F0" w:rsidRPr="008A7681" w:rsidRDefault="003311F0" w:rsidP="003311F0">
      <w:pPr>
        <w:ind w:firstLine="432"/>
        <w:rPr>
          <w:rFonts w:cs="Times New Roman"/>
          <w:b/>
        </w:rPr>
      </w:pPr>
      <w:r w:rsidRPr="008A7681">
        <w:rPr>
          <w:rFonts w:cs="Times New Roman"/>
          <w:b/>
        </w:rPr>
        <w:t>18. Pakalpojuma dzēšana</w:t>
      </w:r>
    </w:p>
    <w:p w14:paraId="0086D11F" w14:textId="54562B82" w:rsidR="003311F0" w:rsidRPr="008A7681" w:rsidRDefault="3489205A" w:rsidP="003311F0">
      <w:pPr>
        <w:ind w:firstLine="432"/>
        <w:rPr>
          <w:rFonts w:cs="Times New Roman"/>
        </w:rPr>
      </w:pPr>
      <w:r w:rsidRPr="008A7681">
        <w:rPr>
          <w:rFonts w:cs="Times New Roman"/>
        </w:rPr>
        <w:t>Pakalpojumi laika gaitā var zaudēt savu aktualitāti vai dažādu citu iemeslu dēļ var zaudēt savu nepieciešamību, tāpēc ir svarīgi administrācijai, ka pastāv veids, kā slēpt no lietotājiem, jeb dzēst pakalpojumu. Pakalpojumu dzēšana noris sekojoši (skat. 4.23. att.).</w:t>
      </w:r>
    </w:p>
    <w:p w14:paraId="275FC29E" w14:textId="7EB8278B" w:rsidR="003E591D" w:rsidRPr="008A7681" w:rsidRDefault="3489205A" w:rsidP="003E591D">
      <w:pPr>
        <w:ind w:firstLine="432"/>
        <w:rPr>
          <w:rFonts w:cs="Times New Roman"/>
        </w:rPr>
      </w:pPr>
      <w:r w:rsidRPr="008A7681">
        <w:rPr>
          <w:rFonts w:cs="Times New Roman"/>
        </w:rPr>
        <w:t>Vispirms tiek pārbaudīts vai lietotājs ir administrators, pretējā gadījumā lietotājs tiek pāradresēts uz sākuma sadaļu, par cik dotā sadaļa ir pieejama tikai administrācijai.</w:t>
      </w:r>
    </w:p>
    <w:p w14:paraId="7B84323F" w14:textId="77777777" w:rsidR="00B64F2B" w:rsidRPr="008A7681" w:rsidRDefault="00B64F2B" w:rsidP="003E591D">
      <w:pPr>
        <w:ind w:firstLine="432"/>
        <w:rPr>
          <w:rFonts w:cs="Times New Roman"/>
        </w:rPr>
      </w:pPr>
      <w:r w:rsidRPr="008A7681">
        <w:rPr>
          <w:rFonts w:cs="Times New Roman"/>
        </w:rPr>
        <w:lastRenderedPageBreak/>
        <w:t xml:space="preserve">Tālāk tiek saņemts pakalpojuma id un nosūtīts dzēšanas pieprasījums uz datu bāzi, kļūdas gadījumā lietotājam tiks izvadīts servera kļūdas paziņojums, pretējā gadījumā lietotājam tiks izvadīts paziņojums par veiksmīgu dzēšanu. </w:t>
      </w:r>
    </w:p>
    <w:p w14:paraId="2F7827DB" w14:textId="2F99978B" w:rsidR="003E591D" w:rsidRPr="008A7681" w:rsidRDefault="00B64F2B" w:rsidP="003E591D">
      <w:pPr>
        <w:ind w:firstLine="432"/>
        <w:rPr>
          <w:rFonts w:cs="Times New Roman"/>
        </w:rPr>
      </w:pPr>
      <w:r w:rsidRPr="008A7681">
        <w:rPr>
          <w:rFonts w:cs="Times New Roman"/>
        </w:rPr>
        <w:t>Datu dzēšana ietekmēs esošos pasūtījumus tādā veidā, ka nebūs vairs iespējams pārskatīt, kam tieši tika izpildīts pasūtījums, taču pašus pasūtījuma datus, tas nekādā veidā neietekmēs.</w:t>
      </w:r>
    </w:p>
    <w:p w14:paraId="4E4B30F8" w14:textId="6AC140A5" w:rsidR="003E591D" w:rsidRPr="008A7681" w:rsidRDefault="003E591D" w:rsidP="00073EF8">
      <w:pPr>
        <w:ind w:left="-1276" w:firstLine="432"/>
        <w:jc w:val="center"/>
        <w:rPr>
          <w:rFonts w:cs="Times New Roman"/>
        </w:rPr>
      </w:pPr>
      <w:r w:rsidRPr="008A7681">
        <w:rPr>
          <w:rFonts w:cs="Times New Roman"/>
          <w:noProof/>
          <w:lang w:val="en-GB" w:eastAsia="en-GB" w:bidi="ar-SA"/>
        </w:rPr>
        <w:drawing>
          <wp:inline distT="0" distB="0" distL="0" distR="0" wp14:anchorId="23160D1F" wp14:editId="34BA90FB">
            <wp:extent cx="5478308" cy="1886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1812" cy="1891140"/>
                    </a:xfrm>
                    <a:prstGeom prst="rect">
                      <a:avLst/>
                    </a:prstGeom>
                  </pic:spPr>
                </pic:pic>
              </a:graphicData>
            </a:graphic>
          </wp:inline>
        </w:drawing>
      </w:r>
    </w:p>
    <w:p w14:paraId="545AA46D" w14:textId="40EAFDC9" w:rsidR="003E591D" w:rsidRPr="008A7681" w:rsidRDefault="003E591D" w:rsidP="003E591D">
      <w:pPr>
        <w:jc w:val="center"/>
        <w:rPr>
          <w:rFonts w:cs="Times New Roman"/>
          <w:sz w:val="20"/>
        </w:rPr>
      </w:pPr>
      <w:r w:rsidRPr="008A7681">
        <w:rPr>
          <w:rFonts w:cs="Times New Roman"/>
          <w:sz w:val="20"/>
        </w:rPr>
        <w:t>4.23. att. Pakalpojuma datu dzēšanas datu plūsmu diagramma</w:t>
      </w:r>
    </w:p>
    <w:p w14:paraId="12D9DB80" w14:textId="77777777" w:rsidR="003E591D" w:rsidRPr="008A7681" w:rsidRDefault="003E591D" w:rsidP="003E591D">
      <w:pPr>
        <w:ind w:firstLine="432"/>
        <w:jc w:val="center"/>
        <w:rPr>
          <w:rFonts w:cs="Times New Roman"/>
        </w:rPr>
      </w:pPr>
    </w:p>
    <w:p w14:paraId="656088AB" w14:textId="77777777" w:rsidR="009A03AF" w:rsidRPr="008A7681" w:rsidRDefault="009A03AF" w:rsidP="009A03AF">
      <w:pPr>
        <w:ind w:firstLine="432"/>
        <w:rPr>
          <w:rFonts w:cs="Times New Roman"/>
          <w:b/>
        </w:rPr>
      </w:pPr>
      <w:r w:rsidRPr="008A7681">
        <w:rPr>
          <w:rFonts w:cs="Times New Roman"/>
          <w:b/>
        </w:rPr>
        <w:t>19. Izskatīt atsauksmes</w:t>
      </w:r>
    </w:p>
    <w:p w14:paraId="4A85EEC3" w14:textId="77777777" w:rsidR="003548B1" w:rsidRDefault="3489205A" w:rsidP="009A03AF">
      <w:pPr>
        <w:ind w:firstLine="432"/>
        <w:rPr>
          <w:noProof/>
          <w:lang w:val="en-GB" w:eastAsia="en-GB" w:bidi="ar-SA"/>
        </w:rPr>
      </w:pPr>
      <w:r w:rsidRPr="008A7681">
        <w:rPr>
          <w:rFonts w:cs="Times New Roman"/>
        </w:rPr>
        <w:t>Tiklīdz lietotājs uzraksta atsauksmi par jebkuru tēmu, tā nekur netiek attēlota mājaslapā atskaitot administratora sadaļas atsauksmju nodaļu. Dotais modulis dod iespēju vispirms izskatīt lietotāja sarakstītās atsauksmes pirms atļaut tām tikt attēlotām mājaslapā, vai arī tikt noliegtām, gadījumā, ja tās ir aizskarošas, nepieklājīgas vai kādu citu iemeslu dēļ. Atsauksmju izskatīšana noris sekojoši (skat. 4.24. att.).</w:t>
      </w:r>
      <w:r w:rsidR="003548B1" w:rsidRPr="003548B1">
        <w:rPr>
          <w:noProof/>
          <w:lang w:val="en-GB" w:eastAsia="en-GB" w:bidi="ar-SA"/>
        </w:rPr>
        <w:t xml:space="preserve"> </w:t>
      </w:r>
    </w:p>
    <w:p w14:paraId="7D1579DD" w14:textId="02337522" w:rsidR="009A03AF" w:rsidRDefault="003548B1" w:rsidP="003548B1">
      <w:pPr>
        <w:jc w:val="center"/>
        <w:rPr>
          <w:rFonts w:cs="Times New Roman"/>
        </w:rPr>
      </w:pPr>
      <w:r>
        <w:rPr>
          <w:noProof/>
          <w:lang w:val="en-GB" w:eastAsia="en-GB" w:bidi="ar-SA"/>
        </w:rPr>
        <w:drawing>
          <wp:inline distT="0" distB="0" distL="0" distR="0" wp14:anchorId="0A329491" wp14:editId="5A18FA80">
            <wp:extent cx="5760720" cy="13989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98905"/>
                    </a:xfrm>
                    <a:prstGeom prst="rect">
                      <a:avLst/>
                    </a:prstGeom>
                  </pic:spPr>
                </pic:pic>
              </a:graphicData>
            </a:graphic>
          </wp:inline>
        </w:drawing>
      </w:r>
    </w:p>
    <w:p w14:paraId="27DC82C9" w14:textId="77777777" w:rsidR="003548B1" w:rsidRPr="008A7681" w:rsidRDefault="003548B1" w:rsidP="003548B1">
      <w:pPr>
        <w:jc w:val="center"/>
        <w:rPr>
          <w:rFonts w:cs="Times New Roman"/>
          <w:sz w:val="20"/>
        </w:rPr>
      </w:pPr>
      <w:r w:rsidRPr="008A7681">
        <w:rPr>
          <w:rFonts w:cs="Times New Roman"/>
          <w:sz w:val="20"/>
        </w:rPr>
        <w:t>4.24. att. Atsauksmes izskatīšanas datu plūsmu diagramma</w:t>
      </w:r>
    </w:p>
    <w:p w14:paraId="0B213C92" w14:textId="77777777" w:rsidR="003548B1" w:rsidRPr="008A7681" w:rsidRDefault="003548B1" w:rsidP="003548B1">
      <w:pPr>
        <w:jc w:val="center"/>
        <w:rPr>
          <w:rFonts w:cs="Times New Roman"/>
        </w:rPr>
      </w:pPr>
    </w:p>
    <w:p w14:paraId="0651D165" w14:textId="182E33D3" w:rsidR="009A03AF" w:rsidRPr="008A7681" w:rsidRDefault="3489205A" w:rsidP="009A03AF">
      <w:pPr>
        <w:ind w:firstLine="432"/>
        <w:rPr>
          <w:rFonts w:cs="Times New Roman"/>
        </w:rPr>
      </w:pPr>
      <w:r w:rsidRPr="008A7681">
        <w:rPr>
          <w:rFonts w:cs="Times New Roman"/>
        </w:rPr>
        <w:t>Vispirms tiek pārbaudīts vai lietotājs ir administrators, pretējā gadījumā lietotājs tiek pāradresēts uz sākuma sadaļu, par cik dotā sadaļa ir pieejama tikai administrācijai.</w:t>
      </w:r>
    </w:p>
    <w:p w14:paraId="2C71584C" w14:textId="5B13A108" w:rsidR="009A03AF" w:rsidRPr="008A7681" w:rsidRDefault="009A03AF" w:rsidP="009A03AF">
      <w:pPr>
        <w:ind w:firstLine="432"/>
        <w:rPr>
          <w:rFonts w:cs="Times New Roman"/>
        </w:rPr>
      </w:pPr>
      <w:r w:rsidRPr="008A7681">
        <w:rPr>
          <w:rFonts w:cs="Times New Roman"/>
        </w:rPr>
        <w:t xml:space="preserve">Nākamais ir izgūt datus par atsauksmi un sagatavot pilno izskatīšanas logu. No datu bāzes tiek izgūti attiecīgie dati par atsauksmi – atsauksmes id, vai ir anonīms, datums, statuss, reitings un saturs. Kā arī tiek izgūti dati par atsauksmes autoru – lietotāja id, vārds, uzvārds, e-pasts un telefona numurs. </w:t>
      </w:r>
    </w:p>
    <w:p w14:paraId="3173CE0B" w14:textId="55E08822" w:rsidR="004905DF" w:rsidRDefault="3489205A" w:rsidP="003548B1">
      <w:pPr>
        <w:ind w:firstLine="432"/>
        <w:rPr>
          <w:rFonts w:cs="Times New Roman"/>
        </w:rPr>
      </w:pPr>
      <w:r w:rsidRPr="008A7681">
        <w:rPr>
          <w:rFonts w:cs="Times New Roman"/>
        </w:rPr>
        <w:lastRenderedPageBreak/>
        <w:t>Pēc atsauksmes izskatīšanas administratoram ir jāizvēlas viena no divām piedāvātajām ievadēm – apstiprināt vai noliegt. Dotā ievade tiek ievietota datu bāzē un tiek izvadīts paziņojums par veiksmīgu atsauksmes statusa atjauninā</w:t>
      </w:r>
      <w:r w:rsidR="003548B1">
        <w:rPr>
          <w:rFonts w:cs="Times New Roman"/>
        </w:rPr>
        <w:t>šanu.</w:t>
      </w:r>
    </w:p>
    <w:p w14:paraId="21D353AD" w14:textId="77777777" w:rsidR="003548B1" w:rsidRPr="008A7681" w:rsidRDefault="003548B1" w:rsidP="003548B1">
      <w:pPr>
        <w:ind w:firstLine="432"/>
        <w:rPr>
          <w:rFonts w:cs="Times New Roman"/>
        </w:rPr>
      </w:pPr>
    </w:p>
    <w:p w14:paraId="05077FDE" w14:textId="3B85F803" w:rsidR="004905DF" w:rsidRPr="008A7681" w:rsidRDefault="004905DF" w:rsidP="004905DF">
      <w:pPr>
        <w:rPr>
          <w:rFonts w:cs="Times New Roman"/>
          <w:b/>
        </w:rPr>
      </w:pPr>
      <w:r w:rsidRPr="008A7681">
        <w:rPr>
          <w:rFonts w:cs="Times New Roman"/>
        </w:rPr>
        <w:tab/>
      </w:r>
      <w:r w:rsidRPr="008A7681">
        <w:rPr>
          <w:rFonts w:cs="Times New Roman"/>
          <w:b/>
        </w:rPr>
        <w:t>20. Pasūtījuma izskatīšana</w:t>
      </w:r>
    </w:p>
    <w:p w14:paraId="2C3F0F02" w14:textId="77777777" w:rsidR="003548B1" w:rsidRDefault="004905DF" w:rsidP="004905DF">
      <w:pPr>
        <w:rPr>
          <w:noProof/>
          <w:lang w:val="en-GB" w:eastAsia="en-GB" w:bidi="ar-SA"/>
        </w:rPr>
      </w:pPr>
      <w:r w:rsidRPr="008A7681">
        <w:rPr>
          <w:rFonts w:cs="Times New Roman"/>
        </w:rPr>
        <w:tab/>
        <w:t>Lietotājiem veicot pieteikumus uz pakalpojumiem viņi nonāk administratora sadaļā, pasūtījumu nodaļā, kurā administrators redz visus pasūtījumus un pasūtījumu izskatīšana ir galvenā funkcionalitāte pateicoties kurai administrators var pārskatīt sīkāk pasūt</w:t>
      </w:r>
      <w:r w:rsidR="00073EF8" w:rsidRPr="008A7681">
        <w:rPr>
          <w:rFonts w:cs="Times New Roman"/>
        </w:rPr>
        <w:t>ījuma informāciju, savlaicīgi sagatavot aprīkojumu darbam</w:t>
      </w:r>
      <w:r w:rsidRPr="008A7681">
        <w:rPr>
          <w:rFonts w:cs="Times New Roman"/>
        </w:rPr>
        <w:t xml:space="preserve"> un papildināt</w:t>
      </w:r>
      <w:r w:rsidR="00073EF8" w:rsidRPr="008A7681">
        <w:rPr>
          <w:rFonts w:cs="Times New Roman"/>
        </w:rPr>
        <w:t xml:space="preserve"> pasūtījumu</w:t>
      </w:r>
      <w:r w:rsidRPr="008A7681">
        <w:rPr>
          <w:rFonts w:cs="Times New Roman"/>
        </w:rPr>
        <w:t xml:space="preserve"> ar sev nepieciešamo informāciju, kas atvieglo pasūtījumu uzskaiti</w:t>
      </w:r>
      <w:r w:rsidR="00073EF8" w:rsidRPr="008A7681">
        <w:rPr>
          <w:rFonts w:cs="Times New Roman"/>
        </w:rPr>
        <w:t>,</w:t>
      </w:r>
      <w:r w:rsidRPr="008A7681">
        <w:rPr>
          <w:rFonts w:cs="Times New Roman"/>
        </w:rPr>
        <w:t xml:space="preserve"> vēlāko to pārskatīšanu un statistikas veidošanu. Pasūtījuma izskatīšana noris sekojoši (skat. 4.25. att.).</w:t>
      </w:r>
      <w:r w:rsidR="003548B1" w:rsidRPr="003548B1">
        <w:rPr>
          <w:noProof/>
          <w:lang w:val="en-GB" w:eastAsia="en-GB" w:bidi="ar-SA"/>
        </w:rPr>
        <w:t xml:space="preserve"> </w:t>
      </w:r>
    </w:p>
    <w:p w14:paraId="7AE076AE" w14:textId="575516E1" w:rsidR="004905DF" w:rsidRDefault="003548B1" w:rsidP="003548B1">
      <w:pPr>
        <w:jc w:val="center"/>
        <w:rPr>
          <w:rFonts w:cs="Times New Roman"/>
        </w:rPr>
      </w:pPr>
      <w:r>
        <w:rPr>
          <w:noProof/>
          <w:lang w:val="en-GB" w:eastAsia="en-GB" w:bidi="ar-SA"/>
        </w:rPr>
        <w:drawing>
          <wp:inline distT="0" distB="0" distL="0" distR="0" wp14:anchorId="1B151718" wp14:editId="1323AB78">
            <wp:extent cx="5171354" cy="338600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0342" cy="3391891"/>
                    </a:xfrm>
                    <a:prstGeom prst="rect">
                      <a:avLst/>
                    </a:prstGeom>
                  </pic:spPr>
                </pic:pic>
              </a:graphicData>
            </a:graphic>
          </wp:inline>
        </w:drawing>
      </w:r>
    </w:p>
    <w:p w14:paraId="0958A011" w14:textId="77777777" w:rsidR="003548B1" w:rsidRPr="008A7681" w:rsidRDefault="003548B1" w:rsidP="003548B1">
      <w:pPr>
        <w:jc w:val="center"/>
        <w:rPr>
          <w:rFonts w:cs="Times New Roman"/>
          <w:sz w:val="20"/>
        </w:rPr>
      </w:pPr>
      <w:r w:rsidRPr="008A7681">
        <w:rPr>
          <w:rFonts w:cs="Times New Roman"/>
          <w:sz w:val="20"/>
        </w:rPr>
        <w:t>4.25. att. Pasūtījuma izskatīšanas datu plūsmu diagramma</w:t>
      </w:r>
    </w:p>
    <w:p w14:paraId="765BAAC6" w14:textId="77777777" w:rsidR="003548B1" w:rsidRPr="008A7681" w:rsidRDefault="003548B1" w:rsidP="003548B1">
      <w:pPr>
        <w:jc w:val="center"/>
        <w:rPr>
          <w:rFonts w:cs="Times New Roman"/>
        </w:rPr>
      </w:pPr>
    </w:p>
    <w:p w14:paraId="422D0D9C" w14:textId="2449793E" w:rsidR="00073EF8" w:rsidRPr="008A7681" w:rsidRDefault="3489205A" w:rsidP="00073EF8">
      <w:pPr>
        <w:ind w:firstLine="720"/>
        <w:rPr>
          <w:rFonts w:cs="Times New Roman"/>
        </w:rPr>
      </w:pPr>
      <w:r w:rsidRPr="008A7681">
        <w:rPr>
          <w:rFonts w:cs="Times New Roman"/>
        </w:rPr>
        <w:t>Vispirms tiek pārbaudīts vai lietotājs ir administrators, pretējā gadījumā lietotājs tiek pāradresēts uz sākuma sadaļu, par cik dotā sadaļa ir pieejama tikai administrācijai.</w:t>
      </w:r>
    </w:p>
    <w:p w14:paraId="2ECD01AF" w14:textId="73CD6A85" w:rsidR="00073EF8" w:rsidRPr="008A7681" w:rsidRDefault="00073EF8" w:rsidP="00073EF8">
      <w:pPr>
        <w:ind w:firstLine="720"/>
        <w:rPr>
          <w:rFonts w:cs="Times New Roman"/>
        </w:rPr>
      </w:pPr>
      <w:r w:rsidRPr="008A7681">
        <w:rPr>
          <w:rFonts w:cs="Times New Roman"/>
        </w:rPr>
        <w:t xml:space="preserve">Nākamais ir izgūt datus no datu bāzes un sagatavot izskatīšanas logu. Vispirms tiek izgūti lietotāja dati, kas piesaka pakalpojumu, tie ir – lietotāja id, vārds, uzvārds, telefona numurs un e-pasts. Tālāk tiek izgūti dati par mašīnu, kura tiek pieteikta uz apkalpi, tiek izgūti sekojoši dati par mašīnu – mašīnas id, ražotājs, modelis, gads, numurzīme, krāsa, iekšbūves materiāls un detaļas par mašīnu. Visbeidzot tiek izgūti dati par pašu pasūtījumu – pasūtījuma id, pakalpojumus kas tiek pasūtīts, pakalpojuma cena, pieteikuma datums, apmeklējuma datums, statuss, </w:t>
      </w:r>
      <w:r w:rsidR="00C5693D" w:rsidRPr="008A7681">
        <w:rPr>
          <w:rFonts w:cs="Times New Roman"/>
        </w:rPr>
        <w:t xml:space="preserve">izpildes datums un gala cena. </w:t>
      </w:r>
    </w:p>
    <w:p w14:paraId="2A7C6BBA" w14:textId="1B61CFD8" w:rsidR="00C5693D" w:rsidRPr="008A7681" w:rsidRDefault="3489205A" w:rsidP="00073EF8">
      <w:pPr>
        <w:ind w:firstLine="720"/>
        <w:rPr>
          <w:rFonts w:cs="Times New Roman"/>
        </w:rPr>
      </w:pPr>
      <w:r w:rsidRPr="008A7681">
        <w:rPr>
          <w:rFonts w:cs="Times New Roman"/>
        </w:rPr>
        <w:lastRenderedPageBreak/>
        <w:t xml:space="preserve">Tālāk tiek iegūta ievade no administratora, neviens no laukiem nav obligāts, tāpēc tiek pārbaudīta tikai datu atbilstība prasītajam formātam. </w:t>
      </w:r>
    </w:p>
    <w:p w14:paraId="0EA6F143" w14:textId="1FD90928" w:rsidR="00C5693D" w:rsidRPr="008A7681" w:rsidRDefault="00C5693D" w:rsidP="00073EF8">
      <w:pPr>
        <w:ind w:firstLine="720"/>
        <w:rPr>
          <w:rFonts w:cs="Times New Roman"/>
        </w:rPr>
      </w:pPr>
      <w:r w:rsidRPr="008A7681">
        <w:rPr>
          <w:rFonts w:cs="Times New Roman"/>
        </w:rPr>
        <w:t>Visbeidzot pasūtījuma informācija tiek atjaunināti datu bāzē un lietotājam tiek izvadīts paziņojums par datu atjaunināšanu, pretējā gadījumā tiek izvadīts paziņojums par servera kļūdu.</w:t>
      </w:r>
    </w:p>
    <w:p w14:paraId="29926E43" w14:textId="33F1591E" w:rsidR="004905DF" w:rsidRPr="008A7681" w:rsidRDefault="004905DF" w:rsidP="00073EF8">
      <w:pPr>
        <w:jc w:val="center"/>
        <w:rPr>
          <w:rFonts w:cs="Times New Roman"/>
        </w:rPr>
      </w:pPr>
    </w:p>
    <w:p w14:paraId="471099D2" w14:textId="6B1B60DA" w:rsidR="00C5693D" w:rsidRPr="008A7681" w:rsidRDefault="00C5693D" w:rsidP="00C5693D">
      <w:pPr>
        <w:rPr>
          <w:rFonts w:cs="Times New Roman"/>
          <w:b/>
        </w:rPr>
      </w:pPr>
      <w:r w:rsidRPr="008A7681">
        <w:rPr>
          <w:rFonts w:cs="Times New Roman"/>
        </w:rPr>
        <w:tab/>
      </w:r>
      <w:r w:rsidRPr="008A7681">
        <w:rPr>
          <w:rFonts w:cs="Times New Roman"/>
          <w:b/>
        </w:rPr>
        <w:t>21. Atskaites rakstīšana</w:t>
      </w:r>
    </w:p>
    <w:p w14:paraId="271D9247" w14:textId="77777777" w:rsidR="003548B1" w:rsidRDefault="00430305" w:rsidP="00C5693D">
      <w:pPr>
        <w:rPr>
          <w:rFonts w:cs="Times New Roman"/>
          <w:noProof/>
          <w:lang w:val="en-GB" w:eastAsia="en-GB" w:bidi="ar-SA"/>
        </w:rPr>
      </w:pPr>
      <w:r w:rsidRPr="008A7681">
        <w:rPr>
          <w:rFonts w:cs="Times New Roman"/>
        </w:rPr>
        <w:tab/>
        <w:t>Atskaites rakstīšana ir modulis, kurā administrators raksta atskaiti par pasūtījumu, tas ir apraksta par izdarītām lietām, pastāsta par darba detaļām vai citām lietām kuras meistars pēc apkalpes veikšanas var pastāstīt par izdarīto darbu, kas lietotājam varētu būt interesants vai noderīgs. Atskaites rakstīšana noris sekojoši (skat. 4.26. att.).</w:t>
      </w:r>
      <w:r w:rsidR="003548B1" w:rsidRPr="003548B1">
        <w:rPr>
          <w:rFonts w:cs="Times New Roman"/>
          <w:noProof/>
          <w:lang w:val="en-GB" w:eastAsia="en-GB" w:bidi="ar-SA"/>
        </w:rPr>
        <w:t xml:space="preserve"> </w:t>
      </w:r>
    </w:p>
    <w:p w14:paraId="145F79A5" w14:textId="58B84497" w:rsidR="00430305" w:rsidRDefault="003548B1" w:rsidP="003548B1">
      <w:pPr>
        <w:jc w:val="center"/>
        <w:rPr>
          <w:rFonts w:cs="Times New Roman"/>
        </w:rPr>
      </w:pPr>
      <w:r w:rsidRPr="008A7681">
        <w:rPr>
          <w:rFonts w:cs="Times New Roman"/>
          <w:noProof/>
          <w:lang w:val="en-GB" w:eastAsia="en-GB" w:bidi="ar-SA"/>
        </w:rPr>
        <w:drawing>
          <wp:inline distT="0" distB="0" distL="0" distR="0" wp14:anchorId="0F78C529" wp14:editId="27306E2B">
            <wp:extent cx="4830945" cy="3254711"/>
            <wp:effectExtent l="0" t="0" r="825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4571" cy="3263891"/>
                    </a:xfrm>
                    <a:prstGeom prst="rect">
                      <a:avLst/>
                    </a:prstGeom>
                  </pic:spPr>
                </pic:pic>
              </a:graphicData>
            </a:graphic>
          </wp:inline>
        </w:drawing>
      </w:r>
    </w:p>
    <w:p w14:paraId="0B33ABA2" w14:textId="77777777" w:rsidR="003548B1" w:rsidRPr="008A7681" w:rsidRDefault="003548B1" w:rsidP="003548B1">
      <w:pPr>
        <w:jc w:val="center"/>
        <w:rPr>
          <w:rFonts w:cs="Times New Roman"/>
          <w:sz w:val="20"/>
        </w:rPr>
      </w:pPr>
      <w:r w:rsidRPr="008A7681">
        <w:rPr>
          <w:rFonts w:cs="Times New Roman"/>
          <w:sz w:val="20"/>
        </w:rPr>
        <w:t>4.2</w:t>
      </w:r>
      <w:r>
        <w:rPr>
          <w:rFonts w:cs="Times New Roman"/>
          <w:sz w:val="20"/>
        </w:rPr>
        <w:t>6</w:t>
      </w:r>
      <w:r w:rsidRPr="008A7681">
        <w:rPr>
          <w:rFonts w:cs="Times New Roman"/>
          <w:sz w:val="20"/>
        </w:rPr>
        <w:t xml:space="preserve">. att. </w:t>
      </w:r>
      <w:r>
        <w:rPr>
          <w:rFonts w:cs="Times New Roman"/>
          <w:sz w:val="20"/>
        </w:rPr>
        <w:t>Atskaites rakstīšanas</w:t>
      </w:r>
      <w:r w:rsidRPr="008A7681">
        <w:rPr>
          <w:rFonts w:cs="Times New Roman"/>
          <w:sz w:val="20"/>
        </w:rPr>
        <w:t xml:space="preserve"> datu plūsmu diagramma</w:t>
      </w:r>
    </w:p>
    <w:p w14:paraId="302C3404" w14:textId="77777777" w:rsidR="003548B1" w:rsidRPr="008A7681" w:rsidRDefault="003548B1" w:rsidP="003548B1">
      <w:pPr>
        <w:jc w:val="center"/>
        <w:rPr>
          <w:rFonts w:cs="Times New Roman"/>
        </w:rPr>
      </w:pPr>
    </w:p>
    <w:p w14:paraId="128D04BC" w14:textId="29BEC3E3" w:rsidR="00430305" w:rsidRPr="008A7681" w:rsidRDefault="3489205A" w:rsidP="00430305">
      <w:pPr>
        <w:ind w:firstLine="720"/>
        <w:rPr>
          <w:rFonts w:cs="Times New Roman"/>
        </w:rPr>
      </w:pPr>
      <w:r w:rsidRPr="008A7681">
        <w:rPr>
          <w:rFonts w:cs="Times New Roman"/>
        </w:rPr>
        <w:t>Vispirms tiek pārbaudīts vai lietotājs ir administrators, pretējā gadījumā lietotājs tiek pāradresēts uz sākuma sadaļu, par cik dotā sadaļa ir pieejama tikai administrācijai.</w:t>
      </w:r>
    </w:p>
    <w:p w14:paraId="5BEBE266" w14:textId="1CB612B7" w:rsidR="00430305" w:rsidRPr="008A7681" w:rsidRDefault="00430305" w:rsidP="00C5693D">
      <w:pPr>
        <w:rPr>
          <w:rFonts w:cs="Times New Roman"/>
        </w:rPr>
      </w:pPr>
      <w:r w:rsidRPr="008A7681">
        <w:rPr>
          <w:rFonts w:cs="Times New Roman"/>
        </w:rPr>
        <w:tab/>
        <w:t xml:space="preserve">Tālāk administrators raksta atskaiti un notiek šo datu pārbaude. Dotajā gadījumā tiek tikai pārbaudīta datu aizpildītība, gadījumā ja nekas netika ievadīts tiks izvadīts atbilstošs paziņojums. </w:t>
      </w:r>
    </w:p>
    <w:p w14:paraId="31CCDD51" w14:textId="38D9D58E" w:rsidR="003311F0" w:rsidRPr="008A7681" w:rsidRDefault="00430305" w:rsidP="003548B1">
      <w:pPr>
        <w:rPr>
          <w:rFonts w:cs="Times New Roman"/>
        </w:rPr>
      </w:pPr>
      <w:r w:rsidRPr="008A7681">
        <w:rPr>
          <w:rFonts w:cs="Times New Roman"/>
        </w:rPr>
        <w:tab/>
        <w:t>Pēc datu pārbaudes tie tiek pievienoti datubāzei un lietotājam tiek izvadīts paziņojums par veiksmīgu to pievienošanu, pretējā gadījumā tiek izvadīts paziņojums par servera kļūdu.</w:t>
      </w:r>
    </w:p>
    <w:p w14:paraId="26296C76" w14:textId="11A6FBBD" w:rsidR="00193DF7" w:rsidRPr="008A7681" w:rsidRDefault="00193DF7" w:rsidP="00193DF7">
      <w:pPr>
        <w:rPr>
          <w:rFonts w:cs="Times New Roman"/>
        </w:rPr>
      </w:pPr>
    </w:p>
    <w:p w14:paraId="2B02AC2B" w14:textId="77777777" w:rsidR="001A0458" w:rsidRPr="008A7681" w:rsidRDefault="001A0458" w:rsidP="001A0458">
      <w:pPr>
        <w:jc w:val="center"/>
        <w:rPr>
          <w:rFonts w:cs="Times New Roman"/>
        </w:rPr>
      </w:pPr>
    </w:p>
    <w:p w14:paraId="13267CA4" w14:textId="77777777" w:rsidR="00074A65" w:rsidRPr="008A7681" w:rsidRDefault="00074A65">
      <w:pPr>
        <w:spacing w:line="240" w:lineRule="auto"/>
        <w:jc w:val="left"/>
        <w:rPr>
          <w:rFonts w:cs="Times New Roman"/>
          <w:b/>
          <w:bCs/>
          <w:caps/>
          <w:sz w:val="28"/>
          <w:szCs w:val="28"/>
        </w:rPr>
      </w:pPr>
      <w:r w:rsidRPr="008A7681">
        <w:rPr>
          <w:rFonts w:cs="Times New Roman"/>
        </w:rPr>
        <w:br w:type="page"/>
      </w:r>
    </w:p>
    <w:p w14:paraId="2103E44B" w14:textId="74D10E82" w:rsidR="00733B33" w:rsidRPr="008A7681" w:rsidRDefault="00733B33" w:rsidP="00733B33">
      <w:pPr>
        <w:pStyle w:val="Heading1"/>
        <w:rPr>
          <w:rFonts w:cs="Times New Roman"/>
        </w:rPr>
      </w:pPr>
      <w:bookmarkStart w:id="22" w:name="_Toc104461069"/>
      <w:r w:rsidRPr="008A7681">
        <w:rPr>
          <w:rFonts w:cs="Times New Roman"/>
        </w:rPr>
        <w:lastRenderedPageBreak/>
        <w:t>Datu struktūru apraksts</w:t>
      </w:r>
      <w:bookmarkEnd w:id="22"/>
    </w:p>
    <w:p w14:paraId="6FEDC3D0" w14:textId="7EE8BA1B" w:rsidR="00074A65" w:rsidRPr="008A7681" w:rsidRDefault="00C13190" w:rsidP="00C13190">
      <w:pPr>
        <w:ind w:left="432"/>
        <w:rPr>
          <w:rFonts w:cs="Times New Roman"/>
        </w:rPr>
      </w:pPr>
      <w:r w:rsidRPr="008A7681">
        <w:rPr>
          <w:rFonts w:cs="Times New Roman"/>
        </w:rPr>
        <w:t>Datubāze sastāv no sešām tabulām</w:t>
      </w:r>
      <w:r w:rsidR="00B80FCC">
        <w:rPr>
          <w:rFonts w:cs="Times New Roman"/>
        </w:rPr>
        <w:t xml:space="preserve"> un ietver sevī sekojošu infromāciju</w:t>
      </w:r>
      <w:r w:rsidRPr="008A7681">
        <w:rPr>
          <w:rFonts w:cs="Times New Roman"/>
        </w:rPr>
        <w:t>.</w:t>
      </w:r>
    </w:p>
    <w:p w14:paraId="3110EF44" w14:textId="6CD03F10" w:rsidR="00074A65" w:rsidRPr="008A7681" w:rsidRDefault="00074A65" w:rsidP="00074A65">
      <w:pPr>
        <w:pStyle w:val="ListParagraph"/>
        <w:numPr>
          <w:ilvl w:val="0"/>
          <w:numId w:val="29"/>
        </w:numPr>
        <w:rPr>
          <w:rFonts w:cs="Times New Roman"/>
        </w:rPr>
      </w:pPr>
      <w:r w:rsidRPr="008A7681">
        <w:rPr>
          <w:rFonts w:cs="Times New Roman"/>
        </w:rPr>
        <w:t xml:space="preserve">Tabula </w:t>
      </w:r>
      <w:r w:rsidRPr="008A7681">
        <w:rPr>
          <w:rFonts w:cs="Times New Roman"/>
          <w:b/>
        </w:rPr>
        <w:t>users</w:t>
      </w:r>
      <w:r w:rsidRPr="008A7681">
        <w:rPr>
          <w:rFonts w:cs="Times New Roman"/>
        </w:rPr>
        <w:t xml:space="preserve"> </w:t>
      </w:r>
      <w:r w:rsidR="005773C8" w:rsidRPr="008A7681">
        <w:rPr>
          <w:rFonts w:cs="Times New Roman"/>
        </w:rPr>
        <w:t>glabā datus par lietotājiem.</w:t>
      </w:r>
    </w:p>
    <w:p w14:paraId="611CFDEC" w14:textId="69392520" w:rsidR="00074A65" w:rsidRPr="008A7681" w:rsidRDefault="00211506" w:rsidP="00074A65">
      <w:pPr>
        <w:pStyle w:val="ListParagraph"/>
        <w:numPr>
          <w:ilvl w:val="0"/>
          <w:numId w:val="29"/>
        </w:numPr>
        <w:rPr>
          <w:rFonts w:cs="Times New Roman"/>
        </w:rPr>
      </w:pPr>
      <w:r>
        <w:rPr>
          <w:rFonts w:cs="Times New Roman"/>
        </w:rPr>
        <w:t xml:space="preserve">Tabula </w:t>
      </w:r>
      <w:r>
        <w:rPr>
          <w:rFonts w:cs="Times New Roman"/>
          <w:b/>
        </w:rPr>
        <w:t xml:space="preserve">cars </w:t>
      </w:r>
      <w:r>
        <w:rPr>
          <w:rFonts w:cs="Times New Roman"/>
        </w:rPr>
        <w:t xml:space="preserve"> glabā datus par lietotāju mašīnām.</w:t>
      </w:r>
    </w:p>
    <w:p w14:paraId="66D547C9" w14:textId="1406EE75" w:rsidR="00074A65" w:rsidRDefault="00211506" w:rsidP="00074A65">
      <w:pPr>
        <w:pStyle w:val="ListParagraph"/>
        <w:numPr>
          <w:ilvl w:val="0"/>
          <w:numId w:val="29"/>
        </w:numPr>
        <w:rPr>
          <w:rFonts w:cs="Times New Roman"/>
        </w:rPr>
      </w:pPr>
      <w:r>
        <w:rPr>
          <w:rFonts w:cs="Times New Roman"/>
        </w:rPr>
        <w:t xml:space="preserve">Tabula </w:t>
      </w:r>
      <w:r>
        <w:rPr>
          <w:rFonts w:cs="Times New Roman"/>
          <w:b/>
        </w:rPr>
        <w:t xml:space="preserve">services </w:t>
      </w:r>
      <w:r>
        <w:rPr>
          <w:rFonts w:cs="Times New Roman"/>
        </w:rPr>
        <w:t>glabā datus par pakalpojumiem.</w:t>
      </w:r>
    </w:p>
    <w:p w14:paraId="68F6CC34" w14:textId="1E869E41" w:rsidR="00211506" w:rsidRDefault="00211506" w:rsidP="00074A65">
      <w:pPr>
        <w:pStyle w:val="ListParagraph"/>
        <w:numPr>
          <w:ilvl w:val="0"/>
          <w:numId w:val="29"/>
        </w:numPr>
        <w:rPr>
          <w:rFonts w:cs="Times New Roman"/>
        </w:rPr>
      </w:pPr>
      <w:r>
        <w:rPr>
          <w:rFonts w:cs="Times New Roman"/>
        </w:rPr>
        <w:t xml:space="preserve">Tabula </w:t>
      </w:r>
      <w:r>
        <w:rPr>
          <w:rFonts w:cs="Times New Roman"/>
          <w:b/>
        </w:rPr>
        <w:t xml:space="preserve">comments </w:t>
      </w:r>
      <w:r>
        <w:rPr>
          <w:rFonts w:cs="Times New Roman"/>
        </w:rPr>
        <w:t>glabā datus par atsauksmēm.</w:t>
      </w:r>
    </w:p>
    <w:p w14:paraId="2D71DB96" w14:textId="68410B4D" w:rsidR="00211506" w:rsidRDefault="00211506" w:rsidP="00074A65">
      <w:pPr>
        <w:pStyle w:val="ListParagraph"/>
        <w:numPr>
          <w:ilvl w:val="0"/>
          <w:numId w:val="29"/>
        </w:numPr>
        <w:rPr>
          <w:rFonts w:cs="Times New Roman"/>
        </w:rPr>
      </w:pPr>
      <w:r>
        <w:rPr>
          <w:rFonts w:cs="Times New Roman"/>
        </w:rPr>
        <w:t xml:space="preserve">Tabula </w:t>
      </w:r>
      <w:r>
        <w:rPr>
          <w:rFonts w:cs="Times New Roman"/>
          <w:b/>
        </w:rPr>
        <w:t xml:space="preserve">orders </w:t>
      </w:r>
      <w:r>
        <w:rPr>
          <w:rFonts w:cs="Times New Roman"/>
        </w:rPr>
        <w:t>glabā datus par pasūtījumiem.</w:t>
      </w:r>
    </w:p>
    <w:p w14:paraId="1330384B" w14:textId="72B06828" w:rsidR="00211506" w:rsidRPr="008A7681" w:rsidRDefault="00211506" w:rsidP="00074A65">
      <w:pPr>
        <w:pStyle w:val="ListParagraph"/>
        <w:numPr>
          <w:ilvl w:val="0"/>
          <w:numId w:val="29"/>
        </w:numPr>
        <w:rPr>
          <w:rFonts w:cs="Times New Roman"/>
        </w:rPr>
      </w:pPr>
      <w:r>
        <w:rPr>
          <w:rFonts w:cs="Times New Roman"/>
        </w:rPr>
        <w:t xml:space="preserve">Tabula </w:t>
      </w:r>
      <w:r>
        <w:rPr>
          <w:rFonts w:cs="Times New Roman"/>
          <w:b/>
        </w:rPr>
        <w:t xml:space="preserve">order_report </w:t>
      </w:r>
      <w:r>
        <w:rPr>
          <w:rFonts w:cs="Times New Roman"/>
        </w:rPr>
        <w:t>glabā datus par pasūtījumu atskaitēm.</w:t>
      </w:r>
    </w:p>
    <w:p w14:paraId="47B91BEF" w14:textId="60F5E0EF" w:rsidR="009D6E25" w:rsidRPr="008A7681" w:rsidRDefault="00B80FCC" w:rsidP="00211506">
      <w:pPr>
        <w:ind w:left="432"/>
        <w:rPr>
          <w:rFonts w:cs="Times New Roman"/>
        </w:rPr>
      </w:pPr>
      <w:r>
        <w:rPr>
          <w:rFonts w:cs="Times New Roman"/>
        </w:rPr>
        <w:t>Kuras tiek attēlotas tabulu relāciju shēmā</w:t>
      </w:r>
      <w:r w:rsidR="3489205A" w:rsidRPr="008A7681">
        <w:rPr>
          <w:rFonts w:cs="Times New Roman"/>
        </w:rPr>
        <w:t xml:space="preserve"> (skat. 5.1. att. ).</w:t>
      </w:r>
    </w:p>
    <w:p w14:paraId="415082FA" w14:textId="4C35A42B" w:rsidR="009D6E25" w:rsidRPr="008A7681" w:rsidRDefault="00377271" w:rsidP="00122BF0">
      <w:pPr>
        <w:rPr>
          <w:rFonts w:cs="Times New Roman"/>
        </w:rPr>
      </w:pPr>
      <w:r>
        <w:rPr>
          <w:noProof/>
          <w:lang w:val="en-GB" w:eastAsia="en-GB" w:bidi="ar-SA"/>
        </w:rPr>
        <w:drawing>
          <wp:inline distT="0" distB="0" distL="0" distR="0" wp14:anchorId="40E7ED06" wp14:editId="52027DE5">
            <wp:extent cx="5760720" cy="4440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440555"/>
                    </a:xfrm>
                    <a:prstGeom prst="rect">
                      <a:avLst/>
                    </a:prstGeom>
                  </pic:spPr>
                </pic:pic>
              </a:graphicData>
            </a:graphic>
          </wp:inline>
        </w:drawing>
      </w:r>
    </w:p>
    <w:p w14:paraId="0F42748D" w14:textId="21E9C99F" w:rsidR="009D6E25" w:rsidRPr="008A7681" w:rsidRDefault="009D6E25" w:rsidP="009D6E25">
      <w:pPr>
        <w:pStyle w:val="ListParagraph"/>
        <w:jc w:val="center"/>
        <w:rPr>
          <w:rFonts w:cs="Times New Roman"/>
          <w:sz w:val="20"/>
        </w:rPr>
      </w:pPr>
      <w:r w:rsidRPr="008A7681">
        <w:rPr>
          <w:rFonts w:cs="Times New Roman"/>
          <w:sz w:val="20"/>
        </w:rPr>
        <w:t>5.1. att. Datu bāzes relācijas shēma</w:t>
      </w:r>
    </w:p>
    <w:p w14:paraId="20E89CB9" w14:textId="1B282936" w:rsidR="009D6E25" w:rsidRPr="008A7681" w:rsidRDefault="009D6E25">
      <w:pPr>
        <w:spacing w:line="240" w:lineRule="auto"/>
        <w:jc w:val="left"/>
        <w:rPr>
          <w:rFonts w:cs="Times New Roman"/>
          <w:sz w:val="20"/>
        </w:rPr>
      </w:pPr>
      <w:r w:rsidRPr="008A7681">
        <w:rPr>
          <w:rFonts w:cs="Times New Roman"/>
          <w:sz w:val="20"/>
        </w:rPr>
        <w:br w:type="page"/>
      </w:r>
    </w:p>
    <w:p w14:paraId="6EC1CE36" w14:textId="5F5BF51B" w:rsidR="009D6E25" w:rsidRPr="008A7681" w:rsidRDefault="009D6E25" w:rsidP="009D6E25">
      <w:pPr>
        <w:rPr>
          <w:rFonts w:cs="Times New Roman"/>
          <w:sz w:val="20"/>
        </w:rPr>
      </w:pPr>
      <w:r w:rsidRPr="008A7681">
        <w:rPr>
          <w:rFonts w:cs="Times New Roman"/>
          <w:sz w:val="20"/>
        </w:rPr>
        <w:lastRenderedPageBreak/>
        <w:tab/>
      </w:r>
      <w:r w:rsidRPr="008A7681">
        <w:rPr>
          <w:rFonts w:cs="Times New Roman"/>
        </w:rPr>
        <w:t>Tabula “Users” sevī ietver visus nepieciešamos lietotāja datus. Tā sastāv no lietotāju ievadītiem datiem un no sistēmas automātiski ģenerētiem datiem.</w:t>
      </w:r>
    </w:p>
    <w:p w14:paraId="65D7042B" w14:textId="5F06A2D8" w:rsidR="009D6E25" w:rsidRPr="008A7681" w:rsidRDefault="009D6E25" w:rsidP="009D6E25">
      <w:pPr>
        <w:jc w:val="right"/>
        <w:rPr>
          <w:rFonts w:cs="Times New Roman"/>
          <w:sz w:val="20"/>
        </w:rPr>
      </w:pPr>
      <w:r w:rsidRPr="008A7681">
        <w:rPr>
          <w:rFonts w:cs="Times New Roman"/>
          <w:sz w:val="20"/>
        </w:rPr>
        <w:t>5.1. tabula</w:t>
      </w:r>
    </w:p>
    <w:p w14:paraId="1CA21455" w14:textId="56D5B6F0" w:rsidR="009D6E25" w:rsidRPr="008A7681" w:rsidRDefault="009D6E25" w:rsidP="009D6E25">
      <w:pPr>
        <w:jc w:val="center"/>
        <w:rPr>
          <w:rFonts w:cs="Times New Roman"/>
          <w:sz w:val="20"/>
        </w:rPr>
      </w:pPr>
      <w:r w:rsidRPr="008A7681">
        <w:rPr>
          <w:rFonts w:cs="Times New Roman"/>
          <w:sz w:val="20"/>
        </w:rPr>
        <w:t xml:space="preserve">Tabulas </w:t>
      </w:r>
      <w:r w:rsidRPr="008A7681">
        <w:rPr>
          <w:rFonts w:cs="Times New Roman"/>
          <w:b/>
          <w:sz w:val="20"/>
        </w:rPr>
        <w:t xml:space="preserve">“Users” </w:t>
      </w:r>
      <w:r w:rsidRPr="008A7681">
        <w:rPr>
          <w:rFonts w:cs="Times New Roman"/>
          <w:sz w:val="20"/>
        </w:rPr>
        <w:t>struktūra</w:t>
      </w:r>
    </w:p>
    <w:tbl>
      <w:tblPr>
        <w:tblStyle w:val="TableGrid"/>
        <w:tblW w:w="0" w:type="auto"/>
        <w:tblLook w:val="04A0" w:firstRow="1" w:lastRow="0" w:firstColumn="1" w:lastColumn="0" w:noHBand="0" w:noVBand="1"/>
      </w:tblPr>
      <w:tblGrid>
        <w:gridCol w:w="701"/>
        <w:gridCol w:w="1984"/>
        <w:gridCol w:w="1269"/>
        <w:gridCol w:w="1056"/>
        <w:gridCol w:w="4052"/>
      </w:tblGrid>
      <w:tr w:rsidR="009D6E25" w:rsidRPr="008A7681" w14:paraId="3098014D" w14:textId="77777777" w:rsidTr="00444BC5">
        <w:trPr>
          <w:trHeight w:val="397"/>
        </w:trPr>
        <w:tc>
          <w:tcPr>
            <w:tcW w:w="704" w:type="dxa"/>
            <w:vAlign w:val="center"/>
          </w:tcPr>
          <w:p w14:paraId="3B5EADFF" w14:textId="765EDD86" w:rsidR="009D6E25" w:rsidRPr="00444BC5" w:rsidRDefault="009D6E25" w:rsidP="00444BC5">
            <w:pPr>
              <w:spacing w:line="240" w:lineRule="auto"/>
              <w:jc w:val="center"/>
              <w:rPr>
                <w:rFonts w:cs="Times New Roman"/>
                <w:b/>
              </w:rPr>
            </w:pPr>
            <w:r w:rsidRPr="00444BC5">
              <w:rPr>
                <w:rFonts w:cs="Times New Roman"/>
                <w:b/>
              </w:rPr>
              <w:t>Nr.</w:t>
            </w:r>
          </w:p>
        </w:tc>
        <w:tc>
          <w:tcPr>
            <w:tcW w:w="1985" w:type="dxa"/>
            <w:vAlign w:val="center"/>
          </w:tcPr>
          <w:p w14:paraId="3A45E97A" w14:textId="08B6D807" w:rsidR="009D6E25" w:rsidRPr="00444BC5" w:rsidRDefault="009D6E25" w:rsidP="00444BC5">
            <w:pPr>
              <w:spacing w:line="240" w:lineRule="auto"/>
              <w:jc w:val="center"/>
              <w:rPr>
                <w:rFonts w:cs="Times New Roman"/>
                <w:b/>
              </w:rPr>
            </w:pPr>
            <w:r w:rsidRPr="00444BC5">
              <w:rPr>
                <w:rFonts w:cs="Times New Roman"/>
                <w:b/>
              </w:rPr>
              <w:t>Nosaukums</w:t>
            </w:r>
          </w:p>
        </w:tc>
        <w:tc>
          <w:tcPr>
            <w:tcW w:w="1275" w:type="dxa"/>
            <w:vAlign w:val="center"/>
          </w:tcPr>
          <w:p w14:paraId="271ABEFE" w14:textId="4E41C851" w:rsidR="009D6E25" w:rsidRPr="00444BC5" w:rsidRDefault="009D6E25" w:rsidP="00444BC5">
            <w:pPr>
              <w:spacing w:line="240" w:lineRule="auto"/>
              <w:jc w:val="center"/>
              <w:rPr>
                <w:rFonts w:cs="Times New Roman"/>
                <w:b/>
              </w:rPr>
            </w:pPr>
            <w:r w:rsidRPr="00444BC5">
              <w:rPr>
                <w:rFonts w:cs="Times New Roman"/>
                <w:b/>
              </w:rPr>
              <w:t>Tips</w:t>
            </w:r>
          </w:p>
        </w:tc>
        <w:tc>
          <w:tcPr>
            <w:tcW w:w="993" w:type="dxa"/>
            <w:vAlign w:val="center"/>
          </w:tcPr>
          <w:p w14:paraId="481DEFAA" w14:textId="7697ADB8" w:rsidR="009D6E25" w:rsidRPr="00444BC5" w:rsidRDefault="009D6E25" w:rsidP="00444BC5">
            <w:pPr>
              <w:spacing w:line="240" w:lineRule="auto"/>
              <w:jc w:val="center"/>
              <w:rPr>
                <w:rFonts w:cs="Times New Roman"/>
                <w:b/>
              </w:rPr>
            </w:pPr>
            <w:r w:rsidRPr="00444BC5">
              <w:rPr>
                <w:rFonts w:cs="Times New Roman"/>
                <w:b/>
              </w:rPr>
              <w:t>Garums</w:t>
            </w:r>
          </w:p>
        </w:tc>
        <w:tc>
          <w:tcPr>
            <w:tcW w:w="4105" w:type="dxa"/>
            <w:vAlign w:val="center"/>
          </w:tcPr>
          <w:p w14:paraId="3F801AFC" w14:textId="423E20CF" w:rsidR="009D6E25" w:rsidRPr="00444BC5" w:rsidRDefault="009D6E25" w:rsidP="00444BC5">
            <w:pPr>
              <w:spacing w:line="240" w:lineRule="auto"/>
              <w:jc w:val="center"/>
              <w:rPr>
                <w:rFonts w:cs="Times New Roman"/>
                <w:b/>
              </w:rPr>
            </w:pPr>
            <w:r w:rsidRPr="00444BC5">
              <w:rPr>
                <w:rFonts w:cs="Times New Roman"/>
                <w:b/>
              </w:rPr>
              <w:t>Piezīme</w:t>
            </w:r>
          </w:p>
        </w:tc>
      </w:tr>
      <w:tr w:rsidR="009D6E25" w:rsidRPr="008A7681" w14:paraId="31370987" w14:textId="77777777" w:rsidTr="00444BC5">
        <w:trPr>
          <w:trHeight w:val="397"/>
        </w:trPr>
        <w:tc>
          <w:tcPr>
            <w:tcW w:w="704" w:type="dxa"/>
            <w:vAlign w:val="center"/>
          </w:tcPr>
          <w:p w14:paraId="19B78F26" w14:textId="74F321E5" w:rsidR="009D6E25" w:rsidRPr="008A7681" w:rsidRDefault="009D6E25" w:rsidP="00444BC5">
            <w:pPr>
              <w:spacing w:line="240" w:lineRule="auto"/>
              <w:jc w:val="left"/>
              <w:rPr>
                <w:rFonts w:cs="Times New Roman"/>
              </w:rPr>
            </w:pPr>
            <w:r w:rsidRPr="008A7681">
              <w:rPr>
                <w:rFonts w:cs="Times New Roman"/>
              </w:rPr>
              <w:t>1.</w:t>
            </w:r>
          </w:p>
        </w:tc>
        <w:tc>
          <w:tcPr>
            <w:tcW w:w="1985" w:type="dxa"/>
            <w:vAlign w:val="center"/>
          </w:tcPr>
          <w:p w14:paraId="31FB7009" w14:textId="4816AF92" w:rsidR="009D6E25" w:rsidRPr="008A7681" w:rsidRDefault="000146B7" w:rsidP="00444BC5">
            <w:pPr>
              <w:spacing w:line="240" w:lineRule="auto"/>
              <w:jc w:val="left"/>
              <w:rPr>
                <w:rFonts w:cs="Times New Roman"/>
              </w:rPr>
            </w:pPr>
            <w:r w:rsidRPr="008A7681">
              <w:rPr>
                <w:rFonts w:cs="Times New Roman"/>
              </w:rPr>
              <w:t>User_id</w:t>
            </w:r>
          </w:p>
        </w:tc>
        <w:tc>
          <w:tcPr>
            <w:tcW w:w="1275" w:type="dxa"/>
            <w:vAlign w:val="center"/>
          </w:tcPr>
          <w:p w14:paraId="1605CAD6" w14:textId="52A8954C" w:rsidR="009D6E25" w:rsidRPr="008A7681" w:rsidRDefault="000146B7" w:rsidP="00444BC5">
            <w:pPr>
              <w:spacing w:line="240" w:lineRule="auto"/>
              <w:jc w:val="left"/>
              <w:rPr>
                <w:rFonts w:cs="Times New Roman"/>
              </w:rPr>
            </w:pPr>
            <w:r w:rsidRPr="008A7681">
              <w:rPr>
                <w:rFonts w:cs="Times New Roman"/>
              </w:rPr>
              <w:t>Int</w:t>
            </w:r>
          </w:p>
        </w:tc>
        <w:tc>
          <w:tcPr>
            <w:tcW w:w="993" w:type="dxa"/>
            <w:vAlign w:val="center"/>
          </w:tcPr>
          <w:p w14:paraId="774324BE" w14:textId="18A01A8C" w:rsidR="009D6E25" w:rsidRPr="008A7681" w:rsidRDefault="000146B7" w:rsidP="00444BC5">
            <w:pPr>
              <w:spacing w:line="240" w:lineRule="auto"/>
              <w:jc w:val="left"/>
              <w:rPr>
                <w:rFonts w:cs="Times New Roman"/>
              </w:rPr>
            </w:pPr>
            <w:r w:rsidRPr="008A7681">
              <w:rPr>
                <w:rFonts w:cs="Times New Roman"/>
              </w:rPr>
              <w:t>11</w:t>
            </w:r>
          </w:p>
        </w:tc>
        <w:tc>
          <w:tcPr>
            <w:tcW w:w="4105" w:type="dxa"/>
            <w:vAlign w:val="center"/>
          </w:tcPr>
          <w:p w14:paraId="65E58548" w14:textId="546BA33D" w:rsidR="009D6E25" w:rsidRPr="008A7681" w:rsidRDefault="3489205A" w:rsidP="00444BC5">
            <w:pPr>
              <w:spacing w:line="240" w:lineRule="auto"/>
              <w:jc w:val="left"/>
              <w:rPr>
                <w:rFonts w:cs="Times New Roman"/>
              </w:rPr>
            </w:pPr>
            <w:r w:rsidRPr="008A7681">
              <w:rPr>
                <w:rFonts w:cs="Times New Roman"/>
              </w:rPr>
              <w:t>Lietotāja unikālais identifikators</w:t>
            </w:r>
          </w:p>
        </w:tc>
      </w:tr>
      <w:tr w:rsidR="009D6E25" w:rsidRPr="008A7681" w14:paraId="7661BBBF" w14:textId="77777777" w:rsidTr="00444BC5">
        <w:trPr>
          <w:trHeight w:val="397"/>
        </w:trPr>
        <w:tc>
          <w:tcPr>
            <w:tcW w:w="704" w:type="dxa"/>
            <w:vAlign w:val="center"/>
          </w:tcPr>
          <w:p w14:paraId="5276B2F3" w14:textId="2E93CFAE" w:rsidR="009D6E25" w:rsidRPr="008A7681" w:rsidRDefault="009D6E25" w:rsidP="00444BC5">
            <w:pPr>
              <w:spacing w:line="240" w:lineRule="auto"/>
              <w:jc w:val="left"/>
              <w:rPr>
                <w:rFonts w:cs="Times New Roman"/>
              </w:rPr>
            </w:pPr>
            <w:r w:rsidRPr="008A7681">
              <w:rPr>
                <w:rFonts w:cs="Times New Roman"/>
              </w:rPr>
              <w:t>2.</w:t>
            </w:r>
          </w:p>
        </w:tc>
        <w:tc>
          <w:tcPr>
            <w:tcW w:w="1985" w:type="dxa"/>
            <w:vAlign w:val="center"/>
          </w:tcPr>
          <w:p w14:paraId="2EBBF529" w14:textId="47886320" w:rsidR="009D6E25" w:rsidRPr="008A7681" w:rsidRDefault="000146B7" w:rsidP="00444BC5">
            <w:pPr>
              <w:spacing w:line="240" w:lineRule="auto"/>
              <w:jc w:val="left"/>
              <w:rPr>
                <w:rFonts w:cs="Times New Roman"/>
              </w:rPr>
            </w:pPr>
            <w:r w:rsidRPr="008A7681">
              <w:rPr>
                <w:rFonts w:cs="Times New Roman"/>
              </w:rPr>
              <w:t>User_first</w:t>
            </w:r>
          </w:p>
        </w:tc>
        <w:tc>
          <w:tcPr>
            <w:tcW w:w="1275" w:type="dxa"/>
            <w:vAlign w:val="center"/>
          </w:tcPr>
          <w:p w14:paraId="7BB8FA69" w14:textId="52B361D9" w:rsidR="009D6E25"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026B8A28" w14:textId="65CB094E" w:rsidR="009D6E25"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729FC551" w14:textId="01BBEDE7" w:rsidR="009D6E25" w:rsidRPr="008A7681" w:rsidRDefault="000146B7" w:rsidP="00444BC5">
            <w:pPr>
              <w:spacing w:line="240" w:lineRule="auto"/>
              <w:jc w:val="left"/>
              <w:rPr>
                <w:rFonts w:cs="Times New Roman"/>
              </w:rPr>
            </w:pPr>
            <w:r w:rsidRPr="008A7681">
              <w:rPr>
                <w:rFonts w:cs="Times New Roman"/>
              </w:rPr>
              <w:t>Lietotāja vārds</w:t>
            </w:r>
          </w:p>
        </w:tc>
      </w:tr>
      <w:tr w:rsidR="009D6E25" w:rsidRPr="008A7681" w14:paraId="10222159" w14:textId="77777777" w:rsidTr="00444BC5">
        <w:trPr>
          <w:trHeight w:val="397"/>
        </w:trPr>
        <w:tc>
          <w:tcPr>
            <w:tcW w:w="704" w:type="dxa"/>
            <w:vAlign w:val="center"/>
          </w:tcPr>
          <w:p w14:paraId="1E6C80F4" w14:textId="1108FEBB" w:rsidR="009D6E25" w:rsidRPr="008A7681" w:rsidRDefault="009D6E25" w:rsidP="00444BC5">
            <w:pPr>
              <w:spacing w:line="240" w:lineRule="auto"/>
              <w:jc w:val="left"/>
              <w:rPr>
                <w:rFonts w:cs="Times New Roman"/>
              </w:rPr>
            </w:pPr>
            <w:r w:rsidRPr="008A7681">
              <w:rPr>
                <w:rFonts w:cs="Times New Roman"/>
              </w:rPr>
              <w:t>3.</w:t>
            </w:r>
          </w:p>
        </w:tc>
        <w:tc>
          <w:tcPr>
            <w:tcW w:w="1985" w:type="dxa"/>
            <w:vAlign w:val="center"/>
          </w:tcPr>
          <w:p w14:paraId="439BE024" w14:textId="19FC6CF8" w:rsidR="009D6E25" w:rsidRPr="008A7681" w:rsidRDefault="000146B7" w:rsidP="00444BC5">
            <w:pPr>
              <w:spacing w:line="240" w:lineRule="auto"/>
              <w:jc w:val="left"/>
              <w:rPr>
                <w:rFonts w:cs="Times New Roman"/>
              </w:rPr>
            </w:pPr>
            <w:r w:rsidRPr="008A7681">
              <w:rPr>
                <w:rFonts w:cs="Times New Roman"/>
              </w:rPr>
              <w:t>User_last</w:t>
            </w:r>
          </w:p>
        </w:tc>
        <w:tc>
          <w:tcPr>
            <w:tcW w:w="1275" w:type="dxa"/>
            <w:vAlign w:val="center"/>
          </w:tcPr>
          <w:p w14:paraId="4DF29434" w14:textId="2E7AF634" w:rsidR="009D6E25"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6E2C6189" w14:textId="5B0797B0" w:rsidR="009D6E25"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37A6AC06" w14:textId="18A240FA" w:rsidR="009D6E25" w:rsidRPr="008A7681" w:rsidRDefault="000146B7" w:rsidP="00444BC5">
            <w:pPr>
              <w:spacing w:line="240" w:lineRule="auto"/>
              <w:jc w:val="left"/>
              <w:rPr>
                <w:rFonts w:cs="Times New Roman"/>
              </w:rPr>
            </w:pPr>
            <w:r w:rsidRPr="008A7681">
              <w:rPr>
                <w:rFonts w:cs="Times New Roman"/>
              </w:rPr>
              <w:t>Lietotāja uzvārds</w:t>
            </w:r>
          </w:p>
        </w:tc>
      </w:tr>
      <w:tr w:rsidR="009D6E25" w:rsidRPr="008A7681" w14:paraId="11ACBDC0" w14:textId="77777777" w:rsidTr="00444BC5">
        <w:trPr>
          <w:trHeight w:val="397"/>
        </w:trPr>
        <w:tc>
          <w:tcPr>
            <w:tcW w:w="704" w:type="dxa"/>
            <w:vAlign w:val="center"/>
          </w:tcPr>
          <w:p w14:paraId="08660B88" w14:textId="7FDC5552" w:rsidR="009D6E25" w:rsidRPr="008A7681" w:rsidRDefault="009D6E25" w:rsidP="00444BC5">
            <w:pPr>
              <w:spacing w:line="240" w:lineRule="auto"/>
              <w:jc w:val="left"/>
              <w:rPr>
                <w:rFonts w:cs="Times New Roman"/>
              </w:rPr>
            </w:pPr>
            <w:r w:rsidRPr="008A7681">
              <w:rPr>
                <w:rFonts w:cs="Times New Roman"/>
              </w:rPr>
              <w:t>4.</w:t>
            </w:r>
          </w:p>
        </w:tc>
        <w:tc>
          <w:tcPr>
            <w:tcW w:w="1985" w:type="dxa"/>
            <w:vAlign w:val="center"/>
          </w:tcPr>
          <w:p w14:paraId="4DD51CB9" w14:textId="57BAAF4D" w:rsidR="009D6E25" w:rsidRPr="008A7681" w:rsidRDefault="000146B7" w:rsidP="00444BC5">
            <w:pPr>
              <w:spacing w:line="240" w:lineRule="auto"/>
              <w:jc w:val="left"/>
              <w:rPr>
                <w:rFonts w:cs="Times New Roman"/>
              </w:rPr>
            </w:pPr>
            <w:r w:rsidRPr="008A7681">
              <w:rPr>
                <w:rFonts w:cs="Times New Roman"/>
              </w:rPr>
              <w:t>User_email</w:t>
            </w:r>
          </w:p>
        </w:tc>
        <w:tc>
          <w:tcPr>
            <w:tcW w:w="1275" w:type="dxa"/>
            <w:vAlign w:val="center"/>
          </w:tcPr>
          <w:p w14:paraId="03BBC784" w14:textId="6EB5527E" w:rsidR="009D6E25"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55E1D26B" w14:textId="6550FDA2" w:rsidR="009D6E25"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535226F1" w14:textId="2348B837" w:rsidR="009D6E25" w:rsidRPr="008A7681" w:rsidRDefault="000146B7" w:rsidP="00444BC5">
            <w:pPr>
              <w:spacing w:line="240" w:lineRule="auto"/>
              <w:jc w:val="left"/>
              <w:rPr>
                <w:rFonts w:cs="Times New Roman"/>
              </w:rPr>
            </w:pPr>
            <w:r w:rsidRPr="008A7681">
              <w:rPr>
                <w:rFonts w:cs="Times New Roman"/>
              </w:rPr>
              <w:t>Lietotāja e-pasts</w:t>
            </w:r>
          </w:p>
        </w:tc>
      </w:tr>
      <w:tr w:rsidR="009D6E25" w:rsidRPr="008A7681" w14:paraId="78C2FF41" w14:textId="77777777" w:rsidTr="00444BC5">
        <w:trPr>
          <w:trHeight w:val="397"/>
        </w:trPr>
        <w:tc>
          <w:tcPr>
            <w:tcW w:w="704" w:type="dxa"/>
            <w:vAlign w:val="center"/>
          </w:tcPr>
          <w:p w14:paraId="2AF82C31" w14:textId="30DC116A" w:rsidR="009D6E25" w:rsidRPr="008A7681" w:rsidRDefault="009D6E25" w:rsidP="00444BC5">
            <w:pPr>
              <w:spacing w:line="240" w:lineRule="auto"/>
              <w:jc w:val="left"/>
              <w:rPr>
                <w:rFonts w:cs="Times New Roman"/>
              </w:rPr>
            </w:pPr>
            <w:r w:rsidRPr="008A7681">
              <w:rPr>
                <w:rFonts w:cs="Times New Roman"/>
              </w:rPr>
              <w:t>5.</w:t>
            </w:r>
          </w:p>
        </w:tc>
        <w:tc>
          <w:tcPr>
            <w:tcW w:w="1985" w:type="dxa"/>
            <w:vAlign w:val="center"/>
          </w:tcPr>
          <w:p w14:paraId="0DC42B8C" w14:textId="7F26B5CF" w:rsidR="009D6E25" w:rsidRPr="008A7681" w:rsidRDefault="000146B7" w:rsidP="00444BC5">
            <w:pPr>
              <w:spacing w:line="240" w:lineRule="auto"/>
              <w:jc w:val="left"/>
              <w:rPr>
                <w:rFonts w:cs="Times New Roman"/>
              </w:rPr>
            </w:pPr>
            <w:r w:rsidRPr="008A7681">
              <w:rPr>
                <w:rFonts w:cs="Times New Roman"/>
              </w:rPr>
              <w:t>User_phone</w:t>
            </w:r>
          </w:p>
        </w:tc>
        <w:tc>
          <w:tcPr>
            <w:tcW w:w="1275" w:type="dxa"/>
            <w:vAlign w:val="center"/>
          </w:tcPr>
          <w:p w14:paraId="39C741DF" w14:textId="43F30EF2" w:rsidR="009D6E25" w:rsidRPr="008A7681" w:rsidRDefault="000146B7" w:rsidP="00444BC5">
            <w:pPr>
              <w:spacing w:line="240" w:lineRule="auto"/>
              <w:jc w:val="left"/>
              <w:rPr>
                <w:rFonts w:cs="Times New Roman"/>
              </w:rPr>
            </w:pPr>
            <w:r w:rsidRPr="008A7681">
              <w:rPr>
                <w:rFonts w:cs="Times New Roman"/>
              </w:rPr>
              <w:t>Int</w:t>
            </w:r>
          </w:p>
        </w:tc>
        <w:tc>
          <w:tcPr>
            <w:tcW w:w="993" w:type="dxa"/>
            <w:vAlign w:val="center"/>
          </w:tcPr>
          <w:p w14:paraId="2C36E1B4" w14:textId="3FB36A77" w:rsidR="009D6E25" w:rsidRPr="008A7681" w:rsidRDefault="000146B7" w:rsidP="00444BC5">
            <w:pPr>
              <w:spacing w:line="240" w:lineRule="auto"/>
              <w:jc w:val="left"/>
              <w:rPr>
                <w:rFonts w:cs="Times New Roman"/>
              </w:rPr>
            </w:pPr>
            <w:r w:rsidRPr="008A7681">
              <w:rPr>
                <w:rFonts w:cs="Times New Roman"/>
              </w:rPr>
              <w:t>9</w:t>
            </w:r>
          </w:p>
        </w:tc>
        <w:tc>
          <w:tcPr>
            <w:tcW w:w="4105" w:type="dxa"/>
            <w:vAlign w:val="center"/>
          </w:tcPr>
          <w:p w14:paraId="507D7A20" w14:textId="4E2031D1" w:rsidR="009D6E25" w:rsidRPr="008A7681" w:rsidRDefault="000146B7" w:rsidP="00444BC5">
            <w:pPr>
              <w:spacing w:line="240" w:lineRule="auto"/>
              <w:jc w:val="left"/>
              <w:rPr>
                <w:rFonts w:cs="Times New Roman"/>
              </w:rPr>
            </w:pPr>
            <w:r w:rsidRPr="008A7681">
              <w:rPr>
                <w:rFonts w:cs="Times New Roman"/>
              </w:rPr>
              <w:t>Lietotāja telefona numurs</w:t>
            </w:r>
          </w:p>
        </w:tc>
      </w:tr>
      <w:tr w:rsidR="009D6E25" w:rsidRPr="008A7681" w14:paraId="55BCF1DF" w14:textId="77777777" w:rsidTr="00444BC5">
        <w:trPr>
          <w:trHeight w:val="397"/>
        </w:trPr>
        <w:tc>
          <w:tcPr>
            <w:tcW w:w="704" w:type="dxa"/>
            <w:vAlign w:val="center"/>
          </w:tcPr>
          <w:p w14:paraId="6BC75473" w14:textId="2A021795" w:rsidR="009D6E25" w:rsidRPr="008A7681" w:rsidRDefault="009D6E25" w:rsidP="00444BC5">
            <w:pPr>
              <w:spacing w:line="240" w:lineRule="auto"/>
              <w:jc w:val="left"/>
              <w:rPr>
                <w:rFonts w:cs="Times New Roman"/>
              </w:rPr>
            </w:pPr>
            <w:r w:rsidRPr="008A7681">
              <w:rPr>
                <w:rFonts w:cs="Times New Roman"/>
              </w:rPr>
              <w:t>6.</w:t>
            </w:r>
          </w:p>
        </w:tc>
        <w:tc>
          <w:tcPr>
            <w:tcW w:w="1985" w:type="dxa"/>
            <w:vAlign w:val="center"/>
          </w:tcPr>
          <w:p w14:paraId="58FFB916" w14:textId="1A7CD0AF" w:rsidR="009D6E25" w:rsidRPr="008A7681" w:rsidRDefault="000146B7" w:rsidP="00444BC5">
            <w:pPr>
              <w:spacing w:line="240" w:lineRule="auto"/>
              <w:jc w:val="left"/>
              <w:rPr>
                <w:rFonts w:cs="Times New Roman"/>
              </w:rPr>
            </w:pPr>
            <w:r w:rsidRPr="008A7681">
              <w:rPr>
                <w:rFonts w:cs="Times New Roman"/>
              </w:rPr>
              <w:t>User_phone_code</w:t>
            </w:r>
          </w:p>
        </w:tc>
        <w:tc>
          <w:tcPr>
            <w:tcW w:w="1275" w:type="dxa"/>
            <w:vAlign w:val="center"/>
          </w:tcPr>
          <w:p w14:paraId="656C5DD4" w14:textId="38146C8B" w:rsidR="009D6E25" w:rsidRPr="008A7681" w:rsidRDefault="000146B7" w:rsidP="00444BC5">
            <w:pPr>
              <w:spacing w:line="240" w:lineRule="auto"/>
              <w:jc w:val="left"/>
              <w:rPr>
                <w:rFonts w:cs="Times New Roman"/>
              </w:rPr>
            </w:pPr>
            <w:r w:rsidRPr="008A7681">
              <w:rPr>
                <w:rFonts w:cs="Times New Roman"/>
              </w:rPr>
              <w:t>Int</w:t>
            </w:r>
          </w:p>
        </w:tc>
        <w:tc>
          <w:tcPr>
            <w:tcW w:w="993" w:type="dxa"/>
            <w:vAlign w:val="center"/>
          </w:tcPr>
          <w:p w14:paraId="095869E2" w14:textId="58A607FC" w:rsidR="009D6E25" w:rsidRPr="008A7681" w:rsidRDefault="000146B7" w:rsidP="00444BC5">
            <w:pPr>
              <w:spacing w:line="240" w:lineRule="auto"/>
              <w:jc w:val="left"/>
              <w:rPr>
                <w:rFonts w:cs="Times New Roman"/>
              </w:rPr>
            </w:pPr>
            <w:r w:rsidRPr="008A7681">
              <w:rPr>
                <w:rFonts w:cs="Times New Roman"/>
              </w:rPr>
              <w:t>5</w:t>
            </w:r>
          </w:p>
        </w:tc>
        <w:tc>
          <w:tcPr>
            <w:tcW w:w="4105" w:type="dxa"/>
            <w:vAlign w:val="center"/>
          </w:tcPr>
          <w:p w14:paraId="1FE2AABE" w14:textId="756F9FB6" w:rsidR="009D6E25" w:rsidRPr="008A7681" w:rsidRDefault="000146B7" w:rsidP="00444BC5">
            <w:pPr>
              <w:spacing w:line="240" w:lineRule="auto"/>
              <w:jc w:val="left"/>
              <w:rPr>
                <w:rFonts w:cs="Times New Roman"/>
              </w:rPr>
            </w:pPr>
            <w:r w:rsidRPr="008A7681">
              <w:rPr>
                <w:rFonts w:cs="Times New Roman"/>
              </w:rPr>
              <w:t>Lietotāja telefona numura valsts kods</w:t>
            </w:r>
          </w:p>
        </w:tc>
      </w:tr>
      <w:tr w:rsidR="009D6E25" w:rsidRPr="008A7681" w14:paraId="067A8397" w14:textId="77777777" w:rsidTr="00444BC5">
        <w:trPr>
          <w:trHeight w:val="397"/>
        </w:trPr>
        <w:tc>
          <w:tcPr>
            <w:tcW w:w="704" w:type="dxa"/>
            <w:vAlign w:val="center"/>
          </w:tcPr>
          <w:p w14:paraId="4C97D05A" w14:textId="6216E7D2" w:rsidR="009D6E25" w:rsidRPr="008A7681" w:rsidRDefault="009D6E25" w:rsidP="00444BC5">
            <w:pPr>
              <w:spacing w:line="240" w:lineRule="auto"/>
              <w:jc w:val="left"/>
              <w:rPr>
                <w:rFonts w:cs="Times New Roman"/>
              </w:rPr>
            </w:pPr>
            <w:r w:rsidRPr="008A7681">
              <w:rPr>
                <w:rFonts w:cs="Times New Roman"/>
              </w:rPr>
              <w:t>7.</w:t>
            </w:r>
          </w:p>
        </w:tc>
        <w:tc>
          <w:tcPr>
            <w:tcW w:w="1985" w:type="dxa"/>
            <w:vAlign w:val="center"/>
          </w:tcPr>
          <w:p w14:paraId="7720EC73" w14:textId="40B302A1" w:rsidR="009D6E25" w:rsidRPr="008A7681" w:rsidRDefault="000146B7" w:rsidP="00444BC5">
            <w:pPr>
              <w:spacing w:line="240" w:lineRule="auto"/>
              <w:jc w:val="left"/>
              <w:rPr>
                <w:rFonts w:cs="Times New Roman"/>
              </w:rPr>
            </w:pPr>
            <w:r w:rsidRPr="008A7681">
              <w:rPr>
                <w:rFonts w:cs="Times New Roman"/>
              </w:rPr>
              <w:t>User_role</w:t>
            </w:r>
          </w:p>
        </w:tc>
        <w:tc>
          <w:tcPr>
            <w:tcW w:w="1275" w:type="dxa"/>
            <w:vAlign w:val="center"/>
          </w:tcPr>
          <w:p w14:paraId="451BFD3A" w14:textId="2D1E404E" w:rsidR="009D6E25"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5DCE60E0" w14:textId="2EA46C9F" w:rsidR="009D6E25"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5167642A" w14:textId="14C5616C" w:rsidR="009D6E25" w:rsidRPr="008A7681" w:rsidRDefault="000146B7" w:rsidP="00444BC5">
            <w:pPr>
              <w:spacing w:line="240" w:lineRule="auto"/>
              <w:jc w:val="left"/>
              <w:rPr>
                <w:rFonts w:cs="Times New Roman"/>
              </w:rPr>
            </w:pPr>
            <w:r w:rsidRPr="008A7681">
              <w:rPr>
                <w:rFonts w:cs="Times New Roman"/>
              </w:rPr>
              <w:t>Lietotāja loma</w:t>
            </w:r>
          </w:p>
        </w:tc>
      </w:tr>
      <w:tr w:rsidR="009D6E25" w:rsidRPr="008A7681" w14:paraId="7586212E" w14:textId="77777777" w:rsidTr="00444BC5">
        <w:trPr>
          <w:trHeight w:val="397"/>
        </w:trPr>
        <w:tc>
          <w:tcPr>
            <w:tcW w:w="704" w:type="dxa"/>
            <w:vAlign w:val="center"/>
          </w:tcPr>
          <w:p w14:paraId="2516F3A6" w14:textId="369169D1" w:rsidR="009D6E25" w:rsidRPr="008A7681" w:rsidRDefault="009D6E25" w:rsidP="00444BC5">
            <w:pPr>
              <w:spacing w:line="240" w:lineRule="auto"/>
              <w:jc w:val="left"/>
              <w:rPr>
                <w:rFonts w:cs="Times New Roman"/>
              </w:rPr>
            </w:pPr>
            <w:r w:rsidRPr="008A7681">
              <w:rPr>
                <w:rFonts w:cs="Times New Roman"/>
              </w:rPr>
              <w:t>8.</w:t>
            </w:r>
          </w:p>
        </w:tc>
        <w:tc>
          <w:tcPr>
            <w:tcW w:w="1985" w:type="dxa"/>
            <w:vAlign w:val="center"/>
          </w:tcPr>
          <w:p w14:paraId="7C8DFF31" w14:textId="3F0A4B45" w:rsidR="009D6E25" w:rsidRPr="008A7681" w:rsidRDefault="000146B7" w:rsidP="00444BC5">
            <w:pPr>
              <w:spacing w:line="240" w:lineRule="auto"/>
              <w:jc w:val="left"/>
              <w:rPr>
                <w:rFonts w:cs="Times New Roman"/>
              </w:rPr>
            </w:pPr>
            <w:r w:rsidRPr="008A7681">
              <w:rPr>
                <w:rFonts w:cs="Times New Roman"/>
              </w:rPr>
              <w:t>User_password</w:t>
            </w:r>
          </w:p>
        </w:tc>
        <w:tc>
          <w:tcPr>
            <w:tcW w:w="1275" w:type="dxa"/>
            <w:vAlign w:val="center"/>
          </w:tcPr>
          <w:p w14:paraId="6E83FD79" w14:textId="4D99F5D1" w:rsidR="009D6E25"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58A002C4" w14:textId="5C95EB31" w:rsidR="009D6E25"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0D970421" w14:textId="434B700C" w:rsidR="009D6E25" w:rsidRPr="008A7681" w:rsidRDefault="000146B7" w:rsidP="00444BC5">
            <w:pPr>
              <w:spacing w:line="240" w:lineRule="auto"/>
              <w:jc w:val="left"/>
              <w:rPr>
                <w:rFonts w:cs="Times New Roman"/>
              </w:rPr>
            </w:pPr>
            <w:r w:rsidRPr="008A7681">
              <w:rPr>
                <w:rFonts w:cs="Times New Roman"/>
              </w:rPr>
              <w:t>Lietotāja parole</w:t>
            </w:r>
          </w:p>
        </w:tc>
      </w:tr>
    </w:tbl>
    <w:p w14:paraId="5FD7F1F2" w14:textId="123AF87C" w:rsidR="009D6E25" w:rsidRPr="008A7681" w:rsidRDefault="009D6E25" w:rsidP="009D6E25">
      <w:pPr>
        <w:jc w:val="center"/>
        <w:rPr>
          <w:rFonts w:cs="Times New Roman"/>
          <w:sz w:val="20"/>
        </w:rPr>
      </w:pPr>
    </w:p>
    <w:p w14:paraId="7B5B5608" w14:textId="51C6EA6C" w:rsidR="000146B7" w:rsidRPr="008A7681" w:rsidRDefault="000146B7" w:rsidP="000146B7">
      <w:pPr>
        <w:rPr>
          <w:rFonts w:cs="Times New Roman"/>
        </w:rPr>
      </w:pPr>
      <w:r w:rsidRPr="008A7681">
        <w:rPr>
          <w:rFonts w:cs="Times New Roman"/>
        </w:rPr>
        <w:tab/>
        <w:t>Tabula “Cars” ietver sevī informāciju par lietotāja mašīnām.</w:t>
      </w:r>
    </w:p>
    <w:p w14:paraId="5A59CB80" w14:textId="6D696195" w:rsidR="000146B7" w:rsidRPr="008A7681" w:rsidRDefault="000146B7" w:rsidP="000146B7">
      <w:pPr>
        <w:jc w:val="right"/>
        <w:rPr>
          <w:rFonts w:cs="Times New Roman"/>
          <w:sz w:val="20"/>
        </w:rPr>
      </w:pPr>
      <w:r w:rsidRPr="008A7681">
        <w:rPr>
          <w:rFonts w:cs="Times New Roman"/>
          <w:sz w:val="20"/>
        </w:rPr>
        <w:t>5.2. tabula</w:t>
      </w:r>
    </w:p>
    <w:p w14:paraId="487CFF91" w14:textId="2C4D71A5" w:rsidR="000146B7" w:rsidRPr="008A7681" w:rsidRDefault="000146B7" w:rsidP="000146B7">
      <w:pPr>
        <w:jc w:val="center"/>
        <w:rPr>
          <w:rFonts w:cs="Times New Roman"/>
          <w:sz w:val="20"/>
        </w:rPr>
      </w:pPr>
      <w:r w:rsidRPr="008A7681">
        <w:rPr>
          <w:rFonts w:cs="Times New Roman"/>
          <w:sz w:val="20"/>
        </w:rPr>
        <w:t xml:space="preserve">Tabulas </w:t>
      </w:r>
      <w:r w:rsidRPr="008A7681">
        <w:rPr>
          <w:rFonts w:cs="Times New Roman"/>
          <w:b/>
          <w:sz w:val="20"/>
        </w:rPr>
        <w:t xml:space="preserve">“Cars” </w:t>
      </w:r>
      <w:r w:rsidRPr="008A7681">
        <w:rPr>
          <w:rFonts w:cs="Times New Roman"/>
          <w:sz w:val="20"/>
        </w:rPr>
        <w:t>struktūra</w:t>
      </w:r>
    </w:p>
    <w:tbl>
      <w:tblPr>
        <w:tblStyle w:val="TableGrid"/>
        <w:tblW w:w="0" w:type="auto"/>
        <w:tblLook w:val="04A0" w:firstRow="1" w:lastRow="0" w:firstColumn="1" w:lastColumn="0" w:noHBand="0" w:noVBand="1"/>
      </w:tblPr>
      <w:tblGrid>
        <w:gridCol w:w="686"/>
        <w:gridCol w:w="2296"/>
        <w:gridCol w:w="1240"/>
        <w:gridCol w:w="1056"/>
        <w:gridCol w:w="3784"/>
      </w:tblGrid>
      <w:tr w:rsidR="000146B7" w:rsidRPr="008A7681" w14:paraId="63C12977" w14:textId="77777777" w:rsidTr="3489205A">
        <w:trPr>
          <w:trHeight w:val="397"/>
        </w:trPr>
        <w:tc>
          <w:tcPr>
            <w:tcW w:w="704" w:type="dxa"/>
            <w:vAlign w:val="center"/>
          </w:tcPr>
          <w:p w14:paraId="7E65290D" w14:textId="77777777" w:rsidR="000146B7" w:rsidRPr="00444BC5" w:rsidRDefault="000146B7" w:rsidP="009C5D5A">
            <w:pPr>
              <w:spacing w:line="240" w:lineRule="auto"/>
              <w:jc w:val="center"/>
              <w:rPr>
                <w:rFonts w:cs="Times New Roman"/>
                <w:b/>
              </w:rPr>
            </w:pPr>
            <w:r w:rsidRPr="00444BC5">
              <w:rPr>
                <w:rFonts w:cs="Times New Roman"/>
                <w:b/>
              </w:rPr>
              <w:t>Nr.</w:t>
            </w:r>
          </w:p>
        </w:tc>
        <w:tc>
          <w:tcPr>
            <w:tcW w:w="1985" w:type="dxa"/>
            <w:vAlign w:val="center"/>
          </w:tcPr>
          <w:p w14:paraId="09E4CD97" w14:textId="77777777" w:rsidR="000146B7" w:rsidRPr="00444BC5" w:rsidRDefault="000146B7" w:rsidP="009C5D5A">
            <w:pPr>
              <w:spacing w:line="240" w:lineRule="auto"/>
              <w:jc w:val="center"/>
              <w:rPr>
                <w:rFonts w:cs="Times New Roman"/>
                <w:b/>
              </w:rPr>
            </w:pPr>
            <w:r w:rsidRPr="00444BC5">
              <w:rPr>
                <w:rFonts w:cs="Times New Roman"/>
                <w:b/>
              </w:rPr>
              <w:t>Nosaukums</w:t>
            </w:r>
          </w:p>
        </w:tc>
        <w:tc>
          <w:tcPr>
            <w:tcW w:w="1275" w:type="dxa"/>
            <w:vAlign w:val="center"/>
          </w:tcPr>
          <w:p w14:paraId="29AFC2B1" w14:textId="77777777" w:rsidR="000146B7" w:rsidRPr="00444BC5" w:rsidRDefault="000146B7" w:rsidP="009C5D5A">
            <w:pPr>
              <w:spacing w:line="240" w:lineRule="auto"/>
              <w:jc w:val="center"/>
              <w:rPr>
                <w:rFonts w:cs="Times New Roman"/>
                <w:b/>
              </w:rPr>
            </w:pPr>
            <w:r w:rsidRPr="00444BC5">
              <w:rPr>
                <w:rFonts w:cs="Times New Roman"/>
                <w:b/>
              </w:rPr>
              <w:t>Tips</w:t>
            </w:r>
          </w:p>
        </w:tc>
        <w:tc>
          <w:tcPr>
            <w:tcW w:w="993" w:type="dxa"/>
            <w:vAlign w:val="center"/>
          </w:tcPr>
          <w:p w14:paraId="56CCD9EA" w14:textId="77777777" w:rsidR="000146B7" w:rsidRPr="00444BC5" w:rsidRDefault="000146B7" w:rsidP="009C5D5A">
            <w:pPr>
              <w:spacing w:line="240" w:lineRule="auto"/>
              <w:jc w:val="center"/>
              <w:rPr>
                <w:rFonts w:cs="Times New Roman"/>
                <w:b/>
              </w:rPr>
            </w:pPr>
            <w:r w:rsidRPr="00444BC5">
              <w:rPr>
                <w:rFonts w:cs="Times New Roman"/>
                <w:b/>
              </w:rPr>
              <w:t>Garums</w:t>
            </w:r>
          </w:p>
        </w:tc>
        <w:tc>
          <w:tcPr>
            <w:tcW w:w="4105" w:type="dxa"/>
            <w:vAlign w:val="center"/>
          </w:tcPr>
          <w:p w14:paraId="0BD0C924" w14:textId="77777777" w:rsidR="000146B7" w:rsidRPr="00444BC5" w:rsidRDefault="000146B7" w:rsidP="009C5D5A">
            <w:pPr>
              <w:spacing w:line="240" w:lineRule="auto"/>
              <w:jc w:val="center"/>
              <w:rPr>
                <w:rFonts w:cs="Times New Roman"/>
                <w:b/>
              </w:rPr>
            </w:pPr>
            <w:r w:rsidRPr="00444BC5">
              <w:rPr>
                <w:rFonts w:cs="Times New Roman"/>
                <w:b/>
              </w:rPr>
              <w:t>Piezīme</w:t>
            </w:r>
          </w:p>
        </w:tc>
      </w:tr>
      <w:tr w:rsidR="000146B7" w:rsidRPr="008A7681" w14:paraId="465BA3AC" w14:textId="77777777" w:rsidTr="00444BC5">
        <w:trPr>
          <w:trHeight w:val="397"/>
        </w:trPr>
        <w:tc>
          <w:tcPr>
            <w:tcW w:w="704" w:type="dxa"/>
            <w:vAlign w:val="center"/>
          </w:tcPr>
          <w:p w14:paraId="0460ADB3" w14:textId="77777777" w:rsidR="000146B7" w:rsidRPr="008A7681" w:rsidRDefault="000146B7" w:rsidP="00444BC5">
            <w:pPr>
              <w:spacing w:line="240" w:lineRule="auto"/>
              <w:jc w:val="left"/>
              <w:rPr>
                <w:rFonts w:cs="Times New Roman"/>
              </w:rPr>
            </w:pPr>
            <w:r w:rsidRPr="008A7681">
              <w:rPr>
                <w:rFonts w:cs="Times New Roman"/>
              </w:rPr>
              <w:t>1.</w:t>
            </w:r>
          </w:p>
        </w:tc>
        <w:tc>
          <w:tcPr>
            <w:tcW w:w="1985" w:type="dxa"/>
            <w:vAlign w:val="center"/>
          </w:tcPr>
          <w:p w14:paraId="0BF45BFC" w14:textId="60F68FD3" w:rsidR="000146B7" w:rsidRPr="008A7681" w:rsidRDefault="000146B7" w:rsidP="00444BC5">
            <w:pPr>
              <w:spacing w:line="240" w:lineRule="auto"/>
              <w:jc w:val="left"/>
              <w:rPr>
                <w:rFonts w:cs="Times New Roman"/>
              </w:rPr>
            </w:pPr>
            <w:r w:rsidRPr="008A7681">
              <w:rPr>
                <w:rFonts w:cs="Times New Roman"/>
              </w:rPr>
              <w:t>Car_id</w:t>
            </w:r>
          </w:p>
        </w:tc>
        <w:tc>
          <w:tcPr>
            <w:tcW w:w="1275" w:type="dxa"/>
            <w:vAlign w:val="center"/>
          </w:tcPr>
          <w:p w14:paraId="38798F9D" w14:textId="77777777" w:rsidR="000146B7" w:rsidRPr="008A7681" w:rsidRDefault="000146B7" w:rsidP="00444BC5">
            <w:pPr>
              <w:spacing w:line="240" w:lineRule="auto"/>
              <w:jc w:val="left"/>
              <w:rPr>
                <w:rFonts w:cs="Times New Roman"/>
              </w:rPr>
            </w:pPr>
            <w:r w:rsidRPr="008A7681">
              <w:rPr>
                <w:rFonts w:cs="Times New Roman"/>
              </w:rPr>
              <w:t>Int</w:t>
            </w:r>
          </w:p>
        </w:tc>
        <w:tc>
          <w:tcPr>
            <w:tcW w:w="993" w:type="dxa"/>
            <w:vAlign w:val="center"/>
          </w:tcPr>
          <w:p w14:paraId="2A87554D" w14:textId="77777777" w:rsidR="000146B7" w:rsidRPr="008A7681" w:rsidRDefault="000146B7" w:rsidP="00444BC5">
            <w:pPr>
              <w:spacing w:line="240" w:lineRule="auto"/>
              <w:jc w:val="left"/>
              <w:rPr>
                <w:rFonts w:cs="Times New Roman"/>
              </w:rPr>
            </w:pPr>
            <w:r w:rsidRPr="008A7681">
              <w:rPr>
                <w:rFonts w:cs="Times New Roman"/>
              </w:rPr>
              <w:t>11</w:t>
            </w:r>
          </w:p>
        </w:tc>
        <w:tc>
          <w:tcPr>
            <w:tcW w:w="4105" w:type="dxa"/>
            <w:vAlign w:val="center"/>
          </w:tcPr>
          <w:p w14:paraId="24E02797" w14:textId="2A3FBA1E" w:rsidR="000146B7" w:rsidRPr="008A7681" w:rsidRDefault="3489205A" w:rsidP="00444BC5">
            <w:pPr>
              <w:spacing w:line="240" w:lineRule="auto"/>
              <w:jc w:val="left"/>
              <w:rPr>
                <w:rFonts w:cs="Times New Roman"/>
              </w:rPr>
            </w:pPr>
            <w:r w:rsidRPr="008A7681">
              <w:rPr>
                <w:rFonts w:cs="Times New Roman"/>
              </w:rPr>
              <w:t>Mašīnas unikālais identifikators</w:t>
            </w:r>
          </w:p>
        </w:tc>
      </w:tr>
      <w:tr w:rsidR="000146B7" w:rsidRPr="008A7681" w14:paraId="73B09288" w14:textId="77777777" w:rsidTr="00444BC5">
        <w:trPr>
          <w:trHeight w:val="397"/>
        </w:trPr>
        <w:tc>
          <w:tcPr>
            <w:tcW w:w="704" w:type="dxa"/>
            <w:vAlign w:val="center"/>
          </w:tcPr>
          <w:p w14:paraId="44A2D2D4" w14:textId="77777777" w:rsidR="000146B7" w:rsidRPr="008A7681" w:rsidRDefault="000146B7" w:rsidP="00444BC5">
            <w:pPr>
              <w:spacing w:line="240" w:lineRule="auto"/>
              <w:jc w:val="left"/>
              <w:rPr>
                <w:rFonts w:cs="Times New Roman"/>
              </w:rPr>
            </w:pPr>
            <w:r w:rsidRPr="008A7681">
              <w:rPr>
                <w:rFonts w:cs="Times New Roman"/>
              </w:rPr>
              <w:t>2.</w:t>
            </w:r>
          </w:p>
        </w:tc>
        <w:tc>
          <w:tcPr>
            <w:tcW w:w="1985" w:type="dxa"/>
            <w:vAlign w:val="center"/>
          </w:tcPr>
          <w:p w14:paraId="357EE496" w14:textId="3CDD6985" w:rsidR="000146B7" w:rsidRPr="008A7681" w:rsidRDefault="000146B7" w:rsidP="00444BC5">
            <w:pPr>
              <w:spacing w:line="240" w:lineRule="auto"/>
              <w:jc w:val="left"/>
              <w:rPr>
                <w:rFonts w:cs="Times New Roman"/>
              </w:rPr>
            </w:pPr>
            <w:r w:rsidRPr="008A7681">
              <w:rPr>
                <w:rFonts w:cs="Times New Roman"/>
              </w:rPr>
              <w:t>Car_owner_id</w:t>
            </w:r>
          </w:p>
        </w:tc>
        <w:tc>
          <w:tcPr>
            <w:tcW w:w="1275" w:type="dxa"/>
            <w:vAlign w:val="center"/>
          </w:tcPr>
          <w:p w14:paraId="6014129A" w14:textId="747B3ADC" w:rsidR="000146B7" w:rsidRPr="008A7681" w:rsidRDefault="00754CE0" w:rsidP="00444BC5">
            <w:pPr>
              <w:spacing w:line="240" w:lineRule="auto"/>
              <w:jc w:val="left"/>
              <w:rPr>
                <w:rFonts w:cs="Times New Roman"/>
              </w:rPr>
            </w:pPr>
            <w:r w:rsidRPr="008A7681">
              <w:rPr>
                <w:rFonts w:cs="Times New Roman"/>
              </w:rPr>
              <w:t>int</w:t>
            </w:r>
          </w:p>
        </w:tc>
        <w:tc>
          <w:tcPr>
            <w:tcW w:w="993" w:type="dxa"/>
            <w:vAlign w:val="center"/>
          </w:tcPr>
          <w:p w14:paraId="7D1A7C0D" w14:textId="76A1EAD3" w:rsidR="000146B7" w:rsidRPr="008A7681" w:rsidRDefault="00754CE0" w:rsidP="00444BC5">
            <w:pPr>
              <w:spacing w:line="240" w:lineRule="auto"/>
              <w:jc w:val="left"/>
              <w:rPr>
                <w:rFonts w:cs="Times New Roman"/>
              </w:rPr>
            </w:pPr>
            <w:r w:rsidRPr="008A7681">
              <w:rPr>
                <w:rFonts w:cs="Times New Roman"/>
              </w:rPr>
              <w:t>11</w:t>
            </w:r>
          </w:p>
        </w:tc>
        <w:tc>
          <w:tcPr>
            <w:tcW w:w="4105" w:type="dxa"/>
            <w:vAlign w:val="center"/>
          </w:tcPr>
          <w:p w14:paraId="7C160451" w14:textId="0768A0B9" w:rsidR="000146B7" w:rsidRPr="008A7681" w:rsidRDefault="3489205A" w:rsidP="00444BC5">
            <w:pPr>
              <w:spacing w:line="240" w:lineRule="auto"/>
              <w:jc w:val="left"/>
              <w:rPr>
                <w:rFonts w:cs="Times New Roman"/>
              </w:rPr>
            </w:pPr>
            <w:r w:rsidRPr="008A7681">
              <w:rPr>
                <w:rFonts w:cs="Times New Roman"/>
              </w:rPr>
              <w:t>Lietotāja unikālais identifikators</w:t>
            </w:r>
          </w:p>
        </w:tc>
      </w:tr>
      <w:tr w:rsidR="000146B7" w:rsidRPr="008A7681" w14:paraId="236DB6BE" w14:textId="77777777" w:rsidTr="00444BC5">
        <w:trPr>
          <w:trHeight w:val="397"/>
        </w:trPr>
        <w:tc>
          <w:tcPr>
            <w:tcW w:w="704" w:type="dxa"/>
            <w:vAlign w:val="center"/>
          </w:tcPr>
          <w:p w14:paraId="57F25607" w14:textId="77777777" w:rsidR="000146B7" w:rsidRPr="008A7681" w:rsidRDefault="000146B7" w:rsidP="00444BC5">
            <w:pPr>
              <w:spacing w:line="240" w:lineRule="auto"/>
              <w:jc w:val="left"/>
              <w:rPr>
                <w:rFonts w:cs="Times New Roman"/>
              </w:rPr>
            </w:pPr>
            <w:r w:rsidRPr="008A7681">
              <w:rPr>
                <w:rFonts w:cs="Times New Roman"/>
              </w:rPr>
              <w:t>3.</w:t>
            </w:r>
          </w:p>
        </w:tc>
        <w:tc>
          <w:tcPr>
            <w:tcW w:w="1985" w:type="dxa"/>
            <w:vAlign w:val="center"/>
          </w:tcPr>
          <w:p w14:paraId="06DB36AB" w14:textId="34D5851C" w:rsidR="000146B7" w:rsidRPr="008A7681" w:rsidRDefault="000146B7" w:rsidP="00444BC5">
            <w:pPr>
              <w:spacing w:line="240" w:lineRule="auto"/>
              <w:jc w:val="left"/>
              <w:rPr>
                <w:rFonts w:cs="Times New Roman"/>
              </w:rPr>
            </w:pPr>
            <w:r w:rsidRPr="008A7681">
              <w:rPr>
                <w:rFonts w:cs="Times New Roman"/>
              </w:rPr>
              <w:t>Car_producer</w:t>
            </w:r>
          </w:p>
        </w:tc>
        <w:tc>
          <w:tcPr>
            <w:tcW w:w="1275" w:type="dxa"/>
            <w:vAlign w:val="center"/>
          </w:tcPr>
          <w:p w14:paraId="22CCF5B8" w14:textId="77777777" w:rsidR="000146B7"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2BFB6524" w14:textId="77777777" w:rsidR="000146B7"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6663F2FD" w14:textId="46378401" w:rsidR="000146B7" w:rsidRPr="008A7681" w:rsidRDefault="00754CE0" w:rsidP="00444BC5">
            <w:pPr>
              <w:spacing w:line="240" w:lineRule="auto"/>
              <w:jc w:val="left"/>
              <w:rPr>
                <w:rFonts w:cs="Times New Roman"/>
              </w:rPr>
            </w:pPr>
            <w:r w:rsidRPr="008A7681">
              <w:rPr>
                <w:rFonts w:cs="Times New Roman"/>
              </w:rPr>
              <w:t>Mašīnas ražotājs</w:t>
            </w:r>
          </w:p>
        </w:tc>
      </w:tr>
      <w:tr w:rsidR="000146B7" w:rsidRPr="008A7681" w14:paraId="3531F267" w14:textId="77777777" w:rsidTr="00444BC5">
        <w:trPr>
          <w:trHeight w:val="397"/>
        </w:trPr>
        <w:tc>
          <w:tcPr>
            <w:tcW w:w="704" w:type="dxa"/>
            <w:vAlign w:val="center"/>
          </w:tcPr>
          <w:p w14:paraId="430860E7" w14:textId="77777777" w:rsidR="000146B7" w:rsidRPr="008A7681" w:rsidRDefault="000146B7" w:rsidP="00444BC5">
            <w:pPr>
              <w:spacing w:line="240" w:lineRule="auto"/>
              <w:jc w:val="left"/>
              <w:rPr>
                <w:rFonts w:cs="Times New Roman"/>
              </w:rPr>
            </w:pPr>
            <w:r w:rsidRPr="008A7681">
              <w:rPr>
                <w:rFonts w:cs="Times New Roman"/>
              </w:rPr>
              <w:t>4.</w:t>
            </w:r>
          </w:p>
        </w:tc>
        <w:tc>
          <w:tcPr>
            <w:tcW w:w="1985" w:type="dxa"/>
            <w:vAlign w:val="center"/>
          </w:tcPr>
          <w:p w14:paraId="337A5B81" w14:textId="2A160ED8" w:rsidR="000146B7" w:rsidRPr="008A7681" w:rsidRDefault="000146B7" w:rsidP="00444BC5">
            <w:pPr>
              <w:spacing w:line="240" w:lineRule="auto"/>
              <w:jc w:val="left"/>
              <w:rPr>
                <w:rFonts w:cs="Times New Roman"/>
              </w:rPr>
            </w:pPr>
            <w:r w:rsidRPr="008A7681">
              <w:rPr>
                <w:rFonts w:cs="Times New Roman"/>
              </w:rPr>
              <w:t>Car_model</w:t>
            </w:r>
          </w:p>
        </w:tc>
        <w:tc>
          <w:tcPr>
            <w:tcW w:w="1275" w:type="dxa"/>
            <w:vAlign w:val="center"/>
          </w:tcPr>
          <w:p w14:paraId="781538AE" w14:textId="77777777" w:rsidR="000146B7"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612C5CBA" w14:textId="77777777" w:rsidR="000146B7"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7DEE2C99" w14:textId="7B8F3BDF" w:rsidR="000146B7" w:rsidRPr="008A7681" w:rsidRDefault="00754CE0" w:rsidP="00444BC5">
            <w:pPr>
              <w:spacing w:line="240" w:lineRule="auto"/>
              <w:jc w:val="left"/>
              <w:rPr>
                <w:rFonts w:cs="Times New Roman"/>
              </w:rPr>
            </w:pPr>
            <w:r w:rsidRPr="008A7681">
              <w:rPr>
                <w:rFonts w:cs="Times New Roman"/>
              </w:rPr>
              <w:t>Mašīnas modelis</w:t>
            </w:r>
          </w:p>
        </w:tc>
      </w:tr>
      <w:tr w:rsidR="000146B7" w:rsidRPr="008A7681" w14:paraId="68320473" w14:textId="77777777" w:rsidTr="00444BC5">
        <w:trPr>
          <w:trHeight w:val="397"/>
        </w:trPr>
        <w:tc>
          <w:tcPr>
            <w:tcW w:w="704" w:type="dxa"/>
            <w:vAlign w:val="center"/>
          </w:tcPr>
          <w:p w14:paraId="582D26F8" w14:textId="77777777" w:rsidR="000146B7" w:rsidRPr="008A7681" w:rsidRDefault="000146B7" w:rsidP="00444BC5">
            <w:pPr>
              <w:spacing w:line="240" w:lineRule="auto"/>
              <w:jc w:val="left"/>
              <w:rPr>
                <w:rFonts w:cs="Times New Roman"/>
              </w:rPr>
            </w:pPr>
            <w:r w:rsidRPr="008A7681">
              <w:rPr>
                <w:rFonts w:cs="Times New Roman"/>
              </w:rPr>
              <w:t>5.</w:t>
            </w:r>
          </w:p>
        </w:tc>
        <w:tc>
          <w:tcPr>
            <w:tcW w:w="1985" w:type="dxa"/>
            <w:vAlign w:val="center"/>
          </w:tcPr>
          <w:p w14:paraId="573CD1DB" w14:textId="7E4A584B" w:rsidR="000146B7" w:rsidRPr="008A7681" w:rsidRDefault="000146B7" w:rsidP="00444BC5">
            <w:pPr>
              <w:spacing w:line="240" w:lineRule="auto"/>
              <w:jc w:val="left"/>
              <w:rPr>
                <w:rFonts w:cs="Times New Roman"/>
              </w:rPr>
            </w:pPr>
            <w:r w:rsidRPr="008A7681">
              <w:rPr>
                <w:rFonts w:cs="Times New Roman"/>
              </w:rPr>
              <w:t>Car_number_sign</w:t>
            </w:r>
          </w:p>
        </w:tc>
        <w:tc>
          <w:tcPr>
            <w:tcW w:w="1275" w:type="dxa"/>
            <w:vAlign w:val="center"/>
          </w:tcPr>
          <w:p w14:paraId="534BAFA0" w14:textId="7EF9870C" w:rsidR="000146B7" w:rsidRPr="008A7681" w:rsidRDefault="00754CE0" w:rsidP="00444BC5">
            <w:pPr>
              <w:spacing w:line="240" w:lineRule="auto"/>
              <w:jc w:val="left"/>
              <w:rPr>
                <w:rFonts w:cs="Times New Roman"/>
              </w:rPr>
            </w:pPr>
            <w:r w:rsidRPr="008A7681">
              <w:rPr>
                <w:rFonts w:cs="Times New Roman"/>
              </w:rPr>
              <w:t>Varchar</w:t>
            </w:r>
          </w:p>
        </w:tc>
        <w:tc>
          <w:tcPr>
            <w:tcW w:w="993" w:type="dxa"/>
            <w:vAlign w:val="center"/>
          </w:tcPr>
          <w:p w14:paraId="199D6AA3" w14:textId="131DB460" w:rsidR="000146B7" w:rsidRPr="008A7681" w:rsidRDefault="00754CE0" w:rsidP="00444BC5">
            <w:pPr>
              <w:spacing w:line="240" w:lineRule="auto"/>
              <w:jc w:val="left"/>
              <w:rPr>
                <w:rFonts w:cs="Times New Roman"/>
              </w:rPr>
            </w:pPr>
            <w:r w:rsidRPr="008A7681">
              <w:rPr>
                <w:rFonts w:cs="Times New Roman"/>
              </w:rPr>
              <w:t>10</w:t>
            </w:r>
          </w:p>
        </w:tc>
        <w:tc>
          <w:tcPr>
            <w:tcW w:w="4105" w:type="dxa"/>
            <w:vAlign w:val="center"/>
          </w:tcPr>
          <w:p w14:paraId="4710BD11" w14:textId="1AEFBF55" w:rsidR="000146B7" w:rsidRPr="008A7681" w:rsidRDefault="00754CE0" w:rsidP="00444BC5">
            <w:pPr>
              <w:spacing w:line="240" w:lineRule="auto"/>
              <w:jc w:val="left"/>
              <w:rPr>
                <w:rFonts w:cs="Times New Roman"/>
              </w:rPr>
            </w:pPr>
            <w:r w:rsidRPr="008A7681">
              <w:rPr>
                <w:rFonts w:cs="Times New Roman"/>
              </w:rPr>
              <w:t>Mašīnas numurzīme</w:t>
            </w:r>
          </w:p>
        </w:tc>
      </w:tr>
      <w:tr w:rsidR="000146B7" w:rsidRPr="008A7681" w14:paraId="378FE9EF" w14:textId="77777777" w:rsidTr="00444BC5">
        <w:trPr>
          <w:trHeight w:val="397"/>
        </w:trPr>
        <w:tc>
          <w:tcPr>
            <w:tcW w:w="704" w:type="dxa"/>
            <w:vAlign w:val="center"/>
          </w:tcPr>
          <w:p w14:paraId="61E1905C" w14:textId="77777777" w:rsidR="000146B7" w:rsidRPr="008A7681" w:rsidRDefault="000146B7" w:rsidP="00444BC5">
            <w:pPr>
              <w:spacing w:line="240" w:lineRule="auto"/>
              <w:jc w:val="left"/>
              <w:rPr>
                <w:rFonts w:cs="Times New Roman"/>
              </w:rPr>
            </w:pPr>
            <w:r w:rsidRPr="008A7681">
              <w:rPr>
                <w:rFonts w:cs="Times New Roman"/>
              </w:rPr>
              <w:t>6.</w:t>
            </w:r>
          </w:p>
        </w:tc>
        <w:tc>
          <w:tcPr>
            <w:tcW w:w="1985" w:type="dxa"/>
            <w:vAlign w:val="center"/>
          </w:tcPr>
          <w:p w14:paraId="256BF86F" w14:textId="72AB43BD" w:rsidR="000146B7" w:rsidRPr="008A7681" w:rsidRDefault="000146B7" w:rsidP="00444BC5">
            <w:pPr>
              <w:spacing w:line="240" w:lineRule="auto"/>
              <w:jc w:val="left"/>
              <w:rPr>
                <w:rFonts w:cs="Times New Roman"/>
              </w:rPr>
            </w:pPr>
            <w:r w:rsidRPr="008A7681">
              <w:rPr>
                <w:rFonts w:cs="Times New Roman"/>
              </w:rPr>
              <w:t>Car_year</w:t>
            </w:r>
          </w:p>
        </w:tc>
        <w:tc>
          <w:tcPr>
            <w:tcW w:w="1275" w:type="dxa"/>
            <w:vAlign w:val="center"/>
          </w:tcPr>
          <w:p w14:paraId="3A267A17" w14:textId="77777777" w:rsidR="000146B7" w:rsidRPr="008A7681" w:rsidRDefault="000146B7" w:rsidP="00444BC5">
            <w:pPr>
              <w:spacing w:line="240" w:lineRule="auto"/>
              <w:jc w:val="left"/>
              <w:rPr>
                <w:rFonts w:cs="Times New Roman"/>
              </w:rPr>
            </w:pPr>
            <w:r w:rsidRPr="008A7681">
              <w:rPr>
                <w:rFonts w:cs="Times New Roman"/>
              </w:rPr>
              <w:t>Int</w:t>
            </w:r>
          </w:p>
        </w:tc>
        <w:tc>
          <w:tcPr>
            <w:tcW w:w="993" w:type="dxa"/>
            <w:vAlign w:val="center"/>
          </w:tcPr>
          <w:p w14:paraId="71268DEF" w14:textId="0943174A" w:rsidR="000146B7" w:rsidRPr="008A7681" w:rsidRDefault="00754CE0" w:rsidP="00444BC5">
            <w:pPr>
              <w:spacing w:line="240" w:lineRule="auto"/>
              <w:jc w:val="left"/>
              <w:rPr>
                <w:rFonts w:cs="Times New Roman"/>
              </w:rPr>
            </w:pPr>
            <w:r w:rsidRPr="008A7681">
              <w:rPr>
                <w:rFonts w:cs="Times New Roman"/>
              </w:rPr>
              <w:t>4</w:t>
            </w:r>
          </w:p>
        </w:tc>
        <w:tc>
          <w:tcPr>
            <w:tcW w:w="4105" w:type="dxa"/>
            <w:vAlign w:val="center"/>
          </w:tcPr>
          <w:p w14:paraId="6F1FF1E6" w14:textId="42F90D65" w:rsidR="000146B7" w:rsidRPr="008A7681" w:rsidRDefault="00754CE0" w:rsidP="00444BC5">
            <w:pPr>
              <w:spacing w:line="240" w:lineRule="auto"/>
              <w:jc w:val="left"/>
              <w:rPr>
                <w:rFonts w:cs="Times New Roman"/>
              </w:rPr>
            </w:pPr>
            <w:r w:rsidRPr="008A7681">
              <w:rPr>
                <w:rFonts w:cs="Times New Roman"/>
              </w:rPr>
              <w:t>Mašīnas ražojuma gads</w:t>
            </w:r>
          </w:p>
        </w:tc>
      </w:tr>
      <w:tr w:rsidR="000146B7" w:rsidRPr="008A7681" w14:paraId="56ECAACD" w14:textId="77777777" w:rsidTr="00444BC5">
        <w:trPr>
          <w:trHeight w:val="397"/>
        </w:trPr>
        <w:tc>
          <w:tcPr>
            <w:tcW w:w="704" w:type="dxa"/>
            <w:vAlign w:val="center"/>
          </w:tcPr>
          <w:p w14:paraId="270E4686" w14:textId="77777777" w:rsidR="000146B7" w:rsidRPr="008A7681" w:rsidRDefault="000146B7" w:rsidP="00444BC5">
            <w:pPr>
              <w:spacing w:line="240" w:lineRule="auto"/>
              <w:jc w:val="left"/>
              <w:rPr>
                <w:rFonts w:cs="Times New Roman"/>
              </w:rPr>
            </w:pPr>
            <w:r w:rsidRPr="008A7681">
              <w:rPr>
                <w:rFonts w:cs="Times New Roman"/>
              </w:rPr>
              <w:t>7.</w:t>
            </w:r>
          </w:p>
        </w:tc>
        <w:tc>
          <w:tcPr>
            <w:tcW w:w="1985" w:type="dxa"/>
            <w:vAlign w:val="center"/>
          </w:tcPr>
          <w:p w14:paraId="69B44E35" w14:textId="6E2FC4C5" w:rsidR="000146B7" w:rsidRPr="008A7681" w:rsidRDefault="000146B7" w:rsidP="00444BC5">
            <w:pPr>
              <w:spacing w:line="240" w:lineRule="auto"/>
              <w:jc w:val="left"/>
              <w:rPr>
                <w:rFonts w:cs="Times New Roman"/>
              </w:rPr>
            </w:pPr>
            <w:r w:rsidRPr="008A7681">
              <w:rPr>
                <w:rFonts w:cs="Times New Roman"/>
              </w:rPr>
              <w:t>Car_color</w:t>
            </w:r>
          </w:p>
        </w:tc>
        <w:tc>
          <w:tcPr>
            <w:tcW w:w="1275" w:type="dxa"/>
            <w:vAlign w:val="center"/>
          </w:tcPr>
          <w:p w14:paraId="452924B1" w14:textId="77777777" w:rsidR="000146B7"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5671612F" w14:textId="77777777" w:rsidR="000146B7"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56AA1B78" w14:textId="13C22F01" w:rsidR="000146B7" w:rsidRPr="008A7681" w:rsidRDefault="00754CE0" w:rsidP="00444BC5">
            <w:pPr>
              <w:spacing w:line="240" w:lineRule="auto"/>
              <w:jc w:val="left"/>
              <w:rPr>
                <w:rFonts w:cs="Times New Roman"/>
              </w:rPr>
            </w:pPr>
            <w:r w:rsidRPr="008A7681">
              <w:rPr>
                <w:rFonts w:cs="Times New Roman"/>
              </w:rPr>
              <w:t>Mašīnas krāsa</w:t>
            </w:r>
          </w:p>
        </w:tc>
      </w:tr>
      <w:tr w:rsidR="000146B7" w:rsidRPr="008A7681" w14:paraId="2E181437" w14:textId="77777777" w:rsidTr="00444BC5">
        <w:trPr>
          <w:trHeight w:val="397"/>
        </w:trPr>
        <w:tc>
          <w:tcPr>
            <w:tcW w:w="704" w:type="dxa"/>
            <w:vAlign w:val="center"/>
          </w:tcPr>
          <w:p w14:paraId="50615D01" w14:textId="77777777" w:rsidR="000146B7" w:rsidRPr="008A7681" w:rsidRDefault="000146B7" w:rsidP="00444BC5">
            <w:pPr>
              <w:spacing w:line="240" w:lineRule="auto"/>
              <w:jc w:val="left"/>
              <w:rPr>
                <w:rFonts w:cs="Times New Roman"/>
              </w:rPr>
            </w:pPr>
            <w:r w:rsidRPr="008A7681">
              <w:rPr>
                <w:rFonts w:cs="Times New Roman"/>
              </w:rPr>
              <w:t>8.</w:t>
            </w:r>
          </w:p>
        </w:tc>
        <w:tc>
          <w:tcPr>
            <w:tcW w:w="1985" w:type="dxa"/>
            <w:vAlign w:val="center"/>
          </w:tcPr>
          <w:p w14:paraId="4239C3BC" w14:textId="33F63F3C" w:rsidR="000146B7" w:rsidRPr="008A7681" w:rsidRDefault="000146B7" w:rsidP="00444BC5">
            <w:pPr>
              <w:spacing w:line="240" w:lineRule="auto"/>
              <w:jc w:val="left"/>
              <w:rPr>
                <w:rFonts w:cs="Times New Roman"/>
              </w:rPr>
            </w:pPr>
            <w:r w:rsidRPr="008A7681">
              <w:rPr>
                <w:rFonts w:cs="Times New Roman"/>
              </w:rPr>
              <w:t>Car_interior_material</w:t>
            </w:r>
          </w:p>
        </w:tc>
        <w:tc>
          <w:tcPr>
            <w:tcW w:w="1275" w:type="dxa"/>
            <w:vAlign w:val="center"/>
          </w:tcPr>
          <w:p w14:paraId="3D16CB01" w14:textId="77777777" w:rsidR="000146B7" w:rsidRPr="008A7681" w:rsidRDefault="000146B7" w:rsidP="00444BC5">
            <w:pPr>
              <w:spacing w:line="240" w:lineRule="auto"/>
              <w:jc w:val="left"/>
              <w:rPr>
                <w:rFonts w:cs="Times New Roman"/>
              </w:rPr>
            </w:pPr>
            <w:r w:rsidRPr="008A7681">
              <w:rPr>
                <w:rFonts w:cs="Times New Roman"/>
              </w:rPr>
              <w:t>Varchar</w:t>
            </w:r>
          </w:p>
        </w:tc>
        <w:tc>
          <w:tcPr>
            <w:tcW w:w="993" w:type="dxa"/>
            <w:vAlign w:val="center"/>
          </w:tcPr>
          <w:p w14:paraId="2E76B8AF" w14:textId="77777777" w:rsidR="000146B7" w:rsidRPr="008A7681" w:rsidRDefault="000146B7" w:rsidP="00444BC5">
            <w:pPr>
              <w:spacing w:line="240" w:lineRule="auto"/>
              <w:jc w:val="left"/>
              <w:rPr>
                <w:rFonts w:cs="Times New Roman"/>
              </w:rPr>
            </w:pPr>
            <w:r w:rsidRPr="008A7681">
              <w:rPr>
                <w:rFonts w:cs="Times New Roman"/>
              </w:rPr>
              <w:t>255</w:t>
            </w:r>
          </w:p>
        </w:tc>
        <w:tc>
          <w:tcPr>
            <w:tcW w:w="4105" w:type="dxa"/>
            <w:vAlign w:val="center"/>
          </w:tcPr>
          <w:p w14:paraId="1B97EAD1" w14:textId="3F323667" w:rsidR="000146B7" w:rsidRPr="008A7681" w:rsidRDefault="00754CE0" w:rsidP="00444BC5">
            <w:pPr>
              <w:spacing w:line="240" w:lineRule="auto"/>
              <w:jc w:val="left"/>
              <w:rPr>
                <w:rFonts w:cs="Times New Roman"/>
              </w:rPr>
            </w:pPr>
            <w:r w:rsidRPr="008A7681">
              <w:rPr>
                <w:rFonts w:cs="Times New Roman"/>
              </w:rPr>
              <w:t>Mašīnas iekšbūves materiāls</w:t>
            </w:r>
          </w:p>
        </w:tc>
      </w:tr>
      <w:tr w:rsidR="000146B7" w:rsidRPr="008A7681" w14:paraId="48F74821" w14:textId="77777777" w:rsidTr="00444BC5">
        <w:trPr>
          <w:trHeight w:val="397"/>
        </w:trPr>
        <w:tc>
          <w:tcPr>
            <w:tcW w:w="704" w:type="dxa"/>
            <w:vAlign w:val="center"/>
          </w:tcPr>
          <w:p w14:paraId="7834EEDF" w14:textId="5D2EF1DA" w:rsidR="000146B7" w:rsidRPr="008A7681" w:rsidRDefault="000146B7" w:rsidP="00444BC5">
            <w:pPr>
              <w:spacing w:line="240" w:lineRule="auto"/>
              <w:jc w:val="left"/>
              <w:rPr>
                <w:rFonts w:cs="Times New Roman"/>
              </w:rPr>
            </w:pPr>
            <w:r w:rsidRPr="008A7681">
              <w:rPr>
                <w:rFonts w:cs="Times New Roman"/>
              </w:rPr>
              <w:t>9.</w:t>
            </w:r>
          </w:p>
        </w:tc>
        <w:tc>
          <w:tcPr>
            <w:tcW w:w="1985" w:type="dxa"/>
            <w:vAlign w:val="center"/>
          </w:tcPr>
          <w:p w14:paraId="21BCC651" w14:textId="27720821" w:rsidR="000146B7" w:rsidRPr="008A7681" w:rsidRDefault="000146B7" w:rsidP="00444BC5">
            <w:pPr>
              <w:spacing w:line="240" w:lineRule="auto"/>
              <w:jc w:val="left"/>
              <w:rPr>
                <w:rFonts w:cs="Times New Roman"/>
              </w:rPr>
            </w:pPr>
            <w:r w:rsidRPr="008A7681">
              <w:rPr>
                <w:rFonts w:cs="Times New Roman"/>
              </w:rPr>
              <w:t>Car_</w:t>
            </w:r>
            <w:r w:rsidR="00754CE0" w:rsidRPr="008A7681">
              <w:rPr>
                <w:rFonts w:cs="Times New Roman"/>
              </w:rPr>
              <w:t>details</w:t>
            </w:r>
          </w:p>
        </w:tc>
        <w:tc>
          <w:tcPr>
            <w:tcW w:w="1275" w:type="dxa"/>
            <w:vAlign w:val="center"/>
          </w:tcPr>
          <w:p w14:paraId="6210DB14" w14:textId="68E093CB" w:rsidR="000146B7" w:rsidRPr="008A7681" w:rsidRDefault="00754CE0" w:rsidP="00444BC5">
            <w:pPr>
              <w:spacing w:line="240" w:lineRule="auto"/>
              <w:jc w:val="left"/>
              <w:rPr>
                <w:rFonts w:cs="Times New Roman"/>
              </w:rPr>
            </w:pPr>
            <w:r w:rsidRPr="008A7681">
              <w:rPr>
                <w:rFonts w:cs="Times New Roman"/>
              </w:rPr>
              <w:t>Text</w:t>
            </w:r>
          </w:p>
        </w:tc>
        <w:tc>
          <w:tcPr>
            <w:tcW w:w="993" w:type="dxa"/>
            <w:vAlign w:val="center"/>
          </w:tcPr>
          <w:p w14:paraId="3BB17D4F" w14:textId="22631922" w:rsidR="000146B7" w:rsidRPr="008A7681" w:rsidRDefault="000146B7" w:rsidP="00444BC5">
            <w:pPr>
              <w:spacing w:line="240" w:lineRule="auto"/>
              <w:jc w:val="left"/>
              <w:rPr>
                <w:rFonts w:cs="Times New Roman"/>
              </w:rPr>
            </w:pPr>
          </w:p>
        </w:tc>
        <w:tc>
          <w:tcPr>
            <w:tcW w:w="4105" w:type="dxa"/>
            <w:vAlign w:val="center"/>
          </w:tcPr>
          <w:p w14:paraId="232120E2" w14:textId="4DEC20CD" w:rsidR="000146B7" w:rsidRPr="008A7681" w:rsidRDefault="00754CE0" w:rsidP="00444BC5">
            <w:pPr>
              <w:spacing w:line="240" w:lineRule="auto"/>
              <w:jc w:val="left"/>
              <w:rPr>
                <w:rFonts w:cs="Times New Roman"/>
              </w:rPr>
            </w:pPr>
            <w:r w:rsidRPr="008A7681">
              <w:rPr>
                <w:rFonts w:cs="Times New Roman"/>
              </w:rPr>
              <w:t>Mašīnas apraksts</w:t>
            </w:r>
          </w:p>
        </w:tc>
      </w:tr>
    </w:tbl>
    <w:p w14:paraId="3518FC39" w14:textId="62F98EB6" w:rsidR="00754CE0" w:rsidRPr="008A7681" w:rsidRDefault="00754CE0" w:rsidP="000146B7">
      <w:pPr>
        <w:jc w:val="right"/>
        <w:rPr>
          <w:rFonts w:cs="Times New Roman"/>
          <w:sz w:val="20"/>
        </w:rPr>
      </w:pPr>
    </w:p>
    <w:p w14:paraId="1AE4D7FA" w14:textId="77777777" w:rsidR="00754CE0" w:rsidRPr="008A7681" w:rsidRDefault="00754CE0">
      <w:pPr>
        <w:spacing w:line="240" w:lineRule="auto"/>
        <w:jc w:val="left"/>
        <w:rPr>
          <w:rFonts w:cs="Times New Roman"/>
          <w:sz w:val="20"/>
        </w:rPr>
      </w:pPr>
      <w:r w:rsidRPr="008A7681">
        <w:rPr>
          <w:rFonts w:cs="Times New Roman"/>
          <w:sz w:val="20"/>
        </w:rPr>
        <w:br w:type="page"/>
      </w:r>
    </w:p>
    <w:p w14:paraId="47E979FC" w14:textId="77BC7671" w:rsidR="00754CE0" w:rsidRPr="008A7681" w:rsidRDefault="00754CE0" w:rsidP="00754CE0">
      <w:pPr>
        <w:rPr>
          <w:rFonts w:cs="Times New Roman"/>
        </w:rPr>
      </w:pPr>
      <w:r w:rsidRPr="008A7681">
        <w:rPr>
          <w:rFonts w:cs="Times New Roman"/>
        </w:rPr>
        <w:lastRenderedPageBreak/>
        <w:tab/>
        <w:t>Tabula “Services” ietver sevī informāciju par pieejamajiem pakalpojumiem.</w:t>
      </w:r>
    </w:p>
    <w:p w14:paraId="7A833003" w14:textId="6AD12F3E" w:rsidR="00754CE0" w:rsidRPr="008A7681" w:rsidRDefault="00754CE0" w:rsidP="00754CE0">
      <w:pPr>
        <w:jc w:val="right"/>
        <w:rPr>
          <w:rFonts w:cs="Times New Roman"/>
          <w:sz w:val="20"/>
        </w:rPr>
      </w:pPr>
      <w:r w:rsidRPr="008A7681">
        <w:rPr>
          <w:rFonts w:cs="Times New Roman"/>
          <w:sz w:val="20"/>
        </w:rPr>
        <w:t>5.3. tabula</w:t>
      </w:r>
    </w:p>
    <w:p w14:paraId="15D5DBCD" w14:textId="7078226B" w:rsidR="00754CE0" w:rsidRPr="008A7681" w:rsidRDefault="00754CE0" w:rsidP="00754CE0">
      <w:pPr>
        <w:jc w:val="center"/>
        <w:rPr>
          <w:rFonts w:cs="Times New Roman"/>
          <w:sz w:val="20"/>
        </w:rPr>
      </w:pPr>
      <w:r w:rsidRPr="008A7681">
        <w:rPr>
          <w:rFonts w:cs="Times New Roman"/>
          <w:sz w:val="20"/>
        </w:rPr>
        <w:t xml:space="preserve">Tabulas </w:t>
      </w:r>
      <w:r w:rsidRPr="008A7681">
        <w:rPr>
          <w:rFonts w:cs="Times New Roman"/>
          <w:b/>
          <w:sz w:val="20"/>
        </w:rPr>
        <w:t xml:space="preserve">“Services” </w:t>
      </w:r>
      <w:r w:rsidRPr="008A7681">
        <w:rPr>
          <w:rFonts w:cs="Times New Roman"/>
          <w:sz w:val="20"/>
        </w:rPr>
        <w:t>struktūra</w:t>
      </w:r>
    </w:p>
    <w:tbl>
      <w:tblPr>
        <w:tblStyle w:val="TableGrid"/>
        <w:tblW w:w="0" w:type="auto"/>
        <w:tblLook w:val="04A0" w:firstRow="1" w:lastRow="0" w:firstColumn="1" w:lastColumn="0" w:noHBand="0" w:noVBand="1"/>
      </w:tblPr>
      <w:tblGrid>
        <w:gridCol w:w="684"/>
        <w:gridCol w:w="2292"/>
        <w:gridCol w:w="1240"/>
        <w:gridCol w:w="1056"/>
        <w:gridCol w:w="3790"/>
      </w:tblGrid>
      <w:tr w:rsidR="00754CE0" w:rsidRPr="008A7681" w14:paraId="24A55E08" w14:textId="77777777" w:rsidTr="00444BC5">
        <w:trPr>
          <w:trHeight w:val="397"/>
        </w:trPr>
        <w:tc>
          <w:tcPr>
            <w:tcW w:w="687" w:type="dxa"/>
            <w:vAlign w:val="center"/>
          </w:tcPr>
          <w:p w14:paraId="485E12ED" w14:textId="77777777" w:rsidR="00754CE0" w:rsidRPr="00444BC5" w:rsidRDefault="00754CE0" w:rsidP="00444BC5">
            <w:pPr>
              <w:spacing w:line="240" w:lineRule="auto"/>
              <w:jc w:val="center"/>
              <w:rPr>
                <w:rFonts w:cs="Times New Roman"/>
                <w:b/>
              </w:rPr>
            </w:pPr>
            <w:r w:rsidRPr="00444BC5">
              <w:rPr>
                <w:rFonts w:cs="Times New Roman"/>
                <w:b/>
              </w:rPr>
              <w:t>Nr.</w:t>
            </w:r>
          </w:p>
        </w:tc>
        <w:tc>
          <w:tcPr>
            <w:tcW w:w="2296" w:type="dxa"/>
            <w:vAlign w:val="center"/>
          </w:tcPr>
          <w:p w14:paraId="5C08E490" w14:textId="77777777" w:rsidR="00754CE0" w:rsidRPr="00444BC5" w:rsidRDefault="00754CE0" w:rsidP="00444BC5">
            <w:pPr>
              <w:spacing w:line="240" w:lineRule="auto"/>
              <w:jc w:val="center"/>
              <w:rPr>
                <w:rFonts w:cs="Times New Roman"/>
                <w:b/>
              </w:rPr>
            </w:pPr>
            <w:r w:rsidRPr="00444BC5">
              <w:rPr>
                <w:rFonts w:cs="Times New Roman"/>
                <w:b/>
              </w:rPr>
              <w:t>Nosaukums</w:t>
            </w:r>
          </w:p>
        </w:tc>
        <w:tc>
          <w:tcPr>
            <w:tcW w:w="1246" w:type="dxa"/>
            <w:vAlign w:val="center"/>
          </w:tcPr>
          <w:p w14:paraId="5C3559AD" w14:textId="77777777" w:rsidR="00754CE0" w:rsidRPr="00444BC5" w:rsidRDefault="00754CE0" w:rsidP="00444BC5">
            <w:pPr>
              <w:spacing w:line="240" w:lineRule="auto"/>
              <w:jc w:val="center"/>
              <w:rPr>
                <w:rFonts w:cs="Times New Roman"/>
                <w:b/>
              </w:rPr>
            </w:pPr>
            <w:r w:rsidRPr="00444BC5">
              <w:rPr>
                <w:rFonts w:cs="Times New Roman"/>
                <w:b/>
              </w:rPr>
              <w:t>Tips</w:t>
            </w:r>
          </w:p>
        </w:tc>
        <w:tc>
          <w:tcPr>
            <w:tcW w:w="991" w:type="dxa"/>
            <w:vAlign w:val="center"/>
          </w:tcPr>
          <w:p w14:paraId="05BE3B3C" w14:textId="77777777" w:rsidR="00754CE0" w:rsidRPr="00444BC5" w:rsidRDefault="00754CE0" w:rsidP="00444BC5">
            <w:pPr>
              <w:spacing w:line="240" w:lineRule="auto"/>
              <w:jc w:val="center"/>
              <w:rPr>
                <w:rFonts w:cs="Times New Roman"/>
                <w:b/>
              </w:rPr>
            </w:pPr>
            <w:r w:rsidRPr="00444BC5">
              <w:rPr>
                <w:rFonts w:cs="Times New Roman"/>
                <w:b/>
              </w:rPr>
              <w:t>Garums</w:t>
            </w:r>
          </w:p>
        </w:tc>
        <w:tc>
          <w:tcPr>
            <w:tcW w:w="3842" w:type="dxa"/>
            <w:vAlign w:val="center"/>
          </w:tcPr>
          <w:p w14:paraId="6DF32A29" w14:textId="77777777" w:rsidR="00754CE0" w:rsidRPr="00444BC5" w:rsidRDefault="00754CE0" w:rsidP="00444BC5">
            <w:pPr>
              <w:spacing w:line="240" w:lineRule="auto"/>
              <w:jc w:val="center"/>
              <w:rPr>
                <w:rFonts w:cs="Times New Roman"/>
                <w:b/>
              </w:rPr>
            </w:pPr>
            <w:r w:rsidRPr="00444BC5">
              <w:rPr>
                <w:rFonts w:cs="Times New Roman"/>
                <w:b/>
              </w:rPr>
              <w:t>Piezīme</w:t>
            </w:r>
          </w:p>
        </w:tc>
      </w:tr>
      <w:tr w:rsidR="00754CE0" w:rsidRPr="008A7681" w14:paraId="0DC43584" w14:textId="77777777" w:rsidTr="00444BC5">
        <w:trPr>
          <w:trHeight w:val="397"/>
        </w:trPr>
        <w:tc>
          <w:tcPr>
            <w:tcW w:w="687" w:type="dxa"/>
            <w:vAlign w:val="center"/>
          </w:tcPr>
          <w:p w14:paraId="77152B8D" w14:textId="77777777" w:rsidR="00754CE0" w:rsidRPr="008A7681" w:rsidRDefault="00754CE0" w:rsidP="00444BC5">
            <w:pPr>
              <w:spacing w:line="240" w:lineRule="auto"/>
              <w:jc w:val="left"/>
              <w:rPr>
                <w:rFonts w:cs="Times New Roman"/>
              </w:rPr>
            </w:pPr>
            <w:r w:rsidRPr="008A7681">
              <w:rPr>
                <w:rFonts w:cs="Times New Roman"/>
              </w:rPr>
              <w:t>1.</w:t>
            </w:r>
          </w:p>
        </w:tc>
        <w:tc>
          <w:tcPr>
            <w:tcW w:w="2296" w:type="dxa"/>
            <w:vAlign w:val="center"/>
          </w:tcPr>
          <w:p w14:paraId="0234A77A" w14:textId="41BA45DE" w:rsidR="00754CE0" w:rsidRPr="008A7681" w:rsidRDefault="00754CE0" w:rsidP="00444BC5">
            <w:pPr>
              <w:spacing w:line="240" w:lineRule="auto"/>
              <w:jc w:val="left"/>
              <w:rPr>
                <w:rFonts w:cs="Times New Roman"/>
              </w:rPr>
            </w:pPr>
            <w:r w:rsidRPr="008A7681">
              <w:rPr>
                <w:rFonts w:cs="Times New Roman"/>
              </w:rPr>
              <w:t>Service_id</w:t>
            </w:r>
          </w:p>
        </w:tc>
        <w:tc>
          <w:tcPr>
            <w:tcW w:w="1246" w:type="dxa"/>
            <w:vAlign w:val="center"/>
          </w:tcPr>
          <w:p w14:paraId="3909B27C" w14:textId="77777777" w:rsidR="00754CE0" w:rsidRPr="008A7681" w:rsidRDefault="00754CE0" w:rsidP="00444BC5">
            <w:pPr>
              <w:spacing w:line="240" w:lineRule="auto"/>
              <w:jc w:val="left"/>
              <w:rPr>
                <w:rFonts w:cs="Times New Roman"/>
              </w:rPr>
            </w:pPr>
            <w:r w:rsidRPr="008A7681">
              <w:rPr>
                <w:rFonts w:cs="Times New Roman"/>
              </w:rPr>
              <w:t>Int</w:t>
            </w:r>
          </w:p>
        </w:tc>
        <w:tc>
          <w:tcPr>
            <w:tcW w:w="991" w:type="dxa"/>
            <w:vAlign w:val="center"/>
          </w:tcPr>
          <w:p w14:paraId="44111D9C" w14:textId="77777777" w:rsidR="00754CE0" w:rsidRPr="008A7681" w:rsidRDefault="00754CE0" w:rsidP="00444BC5">
            <w:pPr>
              <w:spacing w:line="240" w:lineRule="auto"/>
              <w:jc w:val="left"/>
              <w:rPr>
                <w:rFonts w:cs="Times New Roman"/>
              </w:rPr>
            </w:pPr>
            <w:r w:rsidRPr="008A7681">
              <w:rPr>
                <w:rFonts w:cs="Times New Roman"/>
              </w:rPr>
              <w:t>11</w:t>
            </w:r>
          </w:p>
        </w:tc>
        <w:tc>
          <w:tcPr>
            <w:tcW w:w="3842" w:type="dxa"/>
            <w:vAlign w:val="center"/>
          </w:tcPr>
          <w:p w14:paraId="5FA9BCFE" w14:textId="2957958D" w:rsidR="00754CE0" w:rsidRPr="008A7681" w:rsidRDefault="3489205A" w:rsidP="00444BC5">
            <w:pPr>
              <w:spacing w:line="240" w:lineRule="auto"/>
              <w:jc w:val="left"/>
              <w:rPr>
                <w:rFonts w:cs="Times New Roman"/>
              </w:rPr>
            </w:pPr>
            <w:r w:rsidRPr="008A7681">
              <w:rPr>
                <w:rFonts w:cs="Times New Roman"/>
              </w:rPr>
              <w:t>Pakalpojuma unikālais identifikators</w:t>
            </w:r>
          </w:p>
        </w:tc>
      </w:tr>
      <w:tr w:rsidR="00754CE0" w:rsidRPr="008A7681" w14:paraId="505EDFD7" w14:textId="77777777" w:rsidTr="00444BC5">
        <w:trPr>
          <w:trHeight w:val="397"/>
        </w:trPr>
        <w:tc>
          <w:tcPr>
            <w:tcW w:w="687" w:type="dxa"/>
            <w:vAlign w:val="center"/>
          </w:tcPr>
          <w:p w14:paraId="3B45C93E" w14:textId="77777777" w:rsidR="00754CE0" w:rsidRPr="008A7681" w:rsidRDefault="00754CE0" w:rsidP="00444BC5">
            <w:pPr>
              <w:spacing w:line="240" w:lineRule="auto"/>
              <w:jc w:val="left"/>
              <w:rPr>
                <w:rFonts w:cs="Times New Roman"/>
              </w:rPr>
            </w:pPr>
            <w:r w:rsidRPr="008A7681">
              <w:rPr>
                <w:rFonts w:cs="Times New Roman"/>
              </w:rPr>
              <w:t>2.</w:t>
            </w:r>
          </w:p>
        </w:tc>
        <w:tc>
          <w:tcPr>
            <w:tcW w:w="2296" w:type="dxa"/>
            <w:vAlign w:val="center"/>
          </w:tcPr>
          <w:p w14:paraId="7F462384" w14:textId="713268C3" w:rsidR="00754CE0" w:rsidRPr="008A7681" w:rsidRDefault="00754CE0" w:rsidP="00444BC5">
            <w:pPr>
              <w:spacing w:line="240" w:lineRule="auto"/>
              <w:jc w:val="left"/>
              <w:rPr>
                <w:rFonts w:cs="Times New Roman"/>
              </w:rPr>
            </w:pPr>
            <w:r w:rsidRPr="008A7681">
              <w:rPr>
                <w:rFonts w:cs="Times New Roman"/>
              </w:rPr>
              <w:t>Service_title</w:t>
            </w:r>
          </w:p>
        </w:tc>
        <w:tc>
          <w:tcPr>
            <w:tcW w:w="1246" w:type="dxa"/>
            <w:vAlign w:val="center"/>
          </w:tcPr>
          <w:p w14:paraId="40CD708B" w14:textId="170593AE" w:rsidR="00754CE0" w:rsidRPr="008A7681" w:rsidRDefault="00754CE0" w:rsidP="00444BC5">
            <w:pPr>
              <w:spacing w:line="240" w:lineRule="auto"/>
              <w:jc w:val="left"/>
              <w:rPr>
                <w:rFonts w:cs="Times New Roman"/>
              </w:rPr>
            </w:pPr>
            <w:r w:rsidRPr="008A7681">
              <w:rPr>
                <w:rFonts w:cs="Times New Roman"/>
              </w:rPr>
              <w:t>Varchar</w:t>
            </w:r>
          </w:p>
        </w:tc>
        <w:tc>
          <w:tcPr>
            <w:tcW w:w="991" w:type="dxa"/>
            <w:vAlign w:val="center"/>
          </w:tcPr>
          <w:p w14:paraId="24636C6C" w14:textId="3F1B4173" w:rsidR="00754CE0" w:rsidRPr="008A7681" w:rsidRDefault="00754CE0" w:rsidP="00444BC5">
            <w:pPr>
              <w:spacing w:line="240" w:lineRule="auto"/>
              <w:jc w:val="left"/>
              <w:rPr>
                <w:rFonts w:cs="Times New Roman"/>
              </w:rPr>
            </w:pPr>
            <w:r w:rsidRPr="008A7681">
              <w:rPr>
                <w:rFonts w:cs="Times New Roman"/>
              </w:rPr>
              <w:t>255</w:t>
            </w:r>
          </w:p>
        </w:tc>
        <w:tc>
          <w:tcPr>
            <w:tcW w:w="3842" w:type="dxa"/>
            <w:vAlign w:val="center"/>
          </w:tcPr>
          <w:p w14:paraId="1543429B" w14:textId="209B28B6" w:rsidR="00754CE0" w:rsidRPr="008A7681" w:rsidRDefault="00754CE0" w:rsidP="00444BC5">
            <w:pPr>
              <w:spacing w:line="240" w:lineRule="auto"/>
              <w:jc w:val="left"/>
              <w:rPr>
                <w:rFonts w:cs="Times New Roman"/>
              </w:rPr>
            </w:pPr>
            <w:r w:rsidRPr="008A7681">
              <w:rPr>
                <w:rFonts w:cs="Times New Roman"/>
              </w:rPr>
              <w:t>Pakalpojuma nosaukums</w:t>
            </w:r>
          </w:p>
        </w:tc>
      </w:tr>
      <w:tr w:rsidR="00754CE0" w:rsidRPr="008A7681" w14:paraId="42406A81" w14:textId="77777777" w:rsidTr="00444BC5">
        <w:trPr>
          <w:trHeight w:val="397"/>
        </w:trPr>
        <w:tc>
          <w:tcPr>
            <w:tcW w:w="687" w:type="dxa"/>
            <w:vAlign w:val="center"/>
          </w:tcPr>
          <w:p w14:paraId="62BE2966" w14:textId="77777777" w:rsidR="00754CE0" w:rsidRPr="008A7681" w:rsidRDefault="00754CE0" w:rsidP="00444BC5">
            <w:pPr>
              <w:spacing w:line="240" w:lineRule="auto"/>
              <w:jc w:val="left"/>
              <w:rPr>
                <w:rFonts w:cs="Times New Roman"/>
              </w:rPr>
            </w:pPr>
            <w:r w:rsidRPr="008A7681">
              <w:rPr>
                <w:rFonts w:cs="Times New Roman"/>
              </w:rPr>
              <w:t>3.</w:t>
            </w:r>
          </w:p>
        </w:tc>
        <w:tc>
          <w:tcPr>
            <w:tcW w:w="2296" w:type="dxa"/>
            <w:vAlign w:val="center"/>
          </w:tcPr>
          <w:p w14:paraId="34471648" w14:textId="3DBDD2F2" w:rsidR="00754CE0" w:rsidRPr="008A7681" w:rsidRDefault="00754CE0" w:rsidP="00444BC5">
            <w:pPr>
              <w:spacing w:line="240" w:lineRule="auto"/>
              <w:jc w:val="left"/>
              <w:rPr>
                <w:rFonts w:cs="Times New Roman"/>
              </w:rPr>
            </w:pPr>
            <w:r w:rsidRPr="008A7681">
              <w:rPr>
                <w:rFonts w:cs="Times New Roman"/>
              </w:rPr>
              <w:t>Service_price</w:t>
            </w:r>
          </w:p>
        </w:tc>
        <w:tc>
          <w:tcPr>
            <w:tcW w:w="1246" w:type="dxa"/>
            <w:vAlign w:val="center"/>
          </w:tcPr>
          <w:p w14:paraId="262E9509" w14:textId="74683264" w:rsidR="00754CE0" w:rsidRPr="008A7681" w:rsidRDefault="00754CE0" w:rsidP="00444BC5">
            <w:pPr>
              <w:spacing w:line="240" w:lineRule="auto"/>
              <w:jc w:val="left"/>
              <w:rPr>
                <w:rFonts w:cs="Times New Roman"/>
              </w:rPr>
            </w:pPr>
            <w:r w:rsidRPr="008A7681">
              <w:rPr>
                <w:rFonts w:cs="Times New Roman"/>
              </w:rPr>
              <w:t>Int</w:t>
            </w:r>
          </w:p>
        </w:tc>
        <w:tc>
          <w:tcPr>
            <w:tcW w:w="991" w:type="dxa"/>
            <w:vAlign w:val="center"/>
          </w:tcPr>
          <w:p w14:paraId="64183BAE" w14:textId="15A9C247" w:rsidR="00754CE0" w:rsidRPr="008A7681" w:rsidRDefault="00754CE0" w:rsidP="00444BC5">
            <w:pPr>
              <w:spacing w:line="240" w:lineRule="auto"/>
              <w:jc w:val="left"/>
              <w:rPr>
                <w:rFonts w:cs="Times New Roman"/>
              </w:rPr>
            </w:pPr>
            <w:r w:rsidRPr="008A7681">
              <w:rPr>
                <w:rFonts w:cs="Times New Roman"/>
              </w:rPr>
              <w:t>11</w:t>
            </w:r>
          </w:p>
        </w:tc>
        <w:tc>
          <w:tcPr>
            <w:tcW w:w="3842" w:type="dxa"/>
            <w:vAlign w:val="center"/>
          </w:tcPr>
          <w:p w14:paraId="10B67202" w14:textId="77506C1C" w:rsidR="00754CE0" w:rsidRPr="008A7681" w:rsidRDefault="00754CE0" w:rsidP="00444BC5">
            <w:pPr>
              <w:spacing w:line="240" w:lineRule="auto"/>
              <w:jc w:val="left"/>
              <w:rPr>
                <w:rFonts w:cs="Times New Roman"/>
              </w:rPr>
            </w:pPr>
            <w:r w:rsidRPr="008A7681">
              <w:rPr>
                <w:rFonts w:cs="Times New Roman"/>
              </w:rPr>
              <w:t>Pakalpojuma cena</w:t>
            </w:r>
          </w:p>
        </w:tc>
      </w:tr>
      <w:tr w:rsidR="00754CE0" w:rsidRPr="008A7681" w14:paraId="03C187E4" w14:textId="77777777" w:rsidTr="00444BC5">
        <w:trPr>
          <w:trHeight w:val="397"/>
        </w:trPr>
        <w:tc>
          <w:tcPr>
            <w:tcW w:w="687" w:type="dxa"/>
            <w:vAlign w:val="center"/>
          </w:tcPr>
          <w:p w14:paraId="3C429E0C" w14:textId="77777777" w:rsidR="00754CE0" w:rsidRPr="008A7681" w:rsidRDefault="00754CE0" w:rsidP="00444BC5">
            <w:pPr>
              <w:spacing w:line="240" w:lineRule="auto"/>
              <w:jc w:val="left"/>
              <w:rPr>
                <w:rFonts w:cs="Times New Roman"/>
              </w:rPr>
            </w:pPr>
            <w:r w:rsidRPr="008A7681">
              <w:rPr>
                <w:rFonts w:cs="Times New Roman"/>
              </w:rPr>
              <w:t>4.</w:t>
            </w:r>
          </w:p>
        </w:tc>
        <w:tc>
          <w:tcPr>
            <w:tcW w:w="2296" w:type="dxa"/>
            <w:vAlign w:val="center"/>
          </w:tcPr>
          <w:p w14:paraId="62B5FB43" w14:textId="39527666" w:rsidR="00754CE0" w:rsidRPr="008A7681" w:rsidRDefault="00754CE0" w:rsidP="00444BC5">
            <w:pPr>
              <w:spacing w:line="240" w:lineRule="auto"/>
              <w:jc w:val="left"/>
              <w:rPr>
                <w:rFonts w:cs="Times New Roman"/>
              </w:rPr>
            </w:pPr>
            <w:r w:rsidRPr="008A7681">
              <w:rPr>
                <w:rFonts w:cs="Times New Roman"/>
              </w:rPr>
              <w:t>Service_hours</w:t>
            </w:r>
          </w:p>
        </w:tc>
        <w:tc>
          <w:tcPr>
            <w:tcW w:w="1246" w:type="dxa"/>
            <w:vAlign w:val="center"/>
          </w:tcPr>
          <w:p w14:paraId="7A752F6C" w14:textId="2F918FDC" w:rsidR="00754CE0" w:rsidRPr="008A7681" w:rsidRDefault="00754CE0" w:rsidP="00444BC5">
            <w:pPr>
              <w:spacing w:line="240" w:lineRule="auto"/>
              <w:jc w:val="left"/>
              <w:rPr>
                <w:rFonts w:cs="Times New Roman"/>
              </w:rPr>
            </w:pPr>
            <w:r w:rsidRPr="008A7681">
              <w:rPr>
                <w:rFonts w:cs="Times New Roman"/>
              </w:rPr>
              <w:t>Int</w:t>
            </w:r>
          </w:p>
        </w:tc>
        <w:tc>
          <w:tcPr>
            <w:tcW w:w="991" w:type="dxa"/>
            <w:vAlign w:val="center"/>
          </w:tcPr>
          <w:p w14:paraId="7CA94CA0" w14:textId="21ECD16F" w:rsidR="00754CE0" w:rsidRPr="008A7681" w:rsidRDefault="00754CE0" w:rsidP="00444BC5">
            <w:pPr>
              <w:spacing w:line="240" w:lineRule="auto"/>
              <w:jc w:val="left"/>
              <w:rPr>
                <w:rFonts w:cs="Times New Roman"/>
              </w:rPr>
            </w:pPr>
            <w:r w:rsidRPr="008A7681">
              <w:rPr>
                <w:rFonts w:cs="Times New Roman"/>
              </w:rPr>
              <w:t>11</w:t>
            </w:r>
          </w:p>
        </w:tc>
        <w:tc>
          <w:tcPr>
            <w:tcW w:w="3842" w:type="dxa"/>
            <w:vAlign w:val="center"/>
          </w:tcPr>
          <w:p w14:paraId="05ED82DA" w14:textId="55A19408" w:rsidR="00754CE0" w:rsidRPr="008A7681" w:rsidRDefault="00754CE0" w:rsidP="00444BC5">
            <w:pPr>
              <w:spacing w:line="240" w:lineRule="auto"/>
              <w:jc w:val="left"/>
              <w:rPr>
                <w:rFonts w:cs="Times New Roman"/>
              </w:rPr>
            </w:pPr>
            <w:r w:rsidRPr="008A7681">
              <w:rPr>
                <w:rFonts w:cs="Times New Roman"/>
              </w:rPr>
              <w:t>Pakalpojuma darba apjoms</w:t>
            </w:r>
          </w:p>
        </w:tc>
      </w:tr>
      <w:tr w:rsidR="00754CE0" w:rsidRPr="008A7681" w14:paraId="04FA8E73" w14:textId="77777777" w:rsidTr="00444BC5">
        <w:trPr>
          <w:trHeight w:val="397"/>
        </w:trPr>
        <w:tc>
          <w:tcPr>
            <w:tcW w:w="687" w:type="dxa"/>
            <w:vAlign w:val="center"/>
          </w:tcPr>
          <w:p w14:paraId="3286ED20" w14:textId="77777777" w:rsidR="00754CE0" w:rsidRPr="008A7681" w:rsidRDefault="00754CE0" w:rsidP="00444BC5">
            <w:pPr>
              <w:spacing w:line="240" w:lineRule="auto"/>
              <w:jc w:val="left"/>
              <w:rPr>
                <w:rFonts w:cs="Times New Roman"/>
              </w:rPr>
            </w:pPr>
            <w:r w:rsidRPr="008A7681">
              <w:rPr>
                <w:rFonts w:cs="Times New Roman"/>
              </w:rPr>
              <w:t>5.</w:t>
            </w:r>
          </w:p>
        </w:tc>
        <w:tc>
          <w:tcPr>
            <w:tcW w:w="2296" w:type="dxa"/>
            <w:vAlign w:val="center"/>
          </w:tcPr>
          <w:p w14:paraId="7D43C069" w14:textId="5065ECDD" w:rsidR="00754CE0" w:rsidRPr="008A7681" w:rsidRDefault="00754CE0" w:rsidP="00444BC5">
            <w:pPr>
              <w:spacing w:line="240" w:lineRule="auto"/>
              <w:jc w:val="left"/>
              <w:rPr>
                <w:rFonts w:cs="Times New Roman"/>
              </w:rPr>
            </w:pPr>
            <w:r w:rsidRPr="008A7681">
              <w:rPr>
                <w:rFonts w:cs="Times New Roman"/>
              </w:rPr>
              <w:t>Service_description</w:t>
            </w:r>
          </w:p>
        </w:tc>
        <w:tc>
          <w:tcPr>
            <w:tcW w:w="1246" w:type="dxa"/>
            <w:vAlign w:val="center"/>
          </w:tcPr>
          <w:p w14:paraId="2B39698B" w14:textId="6FDA3B98" w:rsidR="00754CE0" w:rsidRPr="008A7681" w:rsidRDefault="00754CE0" w:rsidP="00444BC5">
            <w:pPr>
              <w:spacing w:line="240" w:lineRule="auto"/>
              <w:jc w:val="left"/>
              <w:rPr>
                <w:rFonts w:cs="Times New Roman"/>
              </w:rPr>
            </w:pPr>
            <w:r w:rsidRPr="008A7681">
              <w:rPr>
                <w:rFonts w:cs="Times New Roman"/>
              </w:rPr>
              <w:t>Text</w:t>
            </w:r>
          </w:p>
        </w:tc>
        <w:tc>
          <w:tcPr>
            <w:tcW w:w="991" w:type="dxa"/>
            <w:vAlign w:val="center"/>
          </w:tcPr>
          <w:p w14:paraId="5492B477" w14:textId="2A4E0A3F" w:rsidR="00754CE0" w:rsidRPr="008A7681" w:rsidRDefault="00754CE0" w:rsidP="00444BC5">
            <w:pPr>
              <w:spacing w:line="240" w:lineRule="auto"/>
              <w:jc w:val="left"/>
              <w:rPr>
                <w:rFonts w:cs="Times New Roman"/>
              </w:rPr>
            </w:pPr>
          </w:p>
        </w:tc>
        <w:tc>
          <w:tcPr>
            <w:tcW w:w="3842" w:type="dxa"/>
            <w:vAlign w:val="center"/>
          </w:tcPr>
          <w:p w14:paraId="1B221133" w14:textId="6B1E432F" w:rsidR="00754CE0" w:rsidRPr="008A7681" w:rsidRDefault="00754CE0" w:rsidP="00444BC5">
            <w:pPr>
              <w:spacing w:line="240" w:lineRule="auto"/>
              <w:jc w:val="left"/>
              <w:rPr>
                <w:rFonts w:cs="Times New Roman"/>
              </w:rPr>
            </w:pPr>
            <w:r w:rsidRPr="008A7681">
              <w:rPr>
                <w:rFonts w:cs="Times New Roman"/>
              </w:rPr>
              <w:t>Pakalpojuma apraksts</w:t>
            </w:r>
          </w:p>
        </w:tc>
      </w:tr>
      <w:tr w:rsidR="00754CE0" w:rsidRPr="008A7681" w14:paraId="2E1948C0" w14:textId="77777777" w:rsidTr="00444BC5">
        <w:trPr>
          <w:trHeight w:val="397"/>
        </w:trPr>
        <w:tc>
          <w:tcPr>
            <w:tcW w:w="687" w:type="dxa"/>
            <w:vAlign w:val="center"/>
          </w:tcPr>
          <w:p w14:paraId="1B3778BE" w14:textId="77777777" w:rsidR="00754CE0" w:rsidRPr="008A7681" w:rsidRDefault="00754CE0" w:rsidP="00444BC5">
            <w:pPr>
              <w:spacing w:line="240" w:lineRule="auto"/>
              <w:jc w:val="left"/>
              <w:rPr>
                <w:rFonts w:cs="Times New Roman"/>
              </w:rPr>
            </w:pPr>
            <w:r w:rsidRPr="008A7681">
              <w:rPr>
                <w:rFonts w:cs="Times New Roman"/>
              </w:rPr>
              <w:t>6.</w:t>
            </w:r>
          </w:p>
        </w:tc>
        <w:tc>
          <w:tcPr>
            <w:tcW w:w="2296" w:type="dxa"/>
            <w:vAlign w:val="center"/>
          </w:tcPr>
          <w:p w14:paraId="3A1FD5E2" w14:textId="784B02BC" w:rsidR="00754CE0" w:rsidRPr="008A7681" w:rsidRDefault="00754CE0" w:rsidP="00444BC5">
            <w:pPr>
              <w:spacing w:line="240" w:lineRule="auto"/>
              <w:jc w:val="left"/>
              <w:rPr>
                <w:rFonts w:cs="Times New Roman"/>
              </w:rPr>
            </w:pPr>
            <w:r w:rsidRPr="008A7681">
              <w:rPr>
                <w:rFonts w:cs="Times New Roman"/>
              </w:rPr>
              <w:t>Service_image</w:t>
            </w:r>
          </w:p>
        </w:tc>
        <w:tc>
          <w:tcPr>
            <w:tcW w:w="1246" w:type="dxa"/>
            <w:vAlign w:val="center"/>
          </w:tcPr>
          <w:p w14:paraId="725D162A" w14:textId="0AA3FADD" w:rsidR="00754CE0" w:rsidRPr="008A7681" w:rsidRDefault="00754CE0" w:rsidP="00444BC5">
            <w:pPr>
              <w:spacing w:line="240" w:lineRule="auto"/>
              <w:jc w:val="left"/>
              <w:rPr>
                <w:rFonts w:cs="Times New Roman"/>
              </w:rPr>
            </w:pPr>
            <w:r w:rsidRPr="008A7681">
              <w:rPr>
                <w:rFonts w:cs="Times New Roman"/>
              </w:rPr>
              <w:t>Text</w:t>
            </w:r>
          </w:p>
        </w:tc>
        <w:tc>
          <w:tcPr>
            <w:tcW w:w="991" w:type="dxa"/>
            <w:vAlign w:val="center"/>
          </w:tcPr>
          <w:p w14:paraId="78284C01" w14:textId="713F5B9C" w:rsidR="00754CE0" w:rsidRPr="008A7681" w:rsidRDefault="00754CE0" w:rsidP="00444BC5">
            <w:pPr>
              <w:spacing w:line="240" w:lineRule="auto"/>
              <w:jc w:val="left"/>
              <w:rPr>
                <w:rFonts w:cs="Times New Roman"/>
              </w:rPr>
            </w:pPr>
          </w:p>
        </w:tc>
        <w:tc>
          <w:tcPr>
            <w:tcW w:w="3842" w:type="dxa"/>
            <w:vAlign w:val="center"/>
          </w:tcPr>
          <w:p w14:paraId="3CF8C138" w14:textId="424052A8" w:rsidR="00754CE0" w:rsidRPr="008A7681" w:rsidRDefault="00754CE0" w:rsidP="00444BC5">
            <w:pPr>
              <w:spacing w:line="240" w:lineRule="auto"/>
              <w:jc w:val="left"/>
              <w:rPr>
                <w:rFonts w:cs="Times New Roman"/>
              </w:rPr>
            </w:pPr>
            <w:r w:rsidRPr="008A7681">
              <w:rPr>
                <w:rFonts w:cs="Times New Roman"/>
              </w:rPr>
              <w:t>Bilde</w:t>
            </w:r>
          </w:p>
        </w:tc>
      </w:tr>
    </w:tbl>
    <w:p w14:paraId="571C1B2F" w14:textId="3964BDB2" w:rsidR="000146B7" w:rsidRPr="008A7681" w:rsidRDefault="000146B7" w:rsidP="000146B7">
      <w:pPr>
        <w:rPr>
          <w:rFonts w:cs="Times New Roman"/>
        </w:rPr>
      </w:pPr>
    </w:p>
    <w:p w14:paraId="7B985DB0" w14:textId="2E385C32" w:rsidR="00754CE0" w:rsidRPr="008A7681" w:rsidRDefault="00754CE0" w:rsidP="00754CE0">
      <w:pPr>
        <w:rPr>
          <w:rFonts w:cs="Times New Roman"/>
        </w:rPr>
      </w:pPr>
      <w:r w:rsidRPr="008A7681">
        <w:rPr>
          <w:rFonts w:cs="Times New Roman"/>
        </w:rPr>
        <w:t>Tabula “Comments” ietver sevī informāciju par lietotāja rakstītajām atsauksmēm par uzņēmumu vai par kādu no atsevišķiem pakalpojumiem.</w:t>
      </w:r>
    </w:p>
    <w:p w14:paraId="1F4F2120" w14:textId="39CF51DB" w:rsidR="00754CE0" w:rsidRPr="008A7681" w:rsidRDefault="008077B2" w:rsidP="00754CE0">
      <w:pPr>
        <w:jc w:val="right"/>
        <w:rPr>
          <w:rFonts w:cs="Times New Roman"/>
          <w:sz w:val="20"/>
        </w:rPr>
      </w:pPr>
      <w:r w:rsidRPr="008A7681">
        <w:rPr>
          <w:rFonts w:cs="Times New Roman"/>
          <w:sz w:val="20"/>
        </w:rPr>
        <w:t>5.4</w:t>
      </w:r>
      <w:r w:rsidR="00754CE0" w:rsidRPr="008A7681">
        <w:rPr>
          <w:rFonts w:cs="Times New Roman"/>
          <w:sz w:val="20"/>
        </w:rPr>
        <w:t>. tabula</w:t>
      </w:r>
    </w:p>
    <w:p w14:paraId="39B68997" w14:textId="68488485" w:rsidR="00754CE0" w:rsidRPr="008A7681" w:rsidRDefault="00754CE0" w:rsidP="00754CE0">
      <w:pPr>
        <w:jc w:val="center"/>
        <w:rPr>
          <w:rFonts w:cs="Times New Roman"/>
          <w:sz w:val="20"/>
        </w:rPr>
      </w:pPr>
      <w:r w:rsidRPr="008A7681">
        <w:rPr>
          <w:rFonts w:cs="Times New Roman"/>
          <w:sz w:val="20"/>
        </w:rPr>
        <w:t xml:space="preserve">Tabulas </w:t>
      </w:r>
      <w:r w:rsidRPr="008A7681">
        <w:rPr>
          <w:rFonts w:cs="Times New Roman"/>
          <w:b/>
          <w:sz w:val="20"/>
        </w:rPr>
        <w:t>“</w:t>
      </w:r>
      <w:r w:rsidR="008077B2" w:rsidRPr="008A7681">
        <w:rPr>
          <w:rFonts w:cs="Times New Roman"/>
          <w:b/>
          <w:sz w:val="20"/>
        </w:rPr>
        <w:t>Comments</w:t>
      </w:r>
      <w:r w:rsidRPr="008A7681">
        <w:rPr>
          <w:rFonts w:cs="Times New Roman"/>
          <w:b/>
          <w:sz w:val="20"/>
        </w:rPr>
        <w:t xml:space="preserve">” </w:t>
      </w:r>
      <w:r w:rsidRPr="008A7681">
        <w:rPr>
          <w:rFonts w:cs="Times New Roman"/>
          <w:sz w:val="20"/>
        </w:rPr>
        <w:t>struktūra</w:t>
      </w:r>
    </w:p>
    <w:tbl>
      <w:tblPr>
        <w:tblStyle w:val="TableGrid"/>
        <w:tblW w:w="0" w:type="auto"/>
        <w:tblLook w:val="04A0" w:firstRow="1" w:lastRow="0" w:firstColumn="1" w:lastColumn="0" w:noHBand="0" w:noVBand="1"/>
      </w:tblPr>
      <w:tblGrid>
        <w:gridCol w:w="683"/>
        <w:gridCol w:w="2323"/>
        <w:gridCol w:w="1237"/>
        <w:gridCol w:w="1056"/>
        <w:gridCol w:w="3763"/>
      </w:tblGrid>
      <w:tr w:rsidR="00754CE0" w:rsidRPr="008A7681" w14:paraId="5305DAE2" w14:textId="77777777" w:rsidTr="00444BC5">
        <w:trPr>
          <w:trHeight w:val="397"/>
        </w:trPr>
        <w:tc>
          <w:tcPr>
            <w:tcW w:w="687" w:type="dxa"/>
            <w:vAlign w:val="center"/>
          </w:tcPr>
          <w:p w14:paraId="2AC92BD7" w14:textId="77777777" w:rsidR="00754CE0" w:rsidRPr="00444BC5" w:rsidRDefault="00754CE0" w:rsidP="00444BC5">
            <w:pPr>
              <w:spacing w:line="240" w:lineRule="auto"/>
              <w:jc w:val="center"/>
              <w:rPr>
                <w:rFonts w:cs="Times New Roman"/>
                <w:b/>
              </w:rPr>
            </w:pPr>
            <w:r w:rsidRPr="00444BC5">
              <w:rPr>
                <w:rFonts w:cs="Times New Roman"/>
                <w:b/>
              </w:rPr>
              <w:t>Nr.</w:t>
            </w:r>
          </w:p>
        </w:tc>
        <w:tc>
          <w:tcPr>
            <w:tcW w:w="2296" w:type="dxa"/>
            <w:vAlign w:val="center"/>
          </w:tcPr>
          <w:p w14:paraId="02A3A39C" w14:textId="77777777" w:rsidR="00754CE0" w:rsidRPr="00444BC5" w:rsidRDefault="00754CE0" w:rsidP="00444BC5">
            <w:pPr>
              <w:spacing w:line="240" w:lineRule="auto"/>
              <w:jc w:val="center"/>
              <w:rPr>
                <w:rFonts w:cs="Times New Roman"/>
                <w:b/>
              </w:rPr>
            </w:pPr>
            <w:r w:rsidRPr="00444BC5">
              <w:rPr>
                <w:rFonts w:cs="Times New Roman"/>
                <w:b/>
              </w:rPr>
              <w:t>Nosaukums</w:t>
            </w:r>
          </w:p>
        </w:tc>
        <w:tc>
          <w:tcPr>
            <w:tcW w:w="1246" w:type="dxa"/>
            <w:vAlign w:val="center"/>
          </w:tcPr>
          <w:p w14:paraId="5AC85C9B" w14:textId="77777777" w:rsidR="00754CE0" w:rsidRPr="00444BC5" w:rsidRDefault="00754CE0" w:rsidP="00444BC5">
            <w:pPr>
              <w:spacing w:line="240" w:lineRule="auto"/>
              <w:jc w:val="center"/>
              <w:rPr>
                <w:rFonts w:cs="Times New Roman"/>
                <w:b/>
              </w:rPr>
            </w:pPr>
            <w:r w:rsidRPr="00444BC5">
              <w:rPr>
                <w:rFonts w:cs="Times New Roman"/>
                <w:b/>
              </w:rPr>
              <w:t>Tips</w:t>
            </w:r>
          </w:p>
        </w:tc>
        <w:tc>
          <w:tcPr>
            <w:tcW w:w="991" w:type="dxa"/>
            <w:vAlign w:val="center"/>
          </w:tcPr>
          <w:p w14:paraId="53958458" w14:textId="77777777" w:rsidR="00754CE0" w:rsidRPr="00444BC5" w:rsidRDefault="00754CE0" w:rsidP="00444BC5">
            <w:pPr>
              <w:spacing w:line="240" w:lineRule="auto"/>
              <w:jc w:val="center"/>
              <w:rPr>
                <w:rFonts w:cs="Times New Roman"/>
                <w:b/>
              </w:rPr>
            </w:pPr>
            <w:r w:rsidRPr="00444BC5">
              <w:rPr>
                <w:rFonts w:cs="Times New Roman"/>
                <w:b/>
              </w:rPr>
              <w:t>Garums</w:t>
            </w:r>
          </w:p>
        </w:tc>
        <w:tc>
          <w:tcPr>
            <w:tcW w:w="3842" w:type="dxa"/>
            <w:vAlign w:val="center"/>
          </w:tcPr>
          <w:p w14:paraId="2A03133D" w14:textId="77777777" w:rsidR="00754CE0" w:rsidRPr="00444BC5" w:rsidRDefault="00754CE0" w:rsidP="00444BC5">
            <w:pPr>
              <w:spacing w:line="240" w:lineRule="auto"/>
              <w:jc w:val="center"/>
              <w:rPr>
                <w:rFonts w:cs="Times New Roman"/>
                <w:b/>
              </w:rPr>
            </w:pPr>
            <w:r w:rsidRPr="00444BC5">
              <w:rPr>
                <w:rFonts w:cs="Times New Roman"/>
                <w:b/>
              </w:rPr>
              <w:t>Piezīme</w:t>
            </w:r>
          </w:p>
        </w:tc>
      </w:tr>
      <w:tr w:rsidR="008077B2" w:rsidRPr="008A7681" w14:paraId="22851065" w14:textId="77777777" w:rsidTr="00444BC5">
        <w:trPr>
          <w:trHeight w:val="397"/>
        </w:trPr>
        <w:tc>
          <w:tcPr>
            <w:tcW w:w="687" w:type="dxa"/>
            <w:vAlign w:val="center"/>
          </w:tcPr>
          <w:p w14:paraId="22AAF422" w14:textId="77777777" w:rsidR="008077B2" w:rsidRPr="008A7681" w:rsidRDefault="008077B2" w:rsidP="00444BC5">
            <w:pPr>
              <w:spacing w:line="240" w:lineRule="auto"/>
              <w:jc w:val="left"/>
              <w:rPr>
                <w:rFonts w:cs="Times New Roman"/>
              </w:rPr>
            </w:pPr>
            <w:r w:rsidRPr="008A7681">
              <w:rPr>
                <w:rFonts w:cs="Times New Roman"/>
              </w:rPr>
              <w:t>1.</w:t>
            </w:r>
          </w:p>
        </w:tc>
        <w:tc>
          <w:tcPr>
            <w:tcW w:w="2296" w:type="dxa"/>
            <w:vAlign w:val="center"/>
          </w:tcPr>
          <w:p w14:paraId="136482A3" w14:textId="344A7125" w:rsidR="008077B2" w:rsidRPr="008A7681" w:rsidRDefault="008077B2" w:rsidP="00444BC5">
            <w:pPr>
              <w:spacing w:line="240" w:lineRule="auto"/>
              <w:jc w:val="left"/>
              <w:rPr>
                <w:rFonts w:cs="Times New Roman"/>
              </w:rPr>
            </w:pPr>
            <w:r w:rsidRPr="008A7681">
              <w:rPr>
                <w:rFonts w:cs="Times New Roman"/>
              </w:rPr>
              <w:t>Comment_id</w:t>
            </w:r>
          </w:p>
        </w:tc>
        <w:tc>
          <w:tcPr>
            <w:tcW w:w="1246" w:type="dxa"/>
            <w:vAlign w:val="center"/>
          </w:tcPr>
          <w:p w14:paraId="11F4693B" w14:textId="4475DA69" w:rsidR="008077B2" w:rsidRPr="008A7681" w:rsidRDefault="008077B2" w:rsidP="00444BC5">
            <w:pPr>
              <w:spacing w:line="240" w:lineRule="auto"/>
              <w:jc w:val="left"/>
              <w:rPr>
                <w:rFonts w:cs="Times New Roman"/>
              </w:rPr>
            </w:pPr>
            <w:r w:rsidRPr="008A7681">
              <w:rPr>
                <w:rFonts w:cs="Times New Roman"/>
              </w:rPr>
              <w:t>Int</w:t>
            </w:r>
          </w:p>
        </w:tc>
        <w:tc>
          <w:tcPr>
            <w:tcW w:w="991" w:type="dxa"/>
            <w:vAlign w:val="center"/>
          </w:tcPr>
          <w:p w14:paraId="6875B0E2" w14:textId="77777777" w:rsidR="008077B2" w:rsidRPr="008A7681" w:rsidRDefault="008077B2" w:rsidP="00444BC5">
            <w:pPr>
              <w:spacing w:line="240" w:lineRule="auto"/>
              <w:jc w:val="left"/>
              <w:rPr>
                <w:rFonts w:cs="Times New Roman"/>
              </w:rPr>
            </w:pPr>
            <w:r w:rsidRPr="008A7681">
              <w:rPr>
                <w:rFonts w:cs="Times New Roman"/>
              </w:rPr>
              <w:t>11</w:t>
            </w:r>
          </w:p>
        </w:tc>
        <w:tc>
          <w:tcPr>
            <w:tcW w:w="3842" w:type="dxa"/>
            <w:vAlign w:val="center"/>
          </w:tcPr>
          <w:p w14:paraId="060FADA4" w14:textId="37044FDC" w:rsidR="008077B2" w:rsidRPr="008A7681" w:rsidRDefault="3489205A" w:rsidP="00444BC5">
            <w:pPr>
              <w:spacing w:line="240" w:lineRule="auto"/>
              <w:jc w:val="left"/>
              <w:rPr>
                <w:rFonts w:cs="Times New Roman"/>
              </w:rPr>
            </w:pPr>
            <w:r w:rsidRPr="008A7681">
              <w:rPr>
                <w:rFonts w:cs="Times New Roman"/>
              </w:rPr>
              <w:t>Komentāra unikālais identifikators</w:t>
            </w:r>
          </w:p>
        </w:tc>
      </w:tr>
      <w:tr w:rsidR="008077B2" w:rsidRPr="008A7681" w14:paraId="0833A956" w14:textId="77777777" w:rsidTr="00444BC5">
        <w:trPr>
          <w:trHeight w:val="397"/>
        </w:trPr>
        <w:tc>
          <w:tcPr>
            <w:tcW w:w="687" w:type="dxa"/>
            <w:vAlign w:val="center"/>
          </w:tcPr>
          <w:p w14:paraId="65D2C5C9" w14:textId="77777777" w:rsidR="008077B2" w:rsidRPr="008A7681" w:rsidRDefault="008077B2" w:rsidP="00444BC5">
            <w:pPr>
              <w:spacing w:line="240" w:lineRule="auto"/>
              <w:jc w:val="left"/>
              <w:rPr>
                <w:rFonts w:cs="Times New Roman"/>
              </w:rPr>
            </w:pPr>
            <w:r w:rsidRPr="008A7681">
              <w:rPr>
                <w:rFonts w:cs="Times New Roman"/>
              </w:rPr>
              <w:t>2.</w:t>
            </w:r>
          </w:p>
        </w:tc>
        <w:tc>
          <w:tcPr>
            <w:tcW w:w="2296" w:type="dxa"/>
            <w:vAlign w:val="center"/>
          </w:tcPr>
          <w:p w14:paraId="61FA9AB7" w14:textId="5D6130D1" w:rsidR="008077B2" w:rsidRPr="008A7681" w:rsidRDefault="008077B2" w:rsidP="00444BC5">
            <w:pPr>
              <w:spacing w:line="240" w:lineRule="auto"/>
              <w:jc w:val="left"/>
              <w:rPr>
                <w:rFonts w:cs="Times New Roman"/>
              </w:rPr>
            </w:pPr>
            <w:r w:rsidRPr="008A7681">
              <w:rPr>
                <w:rFonts w:cs="Times New Roman"/>
              </w:rPr>
              <w:t>Comment_topic_id</w:t>
            </w:r>
          </w:p>
        </w:tc>
        <w:tc>
          <w:tcPr>
            <w:tcW w:w="1246" w:type="dxa"/>
            <w:vAlign w:val="center"/>
          </w:tcPr>
          <w:p w14:paraId="660E517E" w14:textId="1DF00068" w:rsidR="008077B2" w:rsidRPr="008A7681" w:rsidRDefault="008077B2" w:rsidP="00444BC5">
            <w:pPr>
              <w:spacing w:line="240" w:lineRule="auto"/>
              <w:jc w:val="left"/>
              <w:rPr>
                <w:rFonts w:cs="Times New Roman"/>
              </w:rPr>
            </w:pPr>
            <w:r w:rsidRPr="008A7681">
              <w:rPr>
                <w:rFonts w:cs="Times New Roman"/>
              </w:rPr>
              <w:t>Int</w:t>
            </w:r>
          </w:p>
        </w:tc>
        <w:tc>
          <w:tcPr>
            <w:tcW w:w="991" w:type="dxa"/>
            <w:vAlign w:val="center"/>
          </w:tcPr>
          <w:p w14:paraId="4E594802" w14:textId="5E1BEE4D" w:rsidR="008077B2" w:rsidRPr="008A7681" w:rsidRDefault="008077B2" w:rsidP="00444BC5">
            <w:pPr>
              <w:spacing w:line="240" w:lineRule="auto"/>
              <w:jc w:val="left"/>
              <w:rPr>
                <w:rFonts w:cs="Times New Roman"/>
              </w:rPr>
            </w:pPr>
            <w:r w:rsidRPr="008A7681">
              <w:rPr>
                <w:rFonts w:cs="Times New Roman"/>
              </w:rPr>
              <w:t>11</w:t>
            </w:r>
          </w:p>
        </w:tc>
        <w:tc>
          <w:tcPr>
            <w:tcW w:w="3842" w:type="dxa"/>
            <w:vAlign w:val="center"/>
          </w:tcPr>
          <w:p w14:paraId="522C4A85" w14:textId="319D62D5" w:rsidR="008077B2" w:rsidRPr="008A7681" w:rsidRDefault="008077B2" w:rsidP="00444BC5">
            <w:pPr>
              <w:spacing w:line="240" w:lineRule="auto"/>
              <w:jc w:val="left"/>
              <w:rPr>
                <w:rFonts w:cs="Times New Roman"/>
              </w:rPr>
            </w:pPr>
            <w:r w:rsidRPr="008A7681">
              <w:rPr>
                <w:rFonts w:cs="Times New Roman"/>
              </w:rPr>
              <w:t>Tēma par kuru ir rakstīta atsauksme</w:t>
            </w:r>
          </w:p>
        </w:tc>
      </w:tr>
      <w:tr w:rsidR="008077B2" w:rsidRPr="008A7681" w14:paraId="7002E486" w14:textId="77777777" w:rsidTr="00444BC5">
        <w:trPr>
          <w:trHeight w:val="397"/>
        </w:trPr>
        <w:tc>
          <w:tcPr>
            <w:tcW w:w="687" w:type="dxa"/>
            <w:vAlign w:val="center"/>
          </w:tcPr>
          <w:p w14:paraId="40F3F3A0" w14:textId="77777777" w:rsidR="008077B2" w:rsidRPr="008A7681" w:rsidRDefault="008077B2" w:rsidP="00444BC5">
            <w:pPr>
              <w:spacing w:line="240" w:lineRule="auto"/>
              <w:jc w:val="left"/>
              <w:rPr>
                <w:rFonts w:cs="Times New Roman"/>
              </w:rPr>
            </w:pPr>
            <w:r w:rsidRPr="008A7681">
              <w:rPr>
                <w:rFonts w:cs="Times New Roman"/>
              </w:rPr>
              <w:t>3.</w:t>
            </w:r>
          </w:p>
        </w:tc>
        <w:tc>
          <w:tcPr>
            <w:tcW w:w="2296" w:type="dxa"/>
            <w:vAlign w:val="center"/>
          </w:tcPr>
          <w:p w14:paraId="69D6217B" w14:textId="082B6115" w:rsidR="008077B2" w:rsidRPr="008A7681" w:rsidRDefault="008077B2" w:rsidP="00444BC5">
            <w:pPr>
              <w:spacing w:line="240" w:lineRule="auto"/>
              <w:jc w:val="left"/>
              <w:rPr>
                <w:rFonts w:cs="Times New Roman"/>
              </w:rPr>
            </w:pPr>
            <w:r w:rsidRPr="008A7681">
              <w:rPr>
                <w:rFonts w:cs="Times New Roman"/>
              </w:rPr>
              <w:t>Comment_user_id</w:t>
            </w:r>
          </w:p>
        </w:tc>
        <w:tc>
          <w:tcPr>
            <w:tcW w:w="1246" w:type="dxa"/>
            <w:vAlign w:val="center"/>
          </w:tcPr>
          <w:p w14:paraId="56CF5C26" w14:textId="5BDF1567" w:rsidR="008077B2" w:rsidRPr="008A7681" w:rsidRDefault="008077B2" w:rsidP="00444BC5">
            <w:pPr>
              <w:spacing w:line="240" w:lineRule="auto"/>
              <w:jc w:val="left"/>
              <w:rPr>
                <w:rFonts w:cs="Times New Roman"/>
              </w:rPr>
            </w:pPr>
            <w:r w:rsidRPr="008A7681">
              <w:rPr>
                <w:rFonts w:cs="Times New Roman"/>
              </w:rPr>
              <w:t>Int</w:t>
            </w:r>
          </w:p>
        </w:tc>
        <w:tc>
          <w:tcPr>
            <w:tcW w:w="991" w:type="dxa"/>
            <w:vAlign w:val="center"/>
          </w:tcPr>
          <w:p w14:paraId="6C0F104B" w14:textId="77777777" w:rsidR="008077B2" w:rsidRPr="008A7681" w:rsidRDefault="008077B2" w:rsidP="00444BC5">
            <w:pPr>
              <w:spacing w:line="240" w:lineRule="auto"/>
              <w:jc w:val="left"/>
              <w:rPr>
                <w:rFonts w:cs="Times New Roman"/>
              </w:rPr>
            </w:pPr>
            <w:r w:rsidRPr="008A7681">
              <w:rPr>
                <w:rFonts w:cs="Times New Roman"/>
              </w:rPr>
              <w:t>11</w:t>
            </w:r>
          </w:p>
        </w:tc>
        <w:tc>
          <w:tcPr>
            <w:tcW w:w="3842" w:type="dxa"/>
            <w:vAlign w:val="center"/>
          </w:tcPr>
          <w:p w14:paraId="18F0FC11" w14:textId="09366969" w:rsidR="008077B2" w:rsidRPr="008A7681" w:rsidRDefault="3489205A" w:rsidP="00444BC5">
            <w:pPr>
              <w:spacing w:line="240" w:lineRule="auto"/>
              <w:jc w:val="left"/>
              <w:rPr>
                <w:rFonts w:cs="Times New Roman"/>
              </w:rPr>
            </w:pPr>
            <w:r w:rsidRPr="008A7681">
              <w:rPr>
                <w:rFonts w:cs="Times New Roman"/>
              </w:rPr>
              <w:t>Lietotāja unikālais identifikators</w:t>
            </w:r>
          </w:p>
        </w:tc>
      </w:tr>
      <w:tr w:rsidR="008077B2" w:rsidRPr="008A7681" w14:paraId="6F7E7D92" w14:textId="77777777" w:rsidTr="00444BC5">
        <w:trPr>
          <w:trHeight w:val="397"/>
        </w:trPr>
        <w:tc>
          <w:tcPr>
            <w:tcW w:w="687" w:type="dxa"/>
            <w:vAlign w:val="center"/>
          </w:tcPr>
          <w:p w14:paraId="3A05EC68" w14:textId="77777777" w:rsidR="008077B2" w:rsidRPr="008A7681" w:rsidRDefault="008077B2" w:rsidP="00444BC5">
            <w:pPr>
              <w:spacing w:line="240" w:lineRule="auto"/>
              <w:jc w:val="left"/>
              <w:rPr>
                <w:rFonts w:cs="Times New Roman"/>
              </w:rPr>
            </w:pPr>
            <w:r w:rsidRPr="008A7681">
              <w:rPr>
                <w:rFonts w:cs="Times New Roman"/>
              </w:rPr>
              <w:t>4.</w:t>
            </w:r>
          </w:p>
        </w:tc>
        <w:tc>
          <w:tcPr>
            <w:tcW w:w="2296" w:type="dxa"/>
            <w:vAlign w:val="center"/>
          </w:tcPr>
          <w:p w14:paraId="104B11D9" w14:textId="5AFAAE7D" w:rsidR="008077B2" w:rsidRPr="008A7681" w:rsidRDefault="008077B2" w:rsidP="00444BC5">
            <w:pPr>
              <w:spacing w:line="240" w:lineRule="auto"/>
              <w:jc w:val="left"/>
              <w:rPr>
                <w:rFonts w:cs="Times New Roman"/>
              </w:rPr>
            </w:pPr>
            <w:r w:rsidRPr="008A7681">
              <w:rPr>
                <w:rFonts w:cs="Times New Roman"/>
              </w:rPr>
              <w:t>Comment_rating</w:t>
            </w:r>
          </w:p>
        </w:tc>
        <w:tc>
          <w:tcPr>
            <w:tcW w:w="1246" w:type="dxa"/>
            <w:vAlign w:val="center"/>
          </w:tcPr>
          <w:p w14:paraId="2AF870EC" w14:textId="2726744A" w:rsidR="008077B2" w:rsidRPr="008A7681" w:rsidRDefault="008077B2" w:rsidP="00444BC5">
            <w:pPr>
              <w:spacing w:line="240" w:lineRule="auto"/>
              <w:jc w:val="left"/>
              <w:rPr>
                <w:rFonts w:cs="Times New Roman"/>
              </w:rPr>
            </w:pPr>
            <w:r w:rsidRPr="008A7681">
              <w:rPr>
                <w:rFonts w:cs="Times New Roman"/>
              </w:rPr>
              <w:t>Int</w:t>
            </w:r>
          </w:p>
        </w:tc>
        <w:tc>
          <w:tcPr>
            <w:tcW w:w="991" w:type="dxa"/>
            <w:vAlign w:val="center"/>
          </w:tcPr>
          <w:p w14:paraId="1810E554" w14:textId="1A5E5173" w:rsidR="008077B2" w:rsidRPr="008A7681" w:rsidRDefault="008077B2" w:rsidP="00444BC5">
            <w:pPr>
              <w:spacing w:line="240" w:lineRule="auto"/>
              <w:jc w:val="left"/>
              <w:rPr>
                <w:rFonts w:cs="Times New Roman"/>
              </w:rPr>
            </w:pPr>
            <w:r w:rsidRPr="008A7681">
              <w:rPr>
                <w:rFonts w:cs="Times New Roman"/>
              </w:rPr>
              <w:t>1</w:t>
            </w:r>
          </w:p>
        </w:tc>
        <w:tc>
          <w:tcPr>
            <w:tcW w:w="3842" w:type="dxa"/>
            <w:vAlign w:val="center"/>
          </w:tcPr>
          <w:p w14:paraId="5B3A87F4" w14:textId="6D99487E" w:rsidR="008077B2" w:rsidRPr="008A7681" w:rsidRDefault="3489205A" w:rsidP="00444BC5">
            <w:pPr>
              <w:spacing w:line="240" w:lineRule="auto"/>
              <w:jc w:val="left"/>
              <w:rPr>
                <w:rFonts w:cs="Times New Roman"/>
              </w:rPr>
            </w:pPr>
            <w:r w:rsidRPr="008A7681">
              <w:rPr>
                <w:rFonts w:cs="Times New Roman"/>
              </w:rPr>
              <w:t>Atsauksmes reitings</w:t>
            </w:r>
          </w:p>
        </w:tc>
      </w:tr>
      <w:tr w:rsidR="008077B2" w:rsidRPr="008A7681" w14:paraId="558A30AD" w14:textId="77777777" w:rsidTr="00444BC5">
        <w:trPr>
          <w:trHeight w:val="397"/>
        </w:trPr>
        <w:tc>
          <w:tcPr>
            <w:tcW w:w="687" w:type="dxa"/>
            <w:vAlign w:val="center"/>
          </w:tcPr>
          <w:p w14:paraId="62A43363" w14:textId="77777777" w:rsidR="008077B2" w:rsidRPr="008A7681" w:rsidRDefault="008077B2" w:rsidP="00444BC5">
            <w:pPr>
              <w:spacing w:line="240" w:lineRule="auto"/>
              <w:jc w:val="left"/>
              <w:rPr>
                <w:rFonts w:cs="Times New Roman"/>
              </w:rPr>
            </w:pPr>
            <w:r w:rsidRPr="008A7681">
              <w:rPr>
                <w:rFonts w:cs="Times New Roman"/>
              </w:rPr>
              <w:t>5.</w:t>
            </w:r>
          </w:p>
        </w:tc>
        <w:tc>
          <w:tcPr>
            <w:tcW w:w="2296" w:type="dxa"/>
            <w:vAlign w:val="center"/>
          </w:tcPr>
          <w:p w14:paraId="505445CA" w14:textId="063204AC" w:rsidR="008077B2" w:rsidRPr="008A7681" w:rsidRDefault="008077B2" w:rsidP="00444BC5">
            <w:pPr>
              <w:spacing w:line="240" w:lineRule="auto"/>
              <w:jc w:val="left"/>
              <w:rPr>
                <w:rFonts w:cs="Times New Roman"/>
              </w:rPr>
            </w:pPr>
            <w:r w:rsidRPr="008A7681">
              <w:rPr>
                <w:rFonts w:cs="Times New Roman"/>
              </w:rPr>
              <w:t>Comment_content</w:t>
            </w:r>
          </w:p>
        </w:tc>
        <w:tc>
          <w:tcPr>
            <w:tcW w:w="1246" w:type="dxa"/>
            <w:vAlign w:val="center"/>
          </w:tcPr>
          <w:p w14:paraId="4C0634A4" w14:textId="77777777" w:rsidR="008077B2" w:rsidRPr="008A7681" w:rsidRDefault="008077B2" w:rsidP="00444BC5">
            <w:pPr>
              <w:spacing w:line="240" w:lineRule="auto"/>
              <w:jc w:val="left"/>
              <w:rPr>
                <w:rFonts w:cs="Times New Roman"/>
              </w:rPr>
            </w:pPr>
            <w:r w:rsidRPr="008A7681">
              <w:rPr>
                <w:rFonts w:cs="Times New Roman"/>
              </w:rPr>
              <w:t>Text</w:t>
            </w:r>
          </w:p>
        </w:tc>
        <w:tc>
          <w:tcPr>
            <w:tcW w:w="991" w:type="dxa"/>
            <w:vAlign w:val="center"/>
          </w:tcPr>
          <w:p w14:paraId="251E64C0" w14:textId="77777777" w:rsidR="008077B2" w:rsidRPr="008A7681" w:rsidRDefault="008077B2" w:rsidP="00444BC5">
            <w:pPr>
              <w:spacing w:line="240" w:lineRule="auto"/>
              <w:jc w:val="left"/>
              <w:rPr>
                <w:rFonts w:cs="Times New Roman"/>
              </w:rPr>
            </w:pPr>
          </w:p>
        </w:tc>
        <w:tc>
          <w:tcPr>
            <w:tcW w:w="3842" w:type="dxa"/>
            <w:vAlign w:val="center"/>
          </w:tcPr>
          <w:p w14:paraId="1A0BE62E" w14:textId="43C6C1D9" w:rsidR="008077B2" w:rsidRPr="008A7681" w:rsidRDefault="008077B2" w:rsidP="00444BC5">
            <w:pPr>
              <w:spacing w:line="240" w:lineRule="auto"/>
              <w:jc w:val="left"/>
              <w:rPr>
                <w:rFonts w:cs="Times New Roman"/>
              </w:rPr>
            </w:pPr>
            <w:r w:rsidRPr="008A7681">
              <w:rPr>
                <w:rFonts w:cs="Times New Roman"/>
              </w:rPr>
              <w:t>Atsauksme</w:t>
            </w:r>
          </w:p>
        </w:tc>
      </w:tr>
      <w:tr w:rsidR="008077B2" w:rsidRPr="008A7681" w14:paraId="2BA3B86E" w14:textId="77777777" w:rsidTr="00444BC5">
        <w:trPr>
          <w:trHeight w:val="397"/>
        </w:trPr>
        <w:tc>
          <w:tcPr>
            <w:tcW w:w="687" w:type="dxa"/>
            <w:vAlign w:val="center"/>
          </w:tcPr>
          <w:p w14:paraId="317A3F01" w14:textId="77777777" w:rsidR="008077B2" w:rsidRPr="008A7681" w:rsidRDefault="008077B2" w:rsidP="00444BC5">
            <w:pPr>
              <w:spacing w:line="240" w:lineRule="auto"/>
              <w:jc w:val="left"/>
              <w:rPr>
                <w:rFonts w:cs="Times New Roman"/>
              </w:rPr>
            </w:pPr>
            <w:r w:rsidRPr="008A7681">
              <w:rPr>
                <w:rFonts w:cs="Times New Roman"/>
              </w:rPr>
              <w:t>6.</w:t>
            </w:r>
          </w:p>
        </w:tc>
        <w:tc>
          <w:tcPr>
            <w:tcW w:w="2296" w:type="dxa"/>
            <w:vAlign w:val="center"/>
          </w:tcPr>
          <w:p w14:paraId="39CFE141" w14:textId="2187B4C9" w:rsidR="008077B2" w:rsidRPr="008A7681" w:rsidRDefault="008077B2" w:rsidP="00444BC5">
            <w:pPr>
              <w:spacing w:line="240" w:lineRule="auto"/>
              <w:jc w:val="left"/>
              <w:rPr>
                <w:rFonts w:cs="Times New Roman"/>
              </w:rPr>
            </w:pPr>
            <w:r w:rsidRPr="008A7681">
              <w:rPr>
                <w:rFonts w:cs="Times New Roman"/>
              </w:rPr>
              <w:t>Comment_date</w:t>
            </w:r>
          </w:p>
        </w:tc>
        <w:tc>
          <w:tcPr>
            <w:tcW w:w="1246" w:type="dxa"/>
            <w:vAlign w:val="center"/>
          </w:tcPr>
          <w:p w14:paraId="770156EC" w14:textId="7E4F1125" w:rsidR="008077B2" w:rsidRPr="008A7681" w:rsidRDefault="008077B2" w:rsidP="00444BC5">
            <w:pPr>
              <w:spacing w:line="240" w:lineRule="auto"/>
              <w:jc w:val="left"/>
              <w:rPr>
                <w:rFonts w:cs="Times New Roman"/>
              </w:rPr>
            </w:pPr>
            <w:r w:rsidRPr="008A7681">
              <w:rPr>
                <w:rFonts w:cs="Times New Roman"/>
              </w:rPr>
              <w:t>Date</w:t>
            </w:r>
          </w:p>
        </w:tc>
        <w:tc>
          <w:tcPr>
            <w:tcW w:w="991" w:type="dxa"/>
            <w:vAlign w:val="center"/>
          </w:tcPr>
          <w:p w14:paraId="0970938C" w14:textId="77777777" w:rsidR="008077B2" w:rsidRPr="008A7681" w:rsidRDefault="008077B2" w:rsidP="00444BC5">
            <w:pPr>
              <w:spacing w:line="240" w:lineRule="auto"/>
              <w:jc w:val="left"/>
              <w:rPr>
                <w:rFonts w:cs="Times New Roman"/>
              </w:rPr>
            </w:pPr>
          </w:p>
        </w:tc>
        <w:tc>
          <w:tcPr>
            <w:tcW w:w="3842" w:type="dxa"/>
            <w:vAlign w:val="center"/>
          </w:tcPr>
          <w:p w14:paraId="3ED9266B" w14:textId="52BE0E5C" w:rsidR="008077B2" w:rsidRPr="008A7681" w:rsidRDefault="008077B2" w:rsidP="00444BC5">
            <w:pPr>
              <w:spacing w:line="240" w:lineRule="auto"/>
              <w:jc w:val="left"/>
              <w:rPr>
                <w:rFonts w:cs="Times New Roman"/>
              </w:rPr>
            </w:pPr>
            <w:r w:rsidRPr="008A7681">
              <w:rPr>
                <w:rFonts w:cs="Times New Roman"/>
              </w:rPr>
              <w:t>Atsauksmes iesniegšanas datums</w:t>
            </w:r>
          </w:p>
        </w:tc>
      </w:tr>
      <w:tr w:rsidR="008077B2" w:rsidRPr="008A7681" w14:paraId="047FB58B" w14:textId="77777777" w:rsidTr="00444BC5">
        <w:trPr>
          <w:trHeight w:val="397"/>
        </w:trPr>
        <w:tc>
          <w:tcPr>
            <w:tcW w:w="687" w:type="dxa"/>
            <w:vAlign w:val="center"/>
          </w:tcPr>
          <w:p w14:paraId="6EB09B6D" w14:textId="70A5E792" w:rsidR="008077B2" w:rsidRPr="008A7681" w:rsidRDefault="008077B2" w:rsidP="00444BC5">
            <w:pPr>
              <w:spacing w:line="240" w:lineRule="auto"/>
              <w:jc w:val="left"/>
              <w:rPr>
                <w:rFonts w:cs="Times New Roman"/>
              </w:rPr>
            </w:pPr>
            <w:r w:rsidRPr="008A7681">
              <w:rPr>
                <w:rFonts w:cs="Times New Roman"/>
              </w:rPr>
              <w:t>7.</w:t>
            </w:r>
          </w:p>
        </w:tc>
        <w:tc>
          <w:tcPr>
            <w:tcW w:w="2296" w:type="dxa"/>
            <w:vAlign w:val="center"/>
          </w:tcPr>
          <w:p w14:paraId="084790CC" w14:textId="2D894E30" w:rsidR="008077B2" w:rsidRPr="008A7681" w:rsidRDefault="008077B2" w:rsidP="00444BC5">
            <w:pPr>
              <w:spacing w:line="240" w:lineRule="auto"/>
              <w:jc w:val="left"/>
              <w:rPr>
                <w:rFonts w:cs="Times New Roman"/>
              </w:rPr>
            </w:pPr>
            <w:r w:rsidRPr="008A7681">
              <w:rPr>
                <w:rFonts w:cs="Times New Roman"/>
              </w:rPr>
              <w:t>Comment_isanonyme</w:t>
            </w:r>
          </w:p>
        </w:tc>
        <w:tc>
          <w:tcPr>
            <w:tcW w:w="1246" w:type="dxa"/>
            <w:vAlign w:val="center"/>
          </w:tcPr>
          <w:p w14:paraId="3C8AA0AD" w14:textId="770A2306" w:rsidR="008077B2" w:rsidRPr="008A7681" w:rsidRDefault="008077B2" w:rsidP="00444BC5">
            <w:pPr>
              <w:spacing w:line="240" w:lineRule="auto"/>
              <w:jc w:val="left"/>
              <w:rPr>
                <w:rFonts w:cs="Times New Roman"/>
              </w:rPr>
            </w:pPr>
            <w:r w:rsidRPr="008A7681">
              <w:rPr>
                <w:rFonts w:cs="Times New Roman"/>
              </w:rPr>
              <w:t>Tinyint</w:t>
            </w:r>
          </w:p>
        </w:tc>
        <w:tc>
          <w:tcPr>
            <w:tcW w:w="991" w:type="dxa"/>
            <w:vAlign w:val="center"/>
          </w:tcPr>
          <w:p w14:paraId="2D42DA06" w14:textId="17A02E07" w:rsidR="008077B2" w:rsidRPr="008A7681" w:rsidRDefault="008077B2" w:rsidP="00444BC5">
            <w:pPr>
              <w:spacing w:line="240" w:lineRule="auto"/>
              <w:jc w:val="left"/>
              <w:rPr>
                <w:rFonts w:cs="Times New Roman"/>
              </w:rPr>
            </w:pPr>
            <w:r w:rsidRPr="008A7681">
              <w:rPr>
                <w:rFonts w:cs="Times New Roman"/>
              </w:rPr>
              <w:t>1</w:t>
            </w:r>
          </w:p>
        </w:tc>
        <w:tc>
          <w:tcPr>
            <w:tcW w:w="3842" w:type="dxa"/>
            <w:vAlign w:val="center"/>
          </w:tcPr>
          <w:p w14:paraId="78B2F576" w14:textId="6D71FB5D" w:rsidR="008077B2" w:rsidRPr="008A7681" w:rsidRDefault="008077B2" w:rsidP="00444BC5">
            <w:pPr>
              <w:spacing w:line="240" w:lineRule="auto"/>
              <w:jc w:val="left"/>
              <w:rPr>
                <w:rFonts w:cs="Times New Roman"/>
              </w:rPr>
            </w:pPr>
            <w:r w:rsidRPr="008A7681">
              <w:rPr>
                <w:rFonts w:cs="Times New Roman"/>
              </w:rPr>
              <w:t>Vai atsauksme ir anonīma</w:t>
            </w:r>
          </w:p>
        </w:tc>
      </w:tr>
      <w:tr w:rsidR="008077B2" w:rsidRPr="008A7681" w14:paraId="6F768DFE" w14:textId="77777777" w:rsidTr="00444BC5">
        <w:trPr>
          <w:trHeight w:val="397"/>
        </w:trPr>
        <w:tc>
          <w:tcPr>
            <w:tcW w:w="687" w:type="dxa"/>
            <w:vAlign w:val="center"/>
          </w:tcPr>
          <w:p w14:paraId="123F5DBC" w14:textId="05383D3C" w:rsidR="008077B2" w:rsidRPr="008A7681" w:rsidRDefault="008077B2" w:rsidP="00444BC5">
            <w:pPr>
              <w:spacing w:line="240" w:lineRule="auto"/>
              <w:jc w:val="left"/>
              <w:rPr>
                <w:rFonts w:cs="Times New Roman"/>
              </w:rPr>
            </w:pPr>
            <w:r w:rsidRPr="008A7681">
              <w:rPr>
                <w:rFonts w:cs="Times New Roman"/>
              </w:rPr>
              <w:t>8.</w:t>
            </w:r>
          </w:p>
        </w:tc>
        <w:tc>
          <w:tcPr>
            <w:tcW w:w="2296" w:type="dxa"/>
            <w:vAlign w:val="center"/>
          </w:tcPr>
          <w:p w14:paraId="23FBB1D7" w14:textId="19C965E2" w:rsidR="008077B2" w:rsidRPr="008A7681" w:rsidRDefault="008077B2" w:rsidP="00444BC5">
            <w:pPr>
              <w:spacing w:line="240" w:lineRule="auto"/>
              <w:jc w:val="left"/>
              <w:rPr>
                <w:rFonts w:cs="Times New Roman"/>
              </w:rPr>
            </w:pPr>
            <w:r w:rsidRPr="008A7681">
              <w:rPr>
                <w:rFonts w:cs="Times New Roman"/>
              </w:rPr>
              <w:t>Comment_status</w:t>
            </w:r>
          </w:p>
        </w:tc>
        <w:tc>
          <w:tcPr>
            <w:tcW w:w="1246" w:type="dxa"/>
            <w:vAlign w:val="center"/>
          </w:tcPr>
          <w:p w14:paraId="09E255F5" w14:textId="69581487" w:rsidR="008077B2" w:rsidRPr="008A7681" w:rsidRDefault="008077B2" w:rsidP="00444BC5">
            <w:pPr>
              <w:spacing w:line="240" w:lineRule="auto"/>
              <w:jc w:val="left"/>
              <w:rPr>
                <w:rFonts w:cs="Times New Roman"/>
              </w:rPr>
            </w:pPr>
            <w:r w:rsidRPr="008A7681">
              <w:rPr>
                <w:rFonts w:cs="Times New Roman"/>
              </w:rPr>
              <w:t>Varchar</w:t>
            </w:r>
          </w:p>
        </w:tc>
        <w:tc>
          <w:tcPr>
            <w:tcW w:w="991" w:type="dxa"/>
            <w:vAlign w:val="center"/>
          </w:tcPr>
          <w:p w14:paraId="4B084B1B" w14:textId="147D6252" w:rsidR="008077B2" w:rsidRPr="008A7681" w:rsidRDefault="008077B2" w:rsidP="00444BC5">
            <w:pPr>
              <w:spacing w:line="240" w:lineRule="auto"/>
              <w:jc w:val="left"/>
              <w:rPr>
                <w:rFonts w:cs="Times New Roman"/>
              </w:rPr>
            </w:pPr>
            <w:r w:rsidRPr="008A7681">
              <w:rPr>
                <w:rFonts w:cs="Times New Roman"/>
              </w:rPr>
              <w:t>255</w:t>
            </w:r>
          </w:p>
        </w:tc>
        <w:tc>
          <w:tcPr>
            <w:tcW w:w="3842" w:type="dxa"/>
            <w:vAlign w:val="center"/>
          </w:tcPr>
          <w:p w14:paraId="18362001" w14:textId="37AC8E56" w:rsidR="008077B2" w:rsidRPr="008A7681" w:rsidRDefault="008077B2" w:rsidP="00444BC5">
            <w:pPr>
              <w:spacing w:line="240" w:lineRule="auto"/>
              <w:jc w:val="left"/>
              <w:rPr>
                <w:rFonts w:cs="Times New Roman"/>
              </w:rPr>
            </w:pPr>
            <w:r w:rsidRPr="008A7681">
              <w:rPr>
                <w:rFonts w:cs="Times New Roman"/>
              </w:rPr>
              <w:t>Atsauksmes status</w:t>
            </w:r>
          </w:p>
        </w:tc>
      </w:tr>
    </w:tbl>
    <w:p w14:paraId="104F4A5E" w14:textId="2547821F" w:rsidR="008077B2" w:rsidRPr="008A7681" w:rsidRDefault="008077B2">
      <w:pPr>
        <w:spacing w:line="240" w:lineRule="auto"/>
        <w:jc w:val="left"/>
        <w:rPr>
          <w:rFonts w:cs="Times New Roman"/>
        </w:rPr>
      </w:pPr>
    </w:p>
    <w:p w14:paraId="4161A1B8" w14:textId="2D73DF67" w:rsidR="008077B2" w:rsidRPr="008A7681" w:rsidRDefault="008077B2" w:rsidP="008077B2">
      <w:pPr>
        <w:rPr>
          <w:rFonts w:cs="Times New Roman"/>
        </w:rPr>
      </w:pPr>
      <w:r w:rsidRPr="008A7681">
        <w:rPr>
          <w:rFonts w:cs="Times New Roman"/>
        </w:rPr>
        <w:t>Tabula “Orders” ietver sevī informāciju par lietotāja veiktajiem pasūtījumiem. Tā glabā pamatinformāciju par pasūtījumu, kā datums, lietotājs, kādu mašīnu lietotājs piesaka pasūtījumam, kādam pakalpojumam un kad, kā arī papildinformāciju par pasūtījumu, kā status, izpildes datums, gala cena un apmaksas datums.</w:t>
      </w:r>
    </w:p>
    <w:p w14:paraId="5985ED47" w14:textId="4791B049" w:rsidR="008077B2" w:rsidRPr="008A7681" w:rsidRDefault="002A411C" w:rsidP="008077B2">
      <w:pPr>
        <w:jc w:val="right"/>
        <w:rPr>
          <w:rFonts w:cs="Times New Roman"/>
          <w:sz w:val="20"/>
        </w:rPr>
      </w:pPr>
      <w:r w:rsidRPr="008A7681">
        <w:rPr>
          <w:rFonts w:cs="Times New Roman"/>
          <w:sz w:val="20"/>
        </w:rPr>
        <w:t>5.5</w:t>
      </w:r>
      <w:r w:rsidR="008077B2" w:rsidRPr="008A7681">
        <w:rPr>
          <w:rFonts w:cs="Times New Roman"/>
          <w:sz w:val="20"/>
        </w:rPr>
        <w:t>. tabula</w:t>
      </w:r>
    </w:p>
    <w:p w14:paraId="01ECAA0B" w14:textId="7A3E7DE9" w:rsidR="008077B2" w:rsidRPr="008A7681" w:rsidRDefault="008077B2" w:rsidP="008077B2">
      <w:pPr>
        <w:jc w:val="center"/>
        <w:rPr>
          <w:rFonts w:cs="Times New Roman"/>
          <w:sz w:val="20"/>
        </w:rPr>
      </w:pPr>
      <w:r w:rsidRPr="008A7681">
        <w:rPr>
          <w:rFonts w:cs="Times New Roman"/>
          <w:sz w:val="20"/>
        </w:rPr>
        <w:t xml:space="preserve">Tabulas </w:t>
      </w:r>
      <w:r w:rsidRPr="008A7681">
        <w:rPr>
          <w:rFonts w:cs="Times New Roman"/>
          <w:b/>
          <w:sz w:val="20"/>
        </w:rPr>
        <w:t xml:space="preserve">“Orders” </w:t>
      </w:r>
      <w:r w:rsidRPr="008A7681">
        <w:rPr>
          <w:rFonts w:cs="Times New Roman"/>
          <w:sz w:val="20"/>
        </w:rPr>
        <w:t>struktūra</w:t>
      </w:r>
    </w:p>
    <w:tbl>
      <w:tblPr>
        <w:tblStyle w:val="TableGrid"/>
        <w:tblW w:w="0" w:type="auto"/>
        <w:tblLook w:val="04A0" w:firstRow="1" w:lastRow="0" w:firstColumn="1" w:lastColumn="0" w:noHBand="0" w:noVBand="1"/>
      </w:tblPr>
      <w:tblGrid>
        <w:gridCol w:w="636"/>
        <w:gridCol w:w="2754"/>
        <w:gridCol w:w="1019"/>
        <w:gridCol w:w="1056"/>
        <w:gridCol w:w="3597"/>
      </w:tblGrid>
      <w:tr w:rsidR="002A411C" w:rsidRPr="008A7681" w14:paraId="6E4A4498" w14:textId="77777777" w:rsidTr="00444BC5">
        <w:trPr>
          <w:trHeight w:val="397"/>
        </w:trPr>
        <w:tc>
          <w:tcPr>
            <w:tcW w:w="638" w:type="dxa"/>
            <w:vAlign w:val="center"/>
          </w:tcPr>
          <w:p w14:paraId="6F441507" w14:textId="77777777" w:rsidR="008077B2" w:rsidRPr="00444BC5" w:rsidRDefault="008077B2" w:rsidP="00444BC5">
            <w:pPr>
              <w:spacing w:line="240" w:lineRule="auto"/>
              <w:jc w:val="center"/>
              <w:rPr>
                <w:rFonts w:cs="Times New Roman"/>
                <w:b/>
              </w:rPr>
            </w:pPr>
            <w:r w:rsidRPr="00444BC5">
              <w:rPr>
                <w:rFonts w:cs="Times New Roman"/>
                <w:b/>
              </w:rPr>
              <w:t>Nr.</w:t>
            </w:r>
          </w:p>
        </w:tc>
        <w:tc>
          <w:tcPr>
            <w:tcW w:w="2759" w:type="dxa"/>
            <w:vAlign w:val="center"/>
          </w:tcPr>
          <w:p w14:paraId="21E78DC1" w14:textId="77777777" w:rsidR="008077B2" w:rsidRPr="00444BC5" w:rsidRDefault="008077B2" w:rsidP="00444BC5">
            <w:pPr>
              <w:spacing w:line="240" w:lineRule="auto"/>
              <w:jc w:val="center"/>
              <w:rPr>
                <w:rFonts w:cs="Times New Roman"/>
                <w:b/>
              </w:rPr>
            </w:pPr>
            <w:r w:rsidRPr="00444BC5">
              <w:rPr>
                <w:rFonts w:cs="Times New Roman"/>
                <w:b/>
              </w:rPr>
              <w:t>Nosaukums</w:t>
            </w:r>
          </w:p>
        </w:tc>
        <w:tc>
          <w:tcPr>
            <w:tcW w:w="1020" w:type="dxa"/>
            <w:vAlign w:val="center"/>
          </w:tcPr>
          <w:p w14:paraId="4B35F85C" w14:textId="77777777" w:rsidR="008077B2" w:rsidRPr="00444BC5" w:rsidRDefault="008077B2" w:rsidP="00444BC5">
            <w:pPr>
              <w:spacing w:line="240" w:lineRule="auto"/>
              <w:jc w:val="center"/>
              <w:rPr>
                <w:rFonts w:cs="Times New Roman"/>
                <w:b/>
              </w:rPr>
            </w:pPr>
            <w:r w:rsidRPr="00444BC5">
              <w:rPr>
                <w:rFonts w:cs="Times New Roman"/>
                <w:b/>
              </w:rPr>
              <w:t>Tips</w:t>
            </w:r>
          </w:p>
        </w:tc>
        <w:tc>
          <w:tcPr>
            <w:tcW w:w="976" w:type="dxa"/>
            <w:vAlign w:val="center"/>
          </w:tcPr>
          <w:p w14:paraId="7085B3B1" w14:textId="77777777" w:rsidR="008077B2" w:rsidRPr="00444BC5" w:rsidRDefault="008077B2" w:rsidP="00444BC5">
            <w:pPr>
              <w:spacing w:line="240" w:lineRule="auto"/>
              <w:jc w:val="center"/>
              <w:rPr>
                <w:rFonts w:cs="Times New Roman"/>
                <w:b/>
              </w:rPr>
            </w:pPr>
            <w:r w:rsidRPr="00444BC5">
              <w:rPr>
                <w:rFonts w:cs="Times New Roman"/>
                <w:b/>
              </w:rPr>
              <w:t>Garums</w:t>
            </w:r>
          </w:p>
        </w:tc>
        <w:tc>
          <w:tcPr>
            <w:tcW w:w="3669" w:type="dxa"/>
            <w:vAlign w:val="center"/>
          </w:tcPr>
          <w:p w14:paraId="544B7813" w14:textId="77777777" w:rsidR="008077B2" w:rsidRPr="00444BC5" w:rsidRDefault="008077B2" w:rsidP="00444BC5">
            <w:pPr>
              <w:spacing w:line="240" w:lineRule="auto"/>
              <w:jc w:val="center"/>
              <w:rPr>
                <w:rFonts w:cs="Times New Roman"/>
                <w:b/>
              </w:rPr>
            </w:pPr>
            <w:r w:rsidRPr="00444BC5">
              <w:rPr>
                <w:rFonts w:cs="Times New Roman"/>
                <w:b/>
              </w:rPr>
              <w:t>Piezīme</w:t>
            </w:r>
          </w:p>
        </w:tc>
      </w:tr>
      <w:tr w:rsidR="002A411C" w:rsidRPr="008A7681" w14:paraId="7A6EDBDC" w14:textId="77777777" w:rsidTr="00444BC5">
        <w:trPr>
          <w:trHeight w:val="397"/>
        </w:trPr>
        <w:tc>
          <w:tcPr>
            <w:tcW w:w="638" w:type="dxa"/>
            <w:vAlign w:val="center"/>
          </w:tcPr>
          <w:p w14:paraId="3236774D" w14:textId="77777777" w:rsidR="002A411C" w:rsidRPr="008A7681" w:rsidRDefault="002A411C" w:rsidP="00444BC5">
            <w:pPr>
              <w:spacing w:line="240" w:lineRule="auto"/>
              <w:jc w:val="left"/>
              <w:rPr>
                <w:rFonts w:cs="Times New Roman"/>
              </w:rPr>
            </w:pPr>
            <w:r w:rsidRPr="008A7681">
              <w:rPr>
                <w:rFonts w:cs="Times New Roman"/>
              </w:rPr>
              <w:t>1.</w:t>
            </w:r>
          </w:p>
        </w:tc>
        <w:tc>
          <w:tcPr>
            <w:tcW w:w="2759" w:type="dxa"/>
            <w:vAlign w:val="center"/>
          </w:tcPr>
          <w:p w14:paraId="6E8B9704" w14:textId="5AAC1166" w:rsidR="002A411C" w:rsidRPr="008A7681" w:rsidRDefault="002A411C" w:rsidP="00444BC5">
            <w:pPr>
              <w:spacing w:line="240" w:lineRule="auto"/>
              <w:jc w:val="left"/>
              <w:rPr>
                <w:rFonts w:cs="Times New Roman"/>
              </w:rPr>
            </w:pPr>
            <w:r w:rsidRPr="008A7681">
              <w:rPr>
                <w:rFonts w:cs="Times New Roman"/>
              </w:rPr>
              <w:t>Order_id</w:t>
            </w:r>
          </w:p>
        </w:tc>
        <w:tc>
          <w:tcPr>
            <w:tcW w:w="1020" w:type="dxa"/>
            <w:vAlign w:val="center"/>
          </w:tcPr>
          <w:p w14:paraId="7C2D70AE" w14:textId="77777777" w:rsidR="002A411C" w:rsidRPr="008A7681" w:rsidRDefault="002A411C" w:rsidP="00444BC5">
            <w:pPr>
              <w:spacing w:line="240" w:lineRule="auto"/>
              <w:jc w:val="left"/>
              <w:rPr>
                <w:rFonts w:cs="Times New Roman"/>
              </w:rPr>
            </w:pPr>
            <w:r w:rsidRPr="008A7681">
              <w:rPr>
                <w:rFonts w:cs="Times New Roman"/>
              </w:rPr>
              <w:t>Int</w:t>
            </w:r>
          </w:p>
        </w:tc>
        <w:tc>
          <w:tcPr>
            <w:tcW w:w="976" w:type="dxa"/>
            <w:vAlign w:val="center"/>
          </w:tcPr>
          <w:p w14:paraId="7648C9B4" w14:textId="77777777" w:rsidR="002A411C" w:rsidRPr="008A7681" w:rsidRDefault="002A411C" w:rsidP="00444BC5">
            <w:pPr>
              <w:spacing w:line="240" w:lineRule="auto"/>
              <w:jc w:val="left"/>
              <w:rPr>
                <w:rFonts w:cs="Times New Roman"/>
              </w:rPr>
            </w:pPr>
            <w:r w:rsidRPr="008A7681">
              <w:rPr>
                <w:rFonts w:cs="Times New Roman"/>
              </w:rPr>
              <w:t>11</w:t>
            </w:r>
          </w:p>
        </w:tc>
        <w:tc>
          <w:tcPr>
            <w:tcW w:w="3669" w:type="dxa"/>
            <w:vAlign w:val="center"/>
          </w:tcPr>
          <w:p w14:paraId="616F0064" w14:textId="1E3FFFBD" w:rsidR="002A411C" w:rsidRPr="008A7681" w:rsidRDefault="3489205A" w:rsidP="00444BC5">
            <w:pPr>
              <w:spacing w:line="240" w:lineRule="auto"/>
              <w:jc w:val="left"/>
              <w:rPr>
                <w:rFonts w:cs="Times New Roman"/>
              </w:rPr>
            </w:pPr>
            <w:r w:rsidRPr="008A7681">
              <w:rPr>
                <w:rFonts w:cs="Times New Roman"/>
              </w:rPr>
              <w:t>Pasūtījuma unikālais identifikators</w:t>
            </w:r>
          </w:p>
        </w:tc>
      </w:tr>
      <w:tr w:rsidR="002A411C" w:rsidRPr="008A7681" w14:paraId="4E6A9CEC" w14:textId="77777777" w:rsidTr="00444BC5">
        <w:trPr>
          <w:trHeight w:val="397"/>
        </w:trPr>
        <w:tc>
          <w:tcPr>
            <w:tcW w:w="638" w:type="dxa"/>
            <w:vAlign w:val="center"/>
          </w:tcPr>
          <w:p w14:paraId="09F57778" w14:textId="77777777" w:rsidR="002A411C" w:rsidRPr="008A7681" w:rsidRDefault="002A411C" w:rsidP="00444BC5">
            <w:pPr>
              <w:spacing w:line="240" w:lineRule="auto"/>
              <w:jc w:val="left"/>
              <w:rPr>
                <w:rFonts w:cs="Times New Roman"/>
              </w:rPr>
            </w:pPr>
            <w:r w:rsidRPr="008A7681">
              <w:rPr>
                <w:rFonts w:cs="Times New Roman"/>
              </w:rPr>
              <w:t>2.</w:t>
            </w:r>
          </w:p>
        </w:tc>
        <w:tc>
          <w:tcPr>
            <w:tcW w:w="2759" w:type="dxa"/>
            <w:vAlign w:val="center"/>
          </w:tcPr>
          <w:p w14:paraId="28F4E37A" w14:textId="372A6F19" w:rsidR="002A411C" w:rsidRPr="008A7681" w:rsidRDefault="002A411C" w:rsidP="00444BC5">
            <w:pPr>
              <w:spacing w:line="240" w:lineRule="auto"/>
              <w:jc w:val="left"/>
              <w:rPr>
                <w:rFonts w:cs="Times New Roman"/>
              </w:rPr>
            </w:pPr>
            <w:r w:rsidRPr="008A7681">
              <w:rPr>
                <w:rFonts w:cs="Times New Roman"/>
              </w:rPr>
              <w:t>Order_user_id</w:t>
            </w:r>
          </w:p>
        </w:tc>
        <w:tc>
          <w:tcPr>
            <w:tcW w:w="1020" w:type="dxa"/>
            <w:vAlign w:val="center"/>
          </w:tcPr>
          <w:p w14:paraId="55C79197" w14:textId="77777777" w:rsidR="002A411C" w:rsidRPr="008A7681" w:rsidRDefault="002A411C" w:rsidP="00444BC5">
            <w:pPr>
              <w:spacing w:line="240" w:lineRule="auto"/>
              <w:jc w:val="left"/>
              <w:rPr>
                <w:rFonts w:cs="Times New Roman"/>
              </w:rPr>
            </w:pPr>
            <w:r w:rsidRPr="008A7681">
              <w:rPr>
                <w:rFonts w:cs="Times New Roman"/>
              </w:rPr>
              <w:t>Int</w:t>
            </w:r>
          </w:p>
        </w:tc>
        <w:tc>
          <w:tcPr>
            <w:tcW w:w="976" w:type="dxa"/>
            <w:vAlign w:val="center"/>
          </w:tcPr>
          <w:p w14:paraId="642938A0" w14:textId="77777777" w:rsidR="002A411C" w:rsidRPr="008A7681" w:rsidRDefault="002A411C" w:rsidP="00444BC5">
            <w:pPr>
              <w:spacing w:line="240" w:lineRule="auto"/>
              <w:jc w:val="left"/>
              <w:rPr>
                <w:rFonts w:cs="Times New Roman"/>
              </w:rPr>
            </w:pPr>
            <w:r w:rsidRPr="008A7681">
              <w:rPr>
                <w:rFonts w:cs="Times New Roman"/>
              </w:rPr>
              <w:t>11</w:t>
            </w:r>
          </w:p>
        </w:tc>
        <w:tc>
          <w:tcPr>
            <w:tcW w:w="3669" w:type="dxa"/>
            <w:vAlign w:val="center"/>
          </w:tcPr>
          <w:p w14:paraId="1C6E4C1C" w14:textId="057E3099" w:rsidR="002A411C" w:rsidRPr="008A7681" w:rsidRDefault="3489205A" w:rsidP="00444BC5">
            <w:pPr>
              <w:spacing w:line="240" w:lineRule="auto"/>
              <w:jc w:val="left"/>
              <w:rPr>
                <w:rFonts w:cs="Times New Roman"/>
              </w:rPr>
            </w:pPr>
            <w:r w:rsidRPr="008A7681">
              <w:rPr>
                <w:rFonts w:cs="Times New Roman"/>
              </w:rPr>
              <w:t>Lietotāja unikālais identifikators</w:t>
            </w:r>
          </w:p>
        </w:tc>
      </w:tr>
      <w:tr w:rsidR="002A411C" w:rsidRPr="008A7681" w14:paraId="059C19E3" w14:textId="77777777" w:rsidTr="00444BC5">
        <w:trPr>
          <w:trHeight w:val="397"/>
        </w:trPr>
        <w:tc>
          <w:tcPr>
            <w:tcW w:w="638" w:type="dxa"/>
            <w:vAlign w:val="center"/>
          </w:tcPr>
          <w:p w14:paraId="6B12DFE6" w14:textId="77777777" w:rsidR="002A411C" w:rsidRPr="008A7681" w:rsidRDefault="002A411C" w:rsidP="00444BC5">
            <w:pPr>
              <w:spacing w:line="240" w:lineRule="auto"/>
              <w:jc w:val="left"/>
              <w:rPr>
                <w:rFonts w:cs="Times New Roman"/>
              </w:rPr>
            </w:pPr>
            <w:r w:rsidRPr="008A7681">
              <w:rPr>
                <w:rFonts w:cs="Times New Roman"/>
              </w:rPr>
              <w:t>3.</w:t>
            </w:r>
          </w:p>
        </w:tc>
        <w:tc>
          <w:tcPr>
            <w:tcW w:w="2759" w:type="dxa"/>
            <w:vAlign w:val="center"/>
          </w:tcPr>
          <w:p w14:paraId="4E247669" w14:textId="77B4A45A" w:rsidR="002A411C" w:rsidRPr="008A7681" w:rsidRDefault="002A411C" w:rsidP="00444BC5">
            <w:pPr>
              <w:spacing w:line="240" w:lineRule="auto"/>
              <w:jc w:val="left"/>
              <w:rPr>
                <w:rFonts w:cs="Times New Roman"/>
              </w:rPr>
            </w:pPr>
            <w:r w:rsidRPr="008A7681">
              <w:rPr>
                <w:rFonts w:cs="Times New Roman"/>
              </w:rPr>
              <w:t>Order_service_id</w:t>
            </w:r>
          </w:p>
        </w:tc>
        <w:tc>
          <w:tcPr>
            <w:tcW w:w="1020" w:type="dxa"/>
            <w:vAlign w:val="center"/>
          </w:tcPr>
          <w:p w14:paraId="67DF7DB9" w14:textId="77777777" w:rsidR="002A411C" w:rsidRPr="008A7681" w:rsidRDefault="002A411C" w:rsidP="00444BC5">
            <w:pPr>
              <w:spacing w:line="240" w:lineRule="auto"/>
              <w:jc w:val="left"/>
              <w:rPr>
                <w:rFonts w:cs="Times New Roman"/>
              </w:rPr>
            </w:pPr>
            <w:r w:rsidRPr="008A7681">
              <w:rPr>
                <w:rFonts w:cs="Times New Roman"/>
              </w:rPr>
              <w:t>Int</w:t>
            </w:r>
          </w:p>
        </w:tc>
        <w:tc>
          <w:tcPr>
            <w:tcW w:w="976" w:type="dxa"/>
            <w:vAlign w:val="center"/>
          </w:tcPr>
          <w:p w14:paraId="03E70B69" w14:textId="77777777" w:rsidR="002A411C" w:rsidRPr="008A7681" w:rsidRDefault="002A411C" w:rsidP="00444BC5">
            <w:pPr>
              <w:spacing w:line="240" w:lineRule="auto"/>
              <w:jc w:val="left"/>
              <w:rPr>
                <w:rFonts w:cs="Times New Roman"/>
              </w:rPr>
            </w:pPr>
            <w:r w:rsidRPr="008A7681">
              <w:rPr>
                <w:rFonts w:cs="Times New Roman"/>
              </w:rPr>
              <w:t>11</w:t>
            </w:r>
          </w:p>
        </w:tc>
        <w:tc>
          <w:tcPr>
            <w:tcW w:w="3669" w:type="dxa"/>
            <w:vAlign w:val="center"/>
          </w:tcPr>
          <w:p w14:paraId="51AD6F85" w14:textId="4E2005F4" w:rsidR="002A411C" w:rsidRPr="008A7681" w:rsidRDefault="3489205A" w:rsidP="00444BC5">
            <w:pPr>
              <w:spacing w:line="240" w:lineRule="auto"/>
              <w:jc w:val="left"/>
              <w:rPr>
                <w:rFonts w:cs="Times New Roman"/>
              </w:rPr>
            </w:pPr>
            <w:r w:rsidRPr="008A7681">
              <w:rPr>
                <w:rFonts w:cs="Times New Roman"/>
              </w:rPr>
              <w:t>Pakalpojuma unikālais identifikators</w:t>
            </w:r>
          </w:p>
        </w:tc>
      </w:tr>
      <w:tr w:rsidR="002A411C" w:rsidRPr="008A7681" w14:paraId="5D8F2C44" w14:textId="77777777" w:rsidTr="00444BC5">
        <w:trPr>
          <w:trHeight w:val="397"/>
        </w:trPr>
        <w:tc>
          <w:tcPr>
            <w:tcW w:w="638" w:type="dxa"/>
            <w:vAlign w:val="center"/>
          </w:tcPr>
          <w:p w14:paraId="5099C167" w14:textId="77777777" w:rsidR="002A411C" w:rsidRPr="008A7681" w:rsidRDefault="002A411C" w:rsidP="00444BC5">
            <w:pPr>
              <w:spacing w:line="240" w:lineRule="auto"/>
              <w:jc w:val="left"/>
              <w:rPr>
                <w:rFonts w:cs="Times New Roman"/>
              </w:rPr>
            </w:pPr>
            <w:r w:rsidRPr="008A7681">
              <w:rPr>
                <w:rFonts w:cs="Times New Roman"/>
              </w:rPr>
              <w:t>4.</w:t>
            </w:r>
          </w:p>
        </w:tc>
        <w:tc>
          <w:tcPr>
            <w:tcW w:w="2759" w:type="dxa"/>
            <w:vAlign w:val="center"/>
          </w:tcPr>
          <w:p w14:paraId="359D5F24" w14:textId="5C84D265" w:rsidR="002A411C" w:rsidRPr="008A7681" w:rsidRDefault="002A411C" w:rsidP="00444BC5">
            <w:pPr>
              <w:spacing w:line="240" w:lineRule="auto"/>
              <w:jc w:val="left"/>
              <w:rPr>
                <w:rFonts w:cs="Times New Roman"/>
              </w:rPr>
            </w:pPr>
            <w:r w:rsidRPr="008A7681">
              <w:rPr>
                <w:rFonts w:cs="Times New Roman"/>
              </w:rPr>
              <w:t>Order_car_id</w:t>
            </w:r>
          </w:p>
        </w:tc>
        <w:tc>
          <w:tcPr>
            <w:tcW w:w="1020" w:type="dxa"/>
            <w:vAlign w:val="center"/>
          </w:tcPr>
          <w:p w14:paraId="7157AFEF" w14:textId="77777777" w:rsidR="002A411C" w:rsidRPr="008A7681" w:rsidRDefault="002A411C" w:rsidP="00444BC5">
            <w:pPr>
              <w:spacing w:line="240" w:lineRule="auto"/>
              <w:jc w:val="left"/>
              <w:rPr>
                <w:rFonts w:cs="Times New Roman"/>
              </w:rPr>
            </w:pPr>
            <w:r w:rsidRPr="008A7681">
              <w:rPr>
                <w:rFonts w:cs="Times New Roman"/>
              </w:rPr>
              <w:t>Int</w:t>
            </w:r>
          </w:p>
        </w:tc>
        <w:tc>
          <w:tcPr>
            <w:tcW w:w="976" w:type="dxa"/>
            <w:vAlign w:val="center"/>
          </w:tcPr>
          <w:p w14:paraId="4C054515" w14:textId="18724AEE" w:rsidR="002A411C" w:rsidRPr="008A7681" w:rsidRDefault="002A411C" w:rsidP="00444BC5">
            <w:pPr>
              <w:spacing w:line="240" w:lineRule="auto"/>
              <w:jc w:val="left"/>
              <w:rPr>
                <w:rFonts w:cs="Times New Roman"/>
              </w:rPr>
            </w:pPr>
            <w:r w:rsidRPr="008A7681">
              <w:rPr>
                <w:rFonts w:cs="Times New Roman"/>
              </w:rPr>
              <w:t>11</w:t>
            </w:r>
          </w:p>
        </w:tc>
        <w:tc>
          <w:tcPr>
            <w:tcW w:w="3669" w:type="dxa"/>
            <w:vAlign w:val="center"/>
          </w:tcPr>
          <w:p w14:paraId="013807C8" w14:textId="21634A67" w:rsidR="002A411C" w:rsidRPr="008A7681" w:rsidRDefault="3489205A" w:rsidP="00444BC5">
            <w:pPr>
              <w:spacing w:line="240" w:lineRule="auto"/>
              <w:jc w:val="left"/>
              <w:rPr>
                <w:rFonts w:cs="Times New Roman"/>
              </w:rPr>
            </w:pPr>
            <w:r w:rsidRPr="008A7681">
              <w:rPr>
                <w:rFonts w:cs="Times New Roman"/>
              </w:rPr>
              <w:t>Mašīnas unikālais identifikators</w:t>
            </w:r>
          </w:p>
        </w:tc>
      </w:tr>
      <w:tr w:rsidR="002A411C" w:rsidRPr="008A7681" w14:paraId="27A4EBC7" w14:textId="77777777" w:rsidTr="00444BC5">
        <w:trPr>
          <w:trHeight w:val="397"/>
        </w:trPr>
        <w:tc>
          <w:tcPr>
            <w:tcW w:w="638" w:type="dxa"/>
            <w:vAlign w:val="center"/>
          </w:tcPr>
          <w:p w14:paraId="58A217C7" w14:textId="77777777" w:rsidR="002A411C" w:rsidRPr="008A7681" w:rsidRDefault="002A411C" w:rsidP="00444BC5">
            <w:pPr>
              <w:spacing w:line="240" w:lineRule="auto"/>
              <w:jc w:val="left"/>
              <w:rPr>
                <w:rFonts w:cs="Times New Roman"/>
              </w:rPr>
            </w:pPr>
            <w:r w:rsidRPr="008A7681">
              <w:rPr>
                <w:rFonts w:cs="Times New Roman"/>
              </w:rPr>
              <w:lastRenderedPageBreak/>
              <w:t>5.</w:t>
            </w:r>
          </w:p>
        </w:tc>
        <w:tc>
          <w:tcPr>
            <w:tcW w:w="2759" w:type="dxa"/>
            <w:vAlign w:val="center"/>
          </w:tcPr>
          <w:p w14:paraId="5D7701E3" w14:textId="3C51227A" w:rsidR="002A411C" w:rsidRPr="008A7681" w:rsidRDefault="002A411C" w:rsidP="00444BC5">
            <w:pPr>
              <w:spacing w:line="240" w:lineRule="auto"/>
              <w:jc w:val="left"/>
              <w:rPr>
                <w:rFonts w:cs="Times New Roman"/>
              </w:rPr>
            </w:pPr>
            <w:r w:rsidRPr="008A7681">
              <w:rPr>
                <w:rFonts w:cs="Times New Roman"/>
              </w:rPr>
              <w:t>Order_date</w:t>
            </w:r>
          </w:p>
        </w:tc>
        <w:tc>
          <w:tcPr>
            <w:tcW w:w="1020" w:type="dxa"/>
            <w:vAlign w:val="center"/>
          </w:tcPr>
          <w:p w14:paraId="39903E14" w14:textId="4027EDEF" w:rsidR="002A411C" w:rsidRPr="008A7681" w:rsidRDefault="002A411C" w:rsidP="00444BC5">
            <w:pPr>
              <w:spacing w:line="240" w:lineRule="auto"/>
              <w:jc w:val="left"/>
              <w:rPr>
                <w:rFonts w:cs="Times New Roman"/>
              </w:rPr>
            </w:pPr>
            <w:r w:rsidRPr="008A7681">
              <w:rPr>
                <w:rFonts w:cs="Times New Roman"/>
              </w:rPr>
              <w:t>Date</w:t>
            </w:r>
          </w:p>
        </w:tc>
        <w:tc>
          <w:tcPr>
            <w:tcW w:w="976" w:type="dxa"/>
            <w:vAlign w:val="center"/>
          </w:tcPr>
          <w:p w14:paraId="6DAA4C38" w14:textId="77777777" w:rsidR="002A411C" w:rsidRPr="008A7681" w:rsidRDefault="002A411C" w:rsidP="00444BC5">
            <w:pPr>
              <w:spacing w:line="240" w:lineRule="auto"/>
              <w:jc w:val="left"/>
              <w:rPr>
                <w:rFonts w:cs="Times New Roman"/>
              </w:rPr>
            </w:pPr>
          </w:p>
        </w:tc>
        <w:tc>
          <w:tcPr>
            <w:tcW w:w="3669" w:type="dxa"/>
            <w:vAlign w:val="center"/>
          </w:tcPr>
          <w:p w14:paraId="393B0112" w14:textId="5B03DECA" w:rsidR="002A411C" w:rsidRPr="008A7681" w:rsidRDefault="002A411C" w:rsidP="00444BC5">
            <w:pPr>
              <w:spacing w:line="240" w:lineRule="auto"/>
              <w:jc w:val="left"/>
              <w:rPr>
                <w:rFonts w:cs="Times New Roman"/>
              </w:rPr>
            </w:pPr>
            <w:r w:rsidRPr="008A7681">
              <w:rPr>
                <w:rFonts w:cs="Times New Roman"/>
              </w:rPr>
              <w:t>Pasūtījuma datums</w:t>
            </w:r>
          </w:p>
        </w:tc>
      </w:tr>
      <w:tr w:rsidR="002A411C" w:rsidRPr="008A7681" w14:paraId="79D5F7DC" w14:textId="77777777" w:rsidTr="00444BC5">
        <w:trPr>
          <w:trHeight w:val="397"/>
        </w:trPr>
        <w:tc>
          <w:tcPr>
            <w:tcW w:w="638" w:type="dxa"/>
            <w:vAlign w:val="center"/>
          </w:tcPr>
          <w:p w14:paraId="7CF5FBC5" w14:textId="77777777" w:rsidR="002A411C" w:rsidRPr="008A7681" w:rsidRDefault="002A411C" w:rsidP="00444BC5">
            <w:pPr>
              <w:spacing w:line="240" w:lineRule="auto"/>
              <w:jc w:val="left"/>
              <w:rPr>
                <w:rFonts w:cs="Times New Roman"/>
              </w:rPr>
            </w:pPr>
            <w:r w:rsidRPr="008A7681">
              <w:rPr>
                <w:rFonts w:cs="Times New Roman"/>
              </w:rPr>
              <w:t>6.</w:t>
            </w:r>
          </w:p>
        </w:tc>
        <w:tc>
          <w:tcPr>
            <w:tcW w:w="2759" w:type="dxa"/>
            <w:vAlign w:val="center"/>
          </w:tcPr>
          <w:p w14:paraId="03C8A38A" w14:textId="63E5156E" w:rsidR="002A411C" w:rsidRPr="008A7681" w:rsidRDefault="002A411C" w:rsidP="00444BC5">
            <w:pPr>
              <w:spacing w:line="240" w:lineRule="auto"/>
              <w:jc w:val="left"/>
              <w:rPr>
                <w:rFonts w:cs="Times New Roman"/>
              </w:rPr>
            </w:pPr>
            <w:r w:rsidRPr="008A7681">
              <w:rPr>
                <w:rFonts w:cs="Times New Roman"/>
              </w:rPr>
              <w:t>Order_appointment_date</w:t>
            </w:r>
          </w:p>
        </w:tc>
        <w:tc>
          <w:tcPr>
            <w:tcW w:w="1020" w:type="dxa"/>
            <w:vAlign w:val="center"/>
          </w:tcPr>
          <w:p w14:paraId="4336990F" w14:textId="77777777" w:rsidR="002A411C" w:rsidRPr="008A7681" w:rsidRDefault="002A411C" w:rsidP="00444BC5">
            <w:pPr>
              <w:spacing w:line="240" w:lineRule="auto"/>
              <w:jc w:val="left"/>
              <w:rPr>
                <w:rFonts w:cs="Times New Roman"/>
              </w:rPr>
            </w:pPr>
            <w:r w:rsidRPr="008A7681">
              <w:rPr>
                <w:rFonts w:cs="Times New Roman"/>
              </w:rPr>
              <w:t>Date</w:t>
            </w:r>
          </w:p>
        </w:tc>
        <w:tc>
          <w:tcPr>
            <w:tcW w:w="976" w:type="dxa"/>
            <w:vAlign w:val="center"/>
          </w:tcPr>
          <w:p w14:paraId="209AA992" w14:textId="77777777" w:rsidR="002A411C" w:rsidRPr="008A7681" w:rsidRDefault="002A411C" w:rsidP="00444BC5">
            <w:pPr>
              <w:spacing w:line="240" w:lineRule="auto"/>
              <w:jc w:val="left"/>
              <w:rPr>
                <w:rFonts w:cs="Times New Roman"/>
              </w:rPr>
            </w:pPr>
          </w:p>
        </w:tc>
        <w:tc>
          <w:tcPr>
            <w:tcW w:w="3669" w:type="dxa"/>
            <w:vAlign w:val="center"/>
          </w:tcPr>
          <w:p w14:paraId="686806B3" w14:textId="7FC048A2" w:rsidR="002A411C" w:rsidRPr="008A7681" w:rsidRDefault="002A411C" w:rsidP="00DB5DAF">
            <w:pPr>
              <w:spacing w:line="240" w:lineRule="auto"/>
              <w:jc w:val="left"/>
              <w:rPr>
                <w:rFonts w:cs="Times New Roman"/>
              </w:rPr>
            </w:pPr>
            <w:r w:rsidRPr="008A7681">
              <w:rPr>
                <w:rFonts w:cs="Times New Roman"/>
              </w:rPr>
              <w:t>Pasūtījuma</w:t>
            </w:r>
            <w:r w:rsidR="00DB5DAF">
              <w:rPr>
                <w:rFonts w:cs="Times New Roman"/>
              </w:rPr>
              <w:t xml:space="preserve"> pieteiktais</w:t>
            </w:r>
            <w:r w:rsidRPr="008A7681">
              <w:rPr>
                <w:rFonts w:cs="Times New Roman"/>
              </w:rPr>
              <w:t xml:space="preserve"> apmeklējuma datums</w:t>
            </w:r>
          </w:p>
        </w:tc>
      </w:tr>
      <w:tr w:rsidR="002A411C" w:rsidRPr="008A7681" w14:paraId="07DF1B13" w14:textId="77777777" w:rsidTr="00444BC5">
        <w:trPr>
          <w:trHeight w:val="397"/>
        </w:trPr>
        <w:tc>
          <w:tcPr>
            <w:tcW w:w="638" w:type="dxa"/>
            <w:vAlign w:val="center"/>
          </w:tcPr>
          <w:p w14:paraId="2092B646" w14:textId="77777777" w:rsidR="002A411C" w:rsidRPr="008A7681" w:rsidRDefault="002A411C" w:rsidP="00444BC5">
            <w:pPr>
              <w:spacing w:line="240" w:lineRule="auto"/>
              <w:jc w:val="left"/>
              <w:rPr>
                <w:rFonts w:cs="Times New Roman"/>
              </w:rPr>
            </w:pPr>
            <w:r w:rsidRPr="008A7681">
              <w:rPr>
                <w:rFonts w:cs="Times New Roman"/>
              </w:rPr>
              <w:t>7.</w:t>
            </w:r>
          </w:p>
        </w:tc>
        <w:tc>
          <w:tcPr>
            <w:tcW w:w="2759" w:type="dxa"/>
            <w:vAlign w:val="center"/>
          </w:tcPr>
          <w:p w14:paraId="37675EF1" w14:textId="1DC4386E" w:rsidR="002A411C" w:rsidRPr="008A7681" w:rsidRDefault="002A411C" w:rsidP="00444BC5">
            <w:pPr>
              <w:spacing w:line="240" w:lineRule="auto"/>
              <w:jc w:val="left"/>
              <w:rPr>
                <w:rFonts w:cs="Times New Roman"/>
              </w:rPr>
            </w:pPr>
            <w:r w:rsidRPr="008A7681">
              <w:rPr>
                <w:rFonts w:cs="Times New Roman"/>
              </w:rPr>
              <w:t>Order_status</w:t>
            </w:r>
          </w:p>
        </w:tc>
        <w:tc>
          <w:tcPr>
            <w:tcW w:w="1020" w:type="dxa"/>
            <w:vAlign w:val="center"/>
          </w:tcPr>
          <w:p w14:paraId="13B21048" w14:textId="3424059C" w:rsidR="002A411C" w:rsidRPr="008A7681" w:rsidRDefault="002A411C" w:rsidP="00444BC5">
            <w:pPr>
              <w:spacing w:line="240" w:lineRule="auto"/>
              <w:jc w:val="left"/>
              <w:rPr>
                <w:rFonts w:cs="Times New Roman"/>
              </w:rPr>
            </w:pPr>
            <w:r w:rsidRPr="008A7681">
              <w:rPr>
                <w:rFonts w:cs="Times New Roman"/>
              </w:rPr>
              <w:t>Varchar</w:t>
            </w:r>
          </w:p>
        </w:tc>
        <w:tc>
          <w:tcPr>
            <w:tcW w:w="976" w:type="dxa"/>
            <w:vAlign w:val="center"/>
          </w:tcPr>
          <w:p w14:paraId="31274DA2" w14:textId="77777777" w:rsidR="002A411C" w:rsidRPr="008A7681" w:rsidRDefault="002A411C" w:rsidP="00444BC5">
            <w:pPr>
              <w:spacing w:line="240" w:lineRule="auto"/>
              <w:jc w:val="left"/>
              <w:rPr>
                <w:rFonts w:cs="Times New Roman"/>
              </w:rPr>
            </w:pPr>
            <w:r w:rsidRPr="008A7681">
              <w:rPr>
                <w:rFonts w:cs="Times New Roman"/>
              </w:rPr>
              <w:t>1</w:t>
            </w:r>
          </w:p>
        </w:tc>
        <w:tc>
          <w:tcPr>
            <w:tcW w:w="3669" w:type="dxa"/>
            <w:vAlign w:val="center"/>
          </w:tcPr>
          <w:p w14:paraId="4BDA1186" w14:textId="1FFEB390" w:rsidR="002A411C" w:rsidRPr="008A7681" w:rsidRDefault="3489205A" w:rsidP="00444BC5">
            <w:pPr>
              <w:spacing w:line="240" w:lineRule="auto"/>
              <w:jc w:val="left"/>
              <w:rPr>
                <w:rFonts w:cs="Times New Roman"/>
              </w:rPr>
            </w:pPr>
            <w:r w:rsidRPr="008A7681">
              <w:rPr>
                <w:rFonts w:cs="Times New Roman"/>
              </w:rPr>
              <w:t>Pasūtījuma stauss</w:t>
            </w:r>
          </w:p>
        </w:tc>
      </w:tr>
      <w:tr w:rsidR="002A411C" w:rsidRPr="008A7681" w14:paraId="1C95474F" w14:textId="77777777" w:rsidTr="00444BC5">
        <w:trPr>
          <w:trHeight w:val="397"/>
        </w:trPr>
        <w:tc>
          <w:tcPr>
            <w:tcW w:w="638" w:type="dxa"/>
            <w:vAlign w:val="center"/>
          </w:tcPr>
          <w:p w14:paraId="151E4FC4" w14:textId="77777777" w:rsidR="002A411C" w:rsidRPr="008A7681" w:rsidRDefault="002A411C" w:rsidP="00444BC5">
            <w:pPr>
              <w:spacing w:line="240" w:lineRule="auto"/>
              <w:jc w:val="left"/>
              <w:rPr>
                <w:rFonts w:cs="Times New Roman"/>
              </w:rPr>
            </w:pPr>
            <w:r w:rsidRPr="008A7681">
              <w:rPr>
                <w:rFonts w:cs="Times New Roman"/>
              </w:rPr>
              <w:t>8.</w:t>
            </w:r>
          </w:p>
        </w:tc>
        <w:tc>
          <w:tcPr>
            <w:tcW w:w="2759" w:type="dxa"/>
            <w:vAlign w:val="center"/>
          </w:tcPr>
          <w:p w14:paraId="46E6DDF5" w14:textId="08D7B8E8" w:rsidR="002A411C" w:rsidRPr="008A7681" w:rsidRDefault="002A411C" w:rsidP="00444BC5">
            <w:pPr>
              <w:spacing w:line="240" w:lineRule="auto"/>
              <w:jc w:val="left"/>
              <w:rPr>
                <w:rFonts w:cs="Times New Roman"/>
              </w:rPr>
            </w:pPr>
            <w:r w:rsidRPr="008A7681">
              <w:rPr>
                <w:rFonts w:cs="Times New Roman"/>
              </w:rPr>
              <w:t>Order_completion_date</w:t>
            </w:r>
          </w:p>
        </w:tc>
        <w:tc>
          <w:tcPr>
            <w:tcW w:w="1020" w:type="dxa"/>
            <w:vAlign w:val="center"/>
          </w:tcPr>
          <w:p w14:paraId="21DDCBFC" w14:textId="4B02A8FC" w:rsidR="002A411C" w:rsidRPr="008A7681" w:rsidRDefault="002A411C" w:rsidP="00444BC5">
            <w:pPr>
              <w:spacing w:line="240" w:lineRule="auto"/>
              <w:jc w:val="left"/>
              <w:rPr>
                <w:rFonts w:cs="Times New Roman"/>
              </w:rPr>
            </w:pPr>
            <w:r w:rsidRPr="008A7681">
              <w:rPr>
                <w:rFonts w:cs="Times New Roman"/>
              </w:rPr>
              <w:t>Date</w:t>
            </w:r>
          </w:p>
        </w:tc>
        <w:tc>
          <w:tcPr>
            <w:tcW w:w="976" w:type="dxa"/>
            <w:vAlign w:val="center"/>
          </w:tcPr>
          <w:p w14:paraId="54E73D11" w14:textId="77777777" w:rsidR="002A411C" w:rsidRPr="008A7681" w:rsidRDefault="002A411C" w:rsidP="00444BC5">
            <w:pPr>
              <w:spacing w:line="240" w:lineRule="auto"/>
              <w:jc w:val="left"/>
              <w:rPr>
                <w:rFonts w:cs="Times New Roman"/>
              </w:rPr>
            </w:pPr>
            <w:r w:rsidRPr="008A7681">
              <w:rPr>
                <w:rFonts w:cs="Times New Roman"/>
              </w:rPr>
              <w:t>255</w:t>
            </w:r>
          </w:p>
        </w:tc>
        <w:tc>
          <w:tcPr>
            <w:tcW w:w="3669" w:type="dxa"/>
            <w:vAlign w:val="center"/>
          </w:tcPr>
          <w:p w14:paraId="461E89B2" w14:textId="12E8B500" w:rsidR="002A411C" w:rsidRPr="008A7681" w:rsidRDefault="002A411C" w:rsidP="00444BC5">
            <w:pPr>
              <w:spacing w:line="240" w:lineRule="auto"/>
              <w:jc w:val="left"/>
              <w:rPr>
                <w:rFonts w:cs="Times New Roman"/>
              </w:rPr>
            </w:pPr>
            <w:r w:rsidRPr="008A7681">
              <w:rPr>
                <w:rFonts w:cs="Times New Roman"/>
              </w:rPr>
              <w:t>Pasūtījuma izpildīšanas datums</w:t>
            </w:r>
          </w:p>
        </w:tc>
      </w:tr>
      <w:tr w:rsidR="002A411C" w:rsidRPr="008A7681" w14:paraId="6CE25EAF" w14:textId="77777777" w:rsidTr="00444BC5">
        <w:trPr>
          <w:trHeight w:val="397"/>
        </w:trPr>
        <w:tc>
          <w:tcPr>
            <w:tcW w:w="638" w:type="dxa"/>
            <w:vAlign w:val="center"/>
          </w:tcPr>
          <w:p w14:paraId="4A85C2EF" w14:textId="0509424D" w:rsidR="002A411C" w:rsidRPr="008A7681" w:rsidRDefault="002A411C" w:rsidP="00444BC5">
            <w:pPr>
              <w:spacing w:line="240" w:lineRule="auto"/>
              <w:jc w:val="left"/>
              <w:rPr>
                <w:rFonts w:cs="Times New Roman"/>
              </w:rPr>
            </w:pPr>
            <w:r w:rsidRPr="008A7681">
              <w:rPr>
                <w:rFonts w:cs="Times New Roman"/>
              </w:rPr>
              <w:t>9.</w:t>
            </w:r>
          </w:p>
        </w:tc>
        <w:tc>
          <w:tcPr>
            <w:tcW w:w="2759" w:type="dxa"/>
            <w:vAlign w:val="center"/>
          </w:tcPr>
          <w:p w14:paraId="089429FD" w14:textId="2F26109C" w:rsidR="002A411C" w:rsidRPr="008A7681" w:rsidRDefault="002A411C" w:rsidP="00444BC5">
            <w:pPr>
              <w:spacing w:line="240" w:lineRule="auto"/>
              <w:jc w:val="left"/>
              <w:rPr>
                <w:rFonts w:cs="Times New Roman"/>
              </w:rPr>
            </w:pPr>
            <w:r w:rsidRPr="008A7681">
              <w:rPr>
                <w:rFonts w:cs="Times New Roman"/>
              </w:rPr>
              <w:t>Order_end_price</w:t>
            </w:r>
          </w:p>
        </w:tc>
        <w:tc>
          <w:tcPr>
            <w:tcW w:w="1020" w:type="dxa"/>
            <w:vAlign w:val="center"/>
          </w:tcPr>
          <w:p w14:paraId="371B7640" w14:textId="6299E136" w:rsidR="002A411C" w:rsidRPr="008A7681" w:rsidRDefault="002A411C" w:rsidP="00444BC5">
            <w:pPr>
              <w:spacing w:line="240" w:lineRule="auto"/>
              <w:jc w:val="left"/>
              <w:rPr>
                <w:rFonts w:cs="Times New Roman"/>
              </w:rPr>
            </w:pPr>
            <w:r w:rsidRPr="008A7681">
              <w:rPr>
                <w:rFonts w:cs="Times New Roman"/>
              </w:rPr>
              <w:t>Int</w:t>
            </w:r>
          </w:p>
        </w:tc>
        <w:tc>
          <w:tcPr>
            <w:tcW w:w="976" w:type="dxa"/>
            <w:vAlign w:val="center"/>
          </w:tcPr>
          <w:p w14:paraId="33943697" w14:textId="09A290D7" w:rsidR="002A411C" w:rsidRPr="008A7681" w:rsidRDefault="002A411C" w:rsidP="00444BC5">
            <w:pPr>
              <w:spacing w:line="240" w:lineRule="auto"/>
              <w:jc w:val="left"/>
              <w:rPr>
                <w:rFonts w:cs="Times New Roman"/>
              </w:rPr>
            </w:pPr>
            <w:r w:rsidRPr="008A7681">
              <w:rPr>
                <w:rFonts w:cs="Times New Roman"/>
              </w:rPr>
              <w:t>11</w:t>
            </w:r>
          </w:p>
        </w:tc>
        <w:tc>
          <w:tcPr>
            <w:tcW w:w="3669" w:type="dxa"/>
            <w:vAlign w:val="center"/>
          </w:tcPr>
          <w:p w14:paraId="57FF0151" w14:textId="0F3502A5" w:rsidR="002A411C" w:rsidRPr="008A7681" w:rsidRDefault="002A411C" w:rsidP="00444BC5">
            <w:pPr>
              <w:spacing w:line="240" w:lineRule="auto"/>
              <w:jc w:val="left"/>
              <w:rPr>
                <w:rFonts w:cs="Times New Roman"/>
              </w:rPr>
            </w:pPr>
            <w:r w:rsidRPr="008A7681">
              <w:rPr>
                <w:rFonts w:cs="Times New Roman"/>
              </w:rPr>
              <w:t>Pasūtījuma gala cena</w:t>
            </w:r>
          </w:p>
        </w:tc>
      </w:tr>
      <w:tr w:rsidR="002A411C" w:rsidRPr="008A7681" w14:paraId="12B796F6" w14:textId="77777777" w:rsidTr="00444BC5">
        <w:trPr>
          <w:trHeight w:val="397"/>
        </w:trPr>
        <w:tc>
          <w:tcPr>
            <w:tcW w:w="638" w:type="dxa"/>
            <w:vAlign w:val="center"/>
          </w:tcPr>
          <w:p w14:paraId="170CF6F8" w14:textId="0C09B463" w:rsidR="002A411C" w:rsidRPr="008A7681" w:rsidRDefault="002A411C" w:rsidP="00444BC5">
            <w:pPr>
              <w:spacing w:line="240" w:lineRule="auto"/>
              <w:jc w:val="left"/>
              <w:rPr>
                <w:rFonts w:cs="Times New Roman"/>
              </w:rPr>
            </w:pPr>
            <w:r w:rsidRPr="008A7681">
              <w:rPr>
                <w:rFonts w:cs="Times New Roman"/>
              </w:rPr>
              <w:t>10.</w:t>
            </w:r>
          </w:p>
        </w:tc>
        <w:tc>
          <w:tcPr>
            <w:tcW w:w="2759" w:type="dxa"/>
            <w:vAlign w:val="center"/>
          </w:tcPr>
          <w:p w14:paraId="676B441C" w14:textId="7A9FF821" w:rsidR="002A411C" w:rsidRPr="008A7681" w:rsidRDefault="002A411C" w:rsidP="00444BC5">
            <w:pPr>
              <w:spacing w:line="240" w:lineRule="auto"/>
              <w:jc w:val="left"/>
              <w:rPr>
                <w:rFonts w:cs="Times New Roman"/>
              </w:rPr>
            </w:pPr>
            <w:r w:rsidRPr="008A7681">
              <w:rPr>
                <w:rFonts w:cs="Times New Roman"/>
              </w:rPr>
              <w:t>Order_date_of_payment</w:t>
            </w:r>
          </w:p>
        </w:tc>
        <w:tc>
          <w:tcPr>
            <w:tcW w:w="1020" w:type="dxa"/>
            <w:vAlign w:val="center"/>
          </w:tcPr>
          <w:p w14:paraId="1920D2F8" w14:textId="43003F74" w:rsidR="002A411C" w:rsidRPr="008A7681" w:rsidRDefault="002A411C" w:rsidP="00444BC5">
            <w:pPr>
              <w:spacing w:line="240" w:lineRule="auto"/>
              <w:jc w:val="left"/>
              <w:rPr>
                <w:rFonts w:cs="Times New Roman"/>
              </w:rPr>
            </w:pPr>
            <w:r w:rsidRPr="008A7681">
              <w:rPr>
                <w:rFonts w:cs="Times New Roman"/>
              </w:rPr>
              <w:t>Date</w:t>
            </w:r>
          </w:p>
        </w:tc>
        <w:tc>
          <w:tcPr>
            <w:tcW w:w="976" w:type="dxa"/>
            <w:vAlign w:val="center"/>
          </w:tcPr>
          <w:p w14:paraId="1B4A440B" w14:textId="77777777" w:rsidR="002A411C" w:rsidRPr="008A7681" w:rsidRDefault="002A411C" w:rsidP="00444BC5">
            <w:pPr>
              <w:spacing w:line="240" w:lineRule="auto"/>
              <w:jc w:val="left"/>
              <w:rPr>
                <w:rFonts w:cs="Times New Roman"/>
              </w:rPr>
            </w:pPr>
          </w:p>
        </w:tc>
        <w:tc>
          <w:tcPr>
            <w:tcW w:w="3669" w:type="dxa"/>
            <w:vAlign w:val="center"/>
          </w:tcPr>
          <w:p w14:paraId="0B212C92" w14:textId="122B6763" w:rsidR="002A411C" w:rsidRPr="008A7681" w:rsidRDefault="002A411C" w:rsidP="00444BC5">
            <w:pPr>
              <w:spacing w:line="240" w:lineRule="auto"/>
              <w:jc w:val="left"/>
              <w:rPr>
                <w:rFonts w:cs="Times New Roman"/>
              </w:rPr>
            </w:pPr>
            <w:r w:rsidRPr="008A7681">
              <w:rPr>
                <w:rFonts w:cs="Times New Roman"/>
              </w:rPr>
              <w:t>Pasūtījuma apmaksas datums</w:t>
            </w:r>
          </w:p>
        </w:tc>
      </w:tr>
    </w:tbl>
    <w:p w14:paraId="62B84BB7" w14:textId="7DAE5FF1" w:rsidR="008077B2" w:rsidRPr="008A7681" w:rsidRDefault="008077B2" w:rsidP="000146B7">
      <w:pPr>
        <w:rPr>
          <w:rFonts w:cs="Times New Roman"/>
        </w:rPr>
      </w:pPr>
    </w:p>
    <w:p w14:paraId="2746B7C6" w14:textId="62CC077C" w:rsidR="002A411C" w:rsidRPr="008A7681" w:rsidRDefault="3489205A" w:rsidP="002A411C">
      <w:pPr>
        <w:rPr>
          <w:rFonts w:cs="Times New Roman"/>
        </w:rPr>
      </w:pPr>
      <w:r w:rsidRPr="008A7681">
        <w:rPr>
          <w:rFonts w:cs="Times New Roman"/>
        </w:rPr>
        <w:t>Tabula “Order_report” ietver sevī informāciju par administratora rakstītajām pasūtījumu atskaitēm.</w:t>
      </w:r>
    </w:p>
    <w:p w14:paraId="5F04F00F" w14:textId="7311C9BA" w:rsidR="002A411C" w:rsidRPr="008A7681" w:rsidRDefault="002A411C" w:rsidP="002A411C">
      <w:pPr>
        <w:jc w:val="right"/>
        <w:rPr>
          <w:rFonts w:cs="Times New Roman"/>
          <w:sz w:val="20"/>
        </w:rPr>
      </w:pPr>
      <w:r w:rsidRPr="008A7681">
        <w:rPr>
          <w:rFonts w:cs="Times New Roman"/>
          <w:sz w:val="20"/>
        </w:rPr>
        <w:t>5.6. tabula</w:t>
      </w:r>
    </w:p>
    <w:p w14:paraId="5B7A5414" w14:textId="078CEBAC" w:rsidR="002A411C" w:rsidRPr="008A7681" w:rsidRDefault="002A411C" w:rsidP="002A411C">
      <w:pPr>
        <w:jc w:val="center"/>
        <w:rPr>
          <w:rFonts w:cs="Times New Roman"/>
          <w:sz w:val="20"/>
        </w:rPr>
      </w:pPr>
      <w:r w:rsidRPr="008A7681">
        <w:rPr>
          <w:rFonts w:cs="Times New Roman"/>
          <w:sz w:val="20"/>
        </w:rPr>
        <w:t xml:space="preserve">Tabulas </w:t>
      </w:r>
      <w:r w:rsidRPr="008A7681">
        <w:rPr>
          <w:rFonts w:cs="Times New Roman"/>
          <w:b/>
          <w:sz w:val="20"/>
        </w:rPr>
        <w:t xml:space="preserve">“Order_report” </w:t>
      </w:r>
      <w:r w:rsidRPr="008A7681">
        <w:rPr>
          <w:rFonts w:cs="Times New Roman"/>
          <w:sz w:val="20"/>
        </w:rPr>
        <w:t>struktūra</w:t>
      </w:r>
    </w:p>
    <w:tbl>
      <w:tblPr>
        <w:tblStyle w:val="TableGrid"/>
        <w:tblW w:w="0" w:type="auto"/>
        <w:tblLook w:val="04A0" w:firstRow="1" w:lastRow="0" w:firstColumn="1" w:lastColumn="0" w:noHBand="0" w:noVBand="1"/>
      </w:tblPr>
      <w:tblGrid>
        <w:gridCol w:w="636"/>
        <w:gridCol w:w="2738"/>
        <w:gridCol w:w="1012"/>
        <w:gridCol w:w="1056"/>
        <w:gridCol w:w="3620"/>
      </w:tblGrid>
      <w:tr w:rsidR="002A411C" w:rsidRPr="008A7681" w14:paraId="40BAB6FE" w14:textId="77777777" w:rsidTr="00444BC5">
        <w:trPr>
          <w:trHeight w:val="397"/>
        </w:trPr>
        <w:tc>
          <w:tcPr>
            <w:tcW w:w="638" w:type="dxa"/>
            <w:vAlign w:val="center"/>
          </w:tcPr>
          <w:p w14:paraId="7EF85AEE" w14:textId="77777777" w:rsidR="002A411C" w:rsidRPr="00444BC5" w:rsidRDefault="002A411C" w:rsidP="00444BC5">
            <w:pPr>
              <w:spacing w:line="240" w:lineRule="auto"/>
              <w:jc w:val="center"/>
              <w:rPr>
                <w:rFonts w:cs="Times New Roman"/>
                <w:b/>
              </w:rPr>
            </w:pPr>
            <w:r w:rsidRPr="00444BC5">
              <w:rPr>
                <w:rFonts w:cs="Times New Roman"/>
                <w:b/>
              </w:rPr>
              <w:t>Nr.</w:t>
            </w:r>
          </w:p>
        </w:tc>
        <w:tc>
          <w:tcPr>
            <w:tcW w:w="2759" w:type="dxa"/>
            <w:vAlign w:val="center"/>
          </w:tcPr>
          <w:p w14:paraId="18C54A3C" w14:textId="77777777" w:rsidR="002A411C" w:rsidRPr="00444BC5" w:rsidRDefault="002A411C" w:rsidP="00444BC5">
            <w:pPr>
              <w:spacing w:line="240" w:lineRule="auto"/>
              <w:jc w:val="center"/>
              <w:rPr>
                <w:rFonts w:cs="Times New Roman"/>
                <w:b/>
              </w:rPr>
            </w:pPr>
            <w:r w:rsidRPr="00444BC5">
              <w:rPr>
                <w:rFonts w:cs="Times New Roman"/>
                <w:b/>
              </w:rPr>
              <w:t>Nosaukums</w:t>
            </w:r>
          </w:p>
        </w:tc>
        <w:tc>
          <w:tcPr>
            <w:tcW w:w="1020" w:type="dxa"/>
            <w:vAlign w:val="center"/>
          </w:tcPr>
          <w:p w14:paraId="63BD9751" w14:textId="77777777" w:rsidR="002A411C" w:rsidRPr="00444BC5" w:rsidRDefault="002A411C" w:rsidP="00444BC5">
            <w:pPr>
              <w:spacing w:line="240" w:lineRule="auto"/>
              <w:jc w:val="center"/>
              <w:rPr>
                <w:rFonts w:cs="Times New Roman"/>
                <w:b/>
              </w:rPr>
            </w:pPr>
            <w:r w:rsidRPr="00444BC5">
              <w:rPr>
                <w:rFonts w:cs="Times New Roman"/>
                <w:b/>
              </w:rPr>
              <w:t>Tips</w:t>
            </w:r>
          </w:p>
        </w:tc>
        <w:tc>
          <w:tcPr>
            <w:tcW w:w="976" w:type="dxa"/>
            <w:vAlign w:val="center"/>
          </w:tcPr>
          <w:p w14:paraId="7B62EF1D" w14:textId="77777777" w:rsidR="002A411C" w:rsidRPr="00444BC5" w:rsidRDefault="002A411C" w:rsidP="00444BC5">
            <w:pPr>
              <w:spacing w:line="240" w:lineRule="auto"/>
              <w:jc w:val="center"/>
              <w:rPr>
                <w:rFonts w:cs="Times New Roman"/>
                <w:b/>
              </w:rPr>
            </w:pPr>
            <w:r w:rsidRPr="00444BC5">
              <w:rPr>
                <w:rFonts w:cs="Times New Roman"/>
                <w:b/>
              </w:rPr>
              <w:t>Garums</w:t>
            </w:r>
          </w:p>
        </w:tc>
        <w:tc>
          <w:tcPr>
            <w:tcW w:w="3669" w:type="dxa"/>
            <w:vAlign w:val="center"/>
          </w:tcPr>
          <w:p w14:paraId="1D7C32EF" w14:textId="77777777" w:rsidR="002A411C" w:rsidRPr="00444BC5" w:rsidRDefault="002A411C" w:rsidP="00444BC5">
            <w:pPr>
              <w:spacing w:line="240" w:lineRule="auto"/>
              <w:jc w:val="center"/>
              <w:rPr>
                <w:rFonts w:cs="Times New Roman"/>
                <w:b/>
              </w:rPr>
            </w:pPr>
            <w:r w:rsidRPr="00444BC5">
              <w:rPr>
                <w:rFonts w:cs="Times New Roman"/>
                <w:b/>
              </w:rPr>
              <w:t>Piezīme</w:t>
            </w:r>
          </w:p>
        </w:tc>
      </w:tr>
      <w:tr w:rsidR="002A411C" w:rsidRPr="008A7681" w14:paraId="5B14AFAE" w14:textId="77777777" w:rsidTr="00444BC5">
        <w:trPr>
          <w:trHeight w:val="397"/>
        </w:trPr>
        <w:tc>
          <w:tcPr>
            <w:tcW w:w="638" w:type="dxa"/>
            <w:vAlign w:val="center"/>
          </w:tcPr>
          <w:p w14:paraId="560B02A4" w14:textId="77777777" w:rsidR="002A411C" w:rsidRPr="008A7681" w:rsidRDefault="002A411C" w:rsidP="00444BC5">
            <w:pPr>
              <w:spacing w:line="240" w:lineRule="auto"/>
              <w:jc w:val="left"/>
              <w:rPr>
                <w:rFonts w:cs="Times New Roman"/>
              </w:rPr>
            </w:pPr>
            <w:r w:rsidRPr="008A7681">
              <w:rPr>
                <w:rFonts w:cs="Times New Roman"/>
              </w:rPr>
              <w:t>1.</w:t>
            </w:r>
          </w:p>
        </w:tc>
        <w:tc>
          <w:tcPr>
            <w:tcW w:w="2759" w:type="dxa"/>
            <w:vAlign w:val="center"/>
          </w:tcPr>
          <w:p w14:paraId="7F713BA5" w14:textId="6458635F" w:rsidR="002A411C" w:rsidRPr="008A7681" w:rsidRDefault="002A411C" w:rsidP="00444BC5">
            <w:pPr>
              <w:spacing w:line="240" w:lineRule="auto"/>
              <w:jc w:val="left"/>
              <w:rPr>
                <w:rFonts w:cs="Times New Roman"/>
              </w:rPr>
            </w:pPr>
            <w:r w:rsidRPr="008A7681">
              <w:rPr>
                <w:rFonts w:cs="Times New Roman"/>
              </w:rPr>
              <w:t>Report_id</w:t>
            </w:r>
          </w:p>
        </w:tc>
        <w:tc>
          <w:tcPr>
            <w:tcW w:w="1020" w:type="dxa"/>
            <w:vAlign w:val="center"/>
          </w:tcPr>
          <w:p w14:paraId="360A22A0" w14:textId="77777777" w:rsidR="002A411C" w:rsidRPr="008A7681" w:rsidRDefault="002A411C" w:rsidP="00444BC5">
            <w:pPr>
              <w:spacing w:line="240" w:lineRule="auto"/>
              <w:jc w:val="left"/>
              <w:rPr>
                <w:rFonts w:cs="Times New Roman"/>
              </w:rPr>
            </w:pPr>
            <w:r w:rsidRPr="008A7681">
              <w:rPr>
                <w:rFonts w:cs="Times New Roman"/>
              </w:rPr>
              <w:t>Int</w:t>
            </w:r>
          </w:p>
        </w:tc>
        <w:tc>
          <w:tcPr>
            <w:tcW w:w="976" w:type="dxa"/>
            <w:vAlign w:val="center"/>
          </w:tcPr>
          <w:p w14:paraId="3DDF2D5D" w14:textId="77777777" w:rsidR="002A411C" w:rsidRPr="008A7681" w:rsidRDefault="002A411C" w:rsidP="00444BC5">
            <w:pPr>
              <w:spacing w:line="240" w:lineRule="auto"/>
              <w:jc w:val="left"/>
              <w:rPr>
                <w:rFonts w:cs="Times New Roman"/>
              </w:rPr>
            </w:pPr>
            <w:r w:rsidRPr="008A7681">
              <w:rPr>
                <w:rFonts w:cs="Times New Roman"/>
              </w:rPr>
              <w:t>11</w:t>
            </w:r>
          </w:p>
        </w:tc>
        <w:tc>
          <w:tcPr>
            <w:tcW w:w="3669" w:type="dxa"/>
            <w:vAlign w:val="center"/>
          </w:tcPr>
          <w:p w14:paraId="35DC2F70" w14:textId="0E74245B" w:rsidR="002A411C" w:rsidRPr="008A7681" w:rsidRDefault="3489205A" w:rsidP="00444BC5">
            <w:pPr>
              <w:spacing w:line="240" w:lineRule="auto"/>
              <w:jc w:val="left"/>
              <w:rPr>
                <w:rFonts w:cs="Times New Roman"/>
              </w:rPr>
            </w:pPr>
            <w:r w:rsidRPr="008A7681">
              <w:rPr>
                <w:rFonts w:cs="Times New Roman"/>
              </w:rPr>
              <w:t>Pasūtījuma atskaites unikālais identifikators</w:t>
            </w:r>
          </w:p>
        </w:tc>
      </w:tr>
      <w:tr w:rsidR="002A411C" w:rsidRPr="008A7681" w14:paraId="4726E662" w14:textId="77777777" w:rsidTr="00444BC5">
        <w:trPr>
          <w:trHeight w:val="397"/>
        </w:trPr>
        <w:tc>
          <w:tcPr>
            <w:tcW w:w="638" w:type="dxa"/>
            <w:vAlign w:val="center"/>
          </w:tcPr>
          <w:p w14:paraId="43A497CD" w14:textId="77777777" w:rsidR="002A411C" w:rsidRPr="008A7681" w:rsidRDefault="002A411C" w:rsidP="00444BC5">
            <w:pPr>
              <w:spacing w:line="240" w:lineRule="auto"/>
              <w:jc w:val="left"/>
              <w:rPr>
                <w:rFonts w:cs="Times New Roman"/>
              </w:rPr>
            </w:pPr>
            <w:r w:rsidRPr="008A7681">
              <w:rPr>
                <w:rFonts w:cs="Times New Roman"/>
              </w:rPr>
              <w:t>2.</w:t>
            </w:r>
          </w:p>
        </w:tc>
        <w:tc>
          <w:tcPr>
            <w:tcW w:w="2759" w:type="dxa"/>
            <w:vAlign w:val="center"/>
          </w:tcPr>
          <w:p w14:paraId="1C607B67" w14:textId="3514B4FD" w:rsidR="002A411C" w:rsidRPr="008A7681" w:rsidRDefault="002A411C" w:rsidP="00444BC5">
            <w:pPr>
              <w:spacing w:line="240" w:lineRule="auto"/>
              <w:jc w:val="left"/>
              <w:rPr>
                <w:rFonts w:cs="Times New Roman"/>
              </w:rPr>
            </w:pPr>
            <w:r w:rsidRPr="008A7681">
              <w:rPr>
                <w:rFonts w:cs="Times New Roman"/>
              </w:rPr>
              <w:t>Report_order_id</w:t>
            </w:r>
          </w:p>
        </w:tc>
        <w:tc>
          <w:tcPr>
            <w:tcW w:w="1020" w:type="dxa"/>
            <w:vAlign w:val="center"/>
          </w:tcPr>
          <w:p w14:paraId="3C6ACF6C" w14:textId="77777777" w:rsidR="002A411C" w:rsidRPr="008A7681" w:rsidRDefault="002A411C" w:rsidP="00444BC5">
            <w:pPr>
              <w:spacing w:line="240" w:lineRule="auto"/>
              <w:jc w:val="left"/>
              <w:rPr>
                <w:rFonts w:cs="Times New Roman"/>
              </w:rPr>
            </w:pPr>
            <w:r w:rsidRPr="008A7681">
              <w:rPr>
                <w:rFonts w:cs="Times New Roman"/>
              </w:rPr>
              <w:t>Int</w:t>
            </w:r>
          </w:p>
        </w:tc>
        <w:tc>
          <w:tcPr>
            <w:tcW w:w="976" w:type="dxa"/>
            <w:vAlign w:val="center"/>
          </w:tcPr>
          <w:p w14:paraId="68A43421" w14:textId="77777777" w:rsidR="002A411C" w:rsidRPr="008A7681" w:rsidRDefault="002A411C" w:rsidP="00444BC5">
            <w:pPr>
              <w:spacing w:line="240" w:lineRule="auto"/>
              <w:jc w:val="left"/>
              <w:rPr>
                <w:rFonts w:cs="Times New Roman"/>
              </w:rPr>
            </w:pPr>
            <w:r w:rsidRPr="008A7681">
              <w:rPr>
                <w:rFonts w:cs="Times New Roman"/>
              </w:rPr>
              <w:t>11</w:t>
            </w:r>
          </w:p>
        </w:tc>
        <w:tc>
          <w:tcPr>
            <w:tcW w:w="3669" w:type="dxa"/>
            <w:vAlign w:val="center"/>
          </w:tcPr>
          <w:p w14:paraId="7E70C447" w14:textId="228A7A3B" w:rsidR="002A411C" w:rsidRPr="008A7681" w:rsidRDefault="3489205A" w:rsidP="00444BC5">
            <w:pPr>
              <w:spacing w:line="240" w:lineRule="auto"/>
              <w:jc w:val="left"/>
              <w:rPr>
                <w:rFonts w:cs="Times New Roman"/>
              </w:rPr>
            </w:pPr>
            <w:r w:rsidRPr="008A7681">
              <w:rPr>
                <w:rFonts w:cs="Times New Roman"/>
              </w:rPr>
              <w:t>Pasūtījuma unikālais identifikators</w:t>
            </w:r>
          </w:p>
        </w:tc>
      </w:tr>
      <w:tr w:rsidR="002A411C" w:rsidRPr="008A7681" w14:paraId="318EB0B6" w14:textId="77777777" w:rsidTr="00444BC5">
        <w:trPr>
          <w:trHeight w:val="397"/>
        </w:trPr>
        <w:tc>
          <w:tcPr>
            <w:tcW w:w="638" w:type="dxa"/>
            <w:vAlign w:val="center"/>
          </w:tcPr>
          <w:p w14:paraId="3A610A8E" w14:textId="77777777" w:rsidR="002A411C" w:rsidRPr="008A7681" w:rsidRDefault="002A411C" w:rsidP="00444BC5">
            <w:pPr>
              <w:spacing w:line="240" w:lineRule="auto"/>
              <w:jc w:val="left"/>
              <w:rPr>
                <w:rFonts w:cs="Times New Roman"/>
              </w:rPr>
            </w:pPr>
            <w:r w:rsidRPr="008A7681">
              <w:rPr>
                <w:rFonts w:cs="Times New Roman"/>
              </w:rPr>
              <w:t>3.</w:t>
            </w:r>
          </w:p>
        </w:tc>
        <w:tc>
          <w:tcPr>
            <w:tcW w:w="2759" w:type="dxa"/>
            <w:vAlign w:val="center"/>
          </w:tcPr>
          <w:p w14:paraId="37DEB1F8" w14:textId="3775EEC3" w:rsidR="002A411C" w:rsidRPr="008A7681" w:rsidRDefault="002A411C" w:rsidP="00444BC5">
            <w:pPr>
              <w:spacing w:line="240" w:lineRule="auto"/>
              <w:jc w:val="left"/>
              <w:rPr>
                <w:rFonts w:cs="Times New Roman"/>
              </w:rPr>
            </w:pPr>
            <w:r w:rsidRPr="008A7681">
              <w:rPr>
                <w:rFonts w:cs="Times New Roman"/>
              </w:rPr>
              <w:t>Report_text</w:t>
            </w:r>
          </w:p>
        </w:tc>
        <w:tc>
          <w:tcPr>
            <w:tcW w:w="1020" w:type="dxa"/>
            <w:vAlign w:val="center"/>
          </w:tcPr>
          <w:p w14:paraId="755E3C66" w14:textId="7505D601" w:rsidR="002A411C" w:rsidRPr="008A7681" w:rsidRDefault="002A411C" w:rsidP="00444BC5">
            <w:pPr>
              <w:spacing w:line="240" w:lineRule="auto"/>
              <w:jc w:val="left"/>
              <w:rPr>
                <w:rFonts w:cs="Times New Roman"/>
              </w:rPr>
            </w:pPr>
            <w:r w:rsidRPr="008A7681">
              <w:rPr>
                <w:rFonts w:cs="Times New Roman"/>
              </w:rPr>
              <w:t>Text</w:t>
            </w:r>
          </w:p>
        </w:tc>
        <w:tc>
          <w:tcPr>
            <w:tcW w:w="976" w:type="dxa"/>
            <w:vAlign w:val="center"/>
          </w:tcPr>
          <w:p w14:paraId="3B4015EF" w14:textId="17E7364E" w:rsidR="002A411C" w:rsidRPr="008A7681" w:rsidRDefault="002A411C" w:rsidP="00444BC5">
            <w:pPr>
              <w:spacing w:line="240" w:lineRule="auto"/>
              <w:jc w:val="left"/>
              <w:rPr>
                <w:rFonts w:cs="Times New Roman"/>
              </w:rPr>
            </w:pPr>
          </w:p>
        </w:tc>
        <w:tc>
          <w:tcPr>
            <w:tcW w:w="3669" w:type="dxa"/>
            <w:vAlign w:val="center"/>
          </w:tcPr>
          <w:p w14:paraId="2496357D" w14:textId="1C3B4FA3" w:rsidR="002A411C" w:rsidRPr="008A7681" w:rsidRDefault="002A411C" w:rsidP="00444BC5">
            <w:pPr>
              <w:spacing w:line="240" w:lineRule="auto"/>
              <w:jc w:val="left"/>
              <w:rPr>
                <w:rFonts w:cs="Times New Roman"/>
              </w:rPr>
            </w:pPr>
            <w:r w:rsidRPr="008A7681">
              <w:rPr>
                <w:rFonts w:cs="Times New Roman"/>
              </w:rPr>
              <w:t>Atskaite</w:t>
            </w:r>
            <w:r w:rsidR="00847BB9" w:rsidRPr="008A7681">
              <w:rPr>
                <w:rFonts w:cs="Times New Roman"/>
              </w:rPr>
              <w:t>s teksts</w:t>
            </w:r>
          </w:p>
        </w:tc>
      </w:tr>
      <w:tr w:rsidR="002A411C" w:rsidRPr="008A7681" w14:paraId="6EC45127" w14:textId="77777777" w:rsidTr="00444BC5">
        <w:trPr>
          <w:trHeight w:val="397"/>
        </w:trPr>
        <w:tc>
          <w:tcPr>
            <w:tcW w:w="638" w:type="dxa"/>
            <w:vAlign w:val="center"/>
          </w:tcPr>
          <w:p w14:paraId="4A1E07B7" w14:textId="77777777" w:rsidR="002A411C" w:rsidRPr="008A7681" w:rsidRDefault="002A411C" w:rsidP="00444BC5">
            <w:pPr>
              <w:spacing w:line="240" w:lineRule="auto"/>
              <w:jc w:val="left"/>
              <w:rPr>
                <w:rFonts w:cs="Times New Roman"/>
              </w:rPr>
            </w:pPr>
            <w:r w:rsidRPr="008A7681">
              <w:rPr>
                <w:rFonts w:cs="Times New Roman"/>
              </w:rPr>
              <w:t>4.</w:t>
            </w:r>
          </w:p>
        </w:tc>
        <w:tc>
          <w:tcPr>
            <w:tcW w:w="2759" w:type="dxa"/>
            <w:vAlign w:val="center"/>
          </w:tcPr>
          <w:p w14:paraId="7D1AC9E6" w14:textId="4ADD9460" w:rsidR="002A411C" w:rsidRPr="008A7681" w:rsidRDefault="002A411C" w:rsidP="00444BC5">
            <w:pPr>
              <w:spacing w:line="240" w:lineRule="auto"/>
              <w:jc w:val="left"/>
              <w:rPr>
                <w:rFonts w:cs="Times New Roman"/>
              </w:rPr>
            </w:pPr>
            <w:r w:rsidRPr="008A7681">
              <w:rPr>
                <w:rFonts w:cs="Times New Roman"/>
              </w:rPr>
              <w:t>Report_date</w:t>
            </w:r>
          </w:p>
        </w:tc>
        <w:tc>
          <w:tcPr>
            <w:tcW w:w="1020" w:type="dxa"/>
            <w:vAlign w:val="center"/>
          </w:tcPr>
          <w:p w14:paraId="07C07545" w14:textId="597A1768" w:rsidR="002A411C" w:rsidRPr="008A7681" w:rsidRDefault="002A411C" w:rsidP="00444BC5">
            <w:pPr>
              <w:spacing w:line="240" w:lineRule="auto"/>
              <w:jc w:val="left"/>
              <w:rPr>
                <w:rFonts w:cs="Times New Roman"/>
              </w:rPr>
            </w:pPr>
            <w:r w:rsidRPr="008A7681">
              <w:rPr>
                <w:rFonts w:cs="Times New Roman"/>
              </w:rPr>
              <w:t>Date</w:t>
            </w:r>
          </w:p>
        </w:tc>
        <w:tc>
          <w:tcPr>
            <w:tcW w:w="976" w:type="dxa"/>
            <w:vAlign w:val="center"/>
          </w:tcPr>
          <w:p w14:paraId="7D5F7D27" w14:textId="054F3F64" w:rsidR="002A411C" w:rsidRPr="008A7681" w:rsidRDefault="002A411C" w:rsidP="00444BC5">
            <w:pPr>
              <w:spacing w:line="240" w:lineRule="auto"/>
              <w:jc w:val="left"/>
              <w:rPr>
                <w:rFonts w:cs="Times New Roman"/>
              </w:rPr>
            </w:pPr>
          </w:p>
        </w:tc>
        <w:tc>
          <w:tcPr>
            <w:tcW w:w="3669" w:type="dxa"/>
            <w:vAlign w:val="center"/>
          </w:tcPr>
          <w:p w14:paraId="53513DFF" w14:textId="4EEEC622" w:rsidR="002A411C" w:rsidRPr="008A7681" w:rsidRDefault="002A411C" w:rsidP="00444BC5">
            <w:pPr>
              <w:spacing w:line="240" w:lineRule="auto"/>
              <w:jc w:val="left"/>
              <w:rPr>
                <w:rFonts w:cs="Times New Roman"/>
              </w:rPr>
            </w:pPr>
            <w:r w:rsidRPr="008A7681">
              <w:rPr>
                <w:rFonts w:cs="Times New Roman"/>
              </w:rPr>
              <w:t>Datums</w:t>
            </w:r>
          </w:p>
        </w:tc>
      </w:tr>
    </w:tbl>
    <w:p w14:paraId="25A38A94" w14:textId="77777777" w:rsidR="002A411C" w:rsidRPr="008A7681" w:rsidRDefault="002A411C" w:rsidP="000146B7">
      <w:pPr>
        <w:rPr>
          <w:rFonts w:cs="Times New Roman"/>
        </w:rPr>
      </w:pPr>
    </w:p>
    <w:p w14:paraId="3F81C755" w14:textId="77777777" w:rsidR="009D6E25" w:rsidRPr="008A7681" w:rsidRDefault="009D6E25" w:rsidP="00C13190">
      <w:pPr>
        <w:ind w:left="432"/>
        <w:rPr>
          <w:rFonts w:cs="Times New Roman"/>
        </w:rPr>
      </w:pPr>
    </w:p>
    <w:p w14:paraId="0C671159" w14:textId="77777777" w:rsidR="0093522F" w:rsidRPr="008A7681" w:rsidRDefault="0093522F">
      <w:pPr>
        <w:spacing w:line="240" w:lineRule="auto"/>
        <w:jc w:val="left"/>
        <w:rPr>
          <w:rFonts w:cs="Times New Roman"/>
          <w:b/>
          <w:bCs/>
          <w:caps/>
          <w:sz w:val="28"/>
          <w:szCs w:val="28"/>
        </w:rPr>
      </w:pPr>
      <w:r w:rsidRPr="008A7681">
        <w:rPr>
          <w:rFonts w:cs="Times New Roman"/>
        </w:rPr>
        <w:br w:type="page"/>
      </w:r>
    </w:p>
    <w:p w14:paraId="2BAB6E2C" w14:textId="31CA1059" w:rsidR="0093522F" w:rsidRPr="008A7681" w:rsidRDefault="00733B33" w:rsidP="0093522F">
      <w:pPr>
        <w:pStyle w:val="Heading1"/>
        <w:rPr>
          <w:rFonts w:cs="Times New Roman"/>
        </w:rPr>
      </w:pPr>
      <w:bookmarkStart w:id="23" w:name="_Toc104461070"/>
      <w:r w:rsidRPr="008A7681">
        <w:rPr>
          <w:rFonts w:cs="Times New Roman"/>
        </w:rPr>
        <w:lastRenderedPageBreak/>
        <w:t>Lietotāja ceļved</w:t>
      </w:r>
      <w:r w:rsidR="0093522F" w:rsidRPr="008A7681">
        <w:rPr>
          <w:rFonts w:cs="Times New Roman"/>
        </w:rPr>
        <w:t>is</w:t>
      </w:r>
      <w:bookmarkEnd w:id="23"/>
    </w:p>
    <w:p w14:paraId="7400C424" w14:textId="779D5DC9" w:rsidR="00733B33" w:rsidRPr="008A7681" w:rsidRDefault="00733B33" w:rsidP="00074A65">
      <w:pPr>
        <w:pStyle w:val="Heading2"/>
        <w:tabs>
          <w:tab w:val="clear" w:pos="576"/>
          <w:tab w:val="num" w:pos="0"/>
        </w:tabs>
        <w:ind w:left="0" w:firstLine="0"/>
        <w:rPr>
          <w:rFonts w:cs="Times New Roman"/>
        </w:rPr>
      </w:pPr>
      <w:bookmarkStart w:id="24" w:name="_Toc104461071"/>
      <w:r w:rsidRPr="008A7681">
        <w:rPr>
          <w:rFonts w:cs="Times New Roman"/>
        </w:rPr>
        <w:t>Sistēmas prasības aparatūrai un programmatūrai</w:t>
      </w:r>
      <w:bookmarkEnd w:id="24"/>
    </w:p>
    <w:p w14:paraId="4C292E07" w14:textId="3AACD8D4" w:rsidR="00343916" w:rsidRPr="008A7681" w:rsidRDefault="3489205A" w:rsidP="00343916">
      <w:pPr>
        <w:ind w:firstLine="576"/>
        <w:rPr>
          <w:rFonts w:cs="Times New Roman"/>
        </w:rPr>
      </w:pPr>
      <w:r w:rsidRPr="008A7681">
        <w:rPr>
          <w:rFonts w:cs="Times New Roman"/>
        </w:rPr>
        <w:t>Lai būtu iespējams sākt darbu pie digitālā risinājuma ir nepieciešams dators vai telefons. Praktiski visas mūsdienu iekārtas ir spējīgas lietot risinājumu, par cik tā ir tīmekļvietne un resursus prasa tik cik prasa pārlūkprogramma. Tiek uzskatīts, ka pārlūkprogramma “Google Chrome” ir pati prasīgākā uz resursiem</w:t>
      </w:r>
      <w:r w:rsidR="003548B1">
        <w:rPr>
          <w:rFonts w:cs="Times New Roman"/>
        </w:rPr>
        <w:t xml:space="preserve"> [6], </w:t>
      </w:r>
      <w:r w:rsidRPr="008A7681">
        <w:rPr>
          <w:rFonts w:cs="Times New Roman"/>
        </w:rPr>
        <w:t>tādēļ pēc tās sistēmas prasībām</w:t>
      </w:r>
      <w:r w:rsidR="003548B1">
        <w:rPr>
          <w:rFonts w:cs="Times New Roman"/>
        </w:rPr>
        <w:t xml:space="preserve"> [7]</w:t>
      </w:r>
      <w:r w:rsidRPr="008A7681">
        <w:rPr>
          <w:rFonts w:cs="Times New Roman"/>
        </w:rPr>
        <w:t xml:space="preserve"> tiks veidotas risinājuma sistēmas prasības</w:t>
      </w:r>
      <w:r w:rsidR="00F75BB7">
        <w:rPr>
          <w:rFonts w:cs="Times New Roman"/>
        </w:rPr>
        <w:t xml:space="preserve"> </w:t>
      </w:r>
      <w:r w:rsidRPr="008A7681">
        <w:rPr>
          <w:rFonts w:cs="Times New Roman"/>
        </w:rPr>
        <w:t>(skat. 6.1. tabulu).</w:t>
      </w:r>
    </w:p>
    <w:p w14:paraId="62D792DD" w14:textId="77777777" w:rsidR="00343916" w:rsidRPr="008A7681" w:rsidRDefault="00343916" w:rsidP="00343916">
      <w:pPr>
        <w:jc w:val="right"/>
        <w:rPr>
          <w:rFonts w:cs="Times New Roman"/>
          <w:sz w:val="20"/>
        </w:rPr>
      </w:pPr>
      <w:r w:rsidRPr="008A7681">
        <w:rPr>
          <w:rFonts w:cs="Times New Roman"/>
          <w:sz w:val="20"/>
        </w:rPr>
        <w:t>6.1. tabula</w:t>
      </w:r>
    </w:p>
    <w:p w14:paraId="032A1DB4" w14:textId="77777777" w:rsidR="00343916" w:rsidRPr="008A7681" w:rsidRDefault="00343916" w:rsidP="00343916">
      <w:pPr>
        <w:jc w:val="center"/>
        <w:rPr>
          <w:rFonts w:cs="Times New Roman"/>
          <w:sz w:val="20"/>
        </w:rPr>
      </w:pPr>
      <w:r w:rsidRPr="008A7681">
        <w:rPr>
          <w:rFonts w:cs="Times New Roman"/>
          <w:sz w:val="20"/>
        </w:rPr>
        <w:t>Google Chrome Sistēmas prasības</w:t>
      </w:r>
    </w:p>
    <w:tbl>
      <w:tblPr>
        <w:tblStyle w:val="TableGrid"/>
        <w:tblW w:w="0" w:type="auto"/>
        <w:jc w:val="center"/>
        <w:tblLook w:val="04A0" w:firstRow="1" w:lastRow="0" w:firstColumn="1" w:lastColumn="0" w:noHBand="0" w:noVBand="1"/>
      </w:tblPr>
      <w:tblGrid>
        <w:gridCol w:w="1256"/>
        <w:gridCol w:w="5981"/>
        <w:gridCol w:w="1825"/>
      </w:tblGrid>
      <w:tr w:rsidR="00343916" w:rsidRPr="008A7681" w14:paraId="7B22CCEB" w14:textId="77777777" w:rsidTr="00444BC5">
        <w:trPr>
          <w:trHeight w:val="397"/>
          <w:jc w:val="center"/>
        </w:trPr>
        <w:tc>
          <w:tcPr>
            <w:tcW w:w="0" w:type="auto"/>
            <w:vAlign w:val="center"/>
          </w:tcPr>
          <w:p w14:paraId="01C227B6" w14:textId="77777777" w:rsidR="00343916" w:rsidRPr="008A7681" w:rsidRDefault="00343916" w:rsidP="00444BC5">
            <w:pPr>
              <w:spacing w:line="240" w:lineRule="auto"/>
              <w:jc w:val="center"/>
              <w:rPr>
                <w:rFonts w:cs="Times New Roman"/>
                <w:b/>
              </w:rPr>
            </w:pPr>
            <w:r w:rsidRPr="008A7681">
              <w:rPr>
                <w:rFonts w:cs="Times New Roman"/>
                <w:b/>
              </w:rPr>
              <w:t>Platforma</w:t>
            </w:r>
          </w:p>
        </w:tc>
        <w:tc>
          <w:tcPr>
            <w:tcW w:w="6062" w:type="dxa"/>
            <w:vAlign w:val="center"/>
          </w:tcPr>
          <w:p w14:paraId="107A0FC5" w14:textId="77777777" w:rsidR="00343916" w:rsidRPr="008A7681" w:rsidRDefault="00343916" w:rsidP="00444BC5">
            <w:pPr>
              <w:spacing w:line="240" w:lineRule="auto"/>
              <w:jc w:val="center"/>
              <w:rPr>
                <w:rFonts w:cs="Times New Roman"/>
                <w:b/>
              </w:rPr>
            </w:pPr>
            <w:r w:rsidRPr="008A7681">
              <w:rPr>
                <w:rFonts w:cs="Times New Roman"/>
                <w:b/>
              </w:rPr>
              <w:t>Operētājsistēma</w:t>
            </w:r>
          </w:p>
        </w:tc>
        <w:tc>
          <w:tcPr>
            <w:tcW w:w="1837" w:type="dxa"/>
            <w:vAlign w:val="center"/>
          </w:tcPr>
          <w:p w14:paraId="35BBA7D8" w14:textId="77777777" w:rsidR="00343916" w:rsidRPr="008A7681" w:rsidRDefault="00343916" w:rsidP="00444BC5">
            <w:pPr>
              <w:spacing w:line="240" w:lineRule="auto"/>
              <w:jc w:val="center"/>
              <w:rPr>
                <w:rFonts w:cs="Times New Roman"/>
                <w:b/>
              </w:rPr>
            </w:pPr>
            <w:r w:rsidRPr="008A7681">
              <w:rPr>
                <w:rFonts w:cs="Times New Roman"/>
                <w:b/>
              </w:rPr>
              <w:t>Procesors</w:t>
            </w:r>
          </w:p>
        </w:tc>
      </w:tr>
      <w:tr w:rsidR="00343916" w:rsidRPr="008A7681" w14:paraId="6A2B20E6" w14:textId="77777777" w:rsidTr="00444BC5">
        <w:trPr>
          <w:trHeight w:val="397"/>
          <w:jc w:val="center"/>
        </w:trPr>
        <w:tc>
          <w:tcPr>
            <w:tcW w:w="0" w:type="auto"/>
            <w:vAlign w:val="center"/>
          </w:tcPr>
          <w:p w14:paraId="011C5DFE" w14:textId="77777777" w:rsidR="00343916" w:rsidRPr="008A7681" w:rsidRDefault="00343916" w:rsidP="00444BC5">
            <w:pPr>
              <w:spacing w:line="240" w:lineRule="auto"/>
              <w:jc w:val="left"/>
              <w:rPr>
                <w:rFonts w:cs="Times New Roman"/>
              </w:rPr>
            </w:pPr>
            <w:r w:rsidRPr="008A7681">
              <w:rPr>
                <w:rFonts w:cs="Times New Roman"/>
              </w:rPr>
              <w:t>Windows</w:t>
            </w:r>
          </w:p>
        </w:tc>
        <w:tc>
          <w:tcPr>
            <w:tcW w:w="6062" w:type="dxa"/>
            <w:vAlign w:val="center"/>
          </w:tcPr>
          <w:p w14:paraId="384E8E40" w14:textId="77777777" w:rsidR="00343916" w:rsidRPr="008A7681" w:rsidRDefault="00343916" w:rsidP="00444BC5">
            <w:pPr>
              <w:spacing w:line="240" w:lineRule="auto"/>
              <w:jc w:val="left"/>
              <w:rPr>
                <w:rFonts w:cs="Times New Roman"/>
              </w:rPr>
            </w:pPr>
            <w:r w:rsidRPr="008A7681">
              <w:rPr>
                <w:rFonts w:cs="Times New Roman"/>
              </w:rPr>
              <w:t>Windows 7 vai jaunāka versija</w:t>
            </w:r>
          </w:p>
        </w:tc>
        <w:tc>
          <w:tcPr>
            <w:tcW w:w="1837" w:type="dxa"/>
            <w:vAlign w:val="center"/>
          </w:tcPr>
          <w:p w14:paraId="38B3F0D6" w14:textId="77777777" w:rsidR="00343916" w:rsidRPr="008A7681" w:rsidRDefault="00343916" w:rsidP="00444BC5">
            <w:pPr>
              <w:spacing w:line="240" w:lineRule="auto"/>
              <w:jc w:val="left"/>
              <w:rPr>
                <w:rFonts w:cs="Times New Roman"/>
              </w:rPr>
            </w:pPr>
            <w:r w:rsidRPr="008A7681">
              <w:rPr>
                <w:rFonts w:cs="Times New Roman"/>
              </w:rPr>
              <w:t>Intel Pentium 4</w:t>
            </w:r>
          </w:p>
        </w:tc>
      </w:tr>
      <w:tr w:rsidR="00343916" w:rsidRPr="008A7681" w14:paraId="315A818B" w14:textId="77777777" w:rsidTr="00444BC5">
        <w:trPr>
          <w:trHeight w:val="397"/>
          <w:jc w:val="center"/>
        </w:trPr>
        <w:tc>
          <w:tcPr>
            <w:tcW w:w="0" w:type="auto"/>
            <w:vAlign w:val="center"/>
          </w:tcPr>
          <w:p w14:paraId="139A0B9F" w14:textId="77777777" w:rsidR="00343916" w:rsidRPr="008A7681" w:rsidRDefault="00343916" w:rsidP="00444BC5">
            <w:pPr>
              <w:spacing w:line="240" w:lineRule="auto"/>
              <w:jc w:val="left"/>
              <w:rPr>
                <w:rFonts w:cs="Times New Roman"/>
              </w:rPr>
            </w:pPr>
            <w:r w:rsidRPr="008A7681">
              <w:rPr>
                <w:rFonts w:cs="Times New Roman"/>
              </w:rPr>
              <w:t>Mac</w:t>
            </w:r>
          </w:p>
        </w:tc>
        <w:tc>
          <w:tcPr>
            <w:tcW w:w="6062" w:type="dxa"/>
            <w:vAlign w:val="center"/>
          </w:tcPr>
          <w:p w14:paraId="17BC941A" w14:textId="77777777" w:rsidR="00343916" w:rsidRPr="008A7681" w:rsidRDefault="00343916" w:rsidP="00444BC5">
            <w:pPr>
              <w:spacing w:line="240" w:lineRule="auto"/>
              <w:jc w:val="left"/>
              <w:rPr>
                <w:rFonts w:cs="Times New Roman"/>
              </w:rPr>
            </w:pPr>
            <w:r w:rsidRPr="008A7681">
              <w:rPr>
                <w:rFonts w:cs="Times New Roman"/>
              </w:rPr>
              <w:t>OS X El Capitan 10.11 or later</w:t>
            </w:r>
          </w:p>
        </w:tc>
        <w:tc>
          <w:tcPr>
            <w:tcW w:w="1837" w:type="dxa"/>
            <w:vAlign w:val="center"/>
          </w:tcPr>
          <w:p w14:paraId="388A6BE8" w14:textId="77777777" w:rsidR="00343916" w:rsidRPr="008A7681" w:rsidRDefault="00343916" w:rsidP="00444BC5">
            <w:pPr>
              <w:spacing w:line="240" w:lineRule="auto"/>
              <w:jc w:val="left"/>
              <w:rPr>
                <w:rFonts w:cs="Times New Roman"/>
              </w:rPr>
            </w:pPr>
            <w:r w:rsidRPr="008A7681">
              <w:rPr>
                <w:rFonts w:cs="Times New Roman"/>
              </w:rPr>
              <w:t>-</w:t>
            </w:r>
          </w:p>
        </w:tc>
      </w:tr>
      <w:tr w:rsidR="00343916" w:rsidRPr="008A7681" w14:paraId="75FD90C6" w14:textId="77777777" w:rsidTr="00444BC5">
        <w:trPr>
          <w:trHeight w:val="397"/>
          <w:jc w:val="center"/>
        </w:trPr>
        <w:tc>
          <w:tcPr>
            <w:tcW w:w="0" w:type="auto"/>
            <w:vAlign w:val="center"/>
          </w:tcPr>
          <w:p w14:paraId="7828784D" w14:textId="77777777" w:rsidR="00343916" w:rsidRPr="008A7681" w:rsidRDefault="00343916" w:rsidP="00444BC5">
            <w:pPr>
              <w:spacing w:line="240" w:lineRule="auto"/>
              <w:jc w:val="left"/>
              <w:rPr>
                <w:rFonts w:cs="Times New Roman"/>
              </w:rPr>
            </w:pPr>
            <w:r w:rsidRPr="008A7681">
              <w:rPr>
                <w:rFonts w:cs="Times New Roman"/>
              </w:rPr>
              <w:t>Linux</w:t>
            </w:r>
          </w:p>
        </w:tc>
        <w:tc>
          <w:tcPr>
            <w:tcW w:w="6062" w:type="dxa"/>
            <w:vAlign w:val="center"/>
          </w:tcPr>
          <w:p w14:paraId="439C14C3" w14:textId="77777777" w:rsidR="00343916" w:rsidRPr="008A7681" w:rsidRDefault="00343916" w:rsidP="00444BC5">
            <w:pPr>
              <w:shd w:val="clear" w:color="auto" w:fill="FFFFFF"/>
              <w:spacing w:before="100" w:beforeAutospacing="1" w:after="100" w:afterAutospacing="1" w:line="240" w:lineRule="auto"/>
              <w:jc w:val="left"/>
              <w:textAlignment w:val="baseline"/>
              <w:rPr>
                <w:rFonts w:cs="Times New Roman"/>
                <w:color w:val="1F1F1F"/>
                <w:lang w:val="en-GB" w:eastAsia="en-GB" w:bidi="ar-SA"/>
              </w:rPr>
            </w:pPr>
            <w:r w:rsidRPr="008A7681">
              <w:rPr>
                <w:rFonts w:cs="Times New Roman"/>
                <w:color w:val="1F1F1F"/>
                <w:lang w:val="en-GB" w:eastAsia="en-GB" w:bidi="ar-SA"/>
              </w:rPr>
              <w:t xml:space="preserve">64-bit Ubuntu 18.04+, Debian 10+, </w:t>
            </w:r>
            <w:r w:rsidRPr="008A7681">
              <w:rPr>
                <w:rFonts w:cs="Times New Roman"/>
                <w:color w:val="1F1F1F"/>
                <w:lang w:eastAsia="en-GB" w:bidi="ar-SA"/>
              </w:rPr>
              <w:t>openSUSE</w:t>
            </w:r>
            <w:r w:rsidRPr="008A7681">
              <w:rPr>
                <w:rFonts w:cs="Times New Roman"/>
                <w:color w:val="1F1F1F"/>
                <w:lang w:val="en-GB" w:eastAsia="en-GB" w:bidi="ar-SA"/>
              </w:rPr>
              <w:t xml:space="preserve"> 15.2+, or Fedora Linux 32+</w:t>
            </w:r>
          </w:p>
        </w:tc>
        <w:tc>
          <w:tcPr>
            <w:tcW w:w="1837" w:type="dxa"/>
            <w:vAlign w:val="center"/>
          </w:tcPr>
          <w:p w14:paraId="55D5612B" w14:textId="77777777" w:rsidR="00343916" w:rsidRPr="008A7681" w:rsidRDefault="00343916" w:rsidP="00444BC5">
            <w:pPr>
              <w:spacing w:line="240" w:lineRule="auto"/>
              <w:jc w:val="left"/>
              <w:rPr>
                <w:rFonts w:cs="Times New Roman"/>
              </w:rPr>
            </w:pPr>
            <w:r w:rsidRPr="008A7681">
              <w:rPr>
                <w:rFonts w:cs="Times New Roman"/>
              </w:rPr>
              <w:t>Intel Pentium 4</w:t>
            </w:r>
          </w:p>
        </w:tc>
      </w:tr>
      <w:tr w:rsidR="00343916" w:rsidRPr="008A7681" w14:paraId="1DFBFCE3" w14:textId="77777777" w:rsidTr="00444BC5">
        <w:trPr>
          <w:trHeight w:val="397"/>
          <w:jc w:val="center"/>
        </w:trPr>
        <w:tc>
          <w:tcPr>
            <w:tcW w:w="0" w:type="auto"/>
            <w:vAlign w:val="center"/>
          </w:tcPr>
          <w:p w14:paraId="1BA7FA30" w14:textId="77777777" w:rsidR="00343916" w:rsidRPr="008A7681" w:rsidRDefault="00343916" w:rsidP="00444BC5">
            <w:pPr>
              <w:spacing w:line="240" w:lineRule="auto"/>
              <w:jc w:val="left"/>
              <w:rPr>
                <w:rFonts w:cs="Times New Roman"/>
              </w:rPr>
            </w:pPr>
            <w:r w:rsidRPr="008A7681">
              <w:rPr>
                <w:rFonts w:cs="Times New Roman"/>
              </w:rPr>
              <w:t>Android</w:t>
            </w:r>
          </w:p>
        </w:tc>
        <w:tc>
          <w:tcPr>
            <w:tcW w:w="6062" w:type="dxa"/>
            <w:vAlign w:val="center"/>
          </w:tcPr>
          <w:p w14:paraId="1635B977" w14:textId="77777777" w:rsidR="00343916" w:rsidRPr="008A7681" w:rsidRDefault="00343916" w:rsidP="00444BC5">
            <w:pPr>
              <w:spacing w:line="240" w:lineRule="auto"/>
              <w:jc w:val="left"/>
              <w:rPr>
                <w:rFonts w:cs="Times New Roman"/>
              </w:rPr>
            </w:pPr>
            <w:r w:rsidRPr="008A7681">
              <w:rPr>
                <w:rFonts w:cs="Times New Roman"/>
              </w:rPr>
              <w:t>Android 6.0 vai jaunāka</w:t>
            </w:r>
          </w:p>
        </w:tc>
        <w:tc>
          <w:tcPr>
            <w:tcW w:w="1837" w:type="dxa"/>
            <w:vAlign w:val="center"/>
          </w:tcPr>
          <w:p w14:paraId="2618BC49" w14:textId="77777777" w:rsidR="00343916" w:rsidRPr="008A7681" w:rsidRDefault="00343916" w:rsidP="00444BC5">
            <w:pPr>
              <w:spacing w:line="240" w:lineRule="auto"/>
              <w:jc w:val="left"/>
              <w:rPr>
                <w:rFonts w:cs="Times New Roman"/>
              </w:rPr>
            </w:pPr>
            <w:r w:rsidRPr="008A7681">
              <w:rPr>
                <w:rFonts w:cs="Times New Roman"/>
              </w:rPr>
              <w:t>-</w:t>
            </w:r>
          </w:p>
        </w:tc>
      </w:tr>
    </w:tbl>
    <w:p w14:paraId="67214510" w14:textId="77777777" w:rsidR="00343916" w:rsidRPr="008A7681" w:rsidRDefault="00343916" w:rsidP="00343916">
      <w:pPr>
        <w:jc w:val="center"/>
        <w:rPr>
          <w:rFonts w:cs="Times New Roman"/>
        </w:rPr>
      </w:pPr>
    </w:p>
    <w:p w14:paraId="54038A5A" w14:textId="14674C0E" w:rsidR="00343916" w:rsidRPr="008A7681" w:rsidRDefault="00343916" w:rsidP="00343916">
      <w:pPr>
        <w:rPr>
          <w:rFonts w:cs="Times New Roman"/>
        </w:rPr>
      </w:pPr>
      <w:r w:rsidRPr="008A7681">
        <w:rPr>
          <w:rFonts w:cs="Times New Roman"/>
        </w:rPr>
        <w:tab/>
        <w:t xml:space="preserve">Taču ja ir pieejams programmas kods, to ir iespējams uzstādīt uz sava lokālā datora un priekš tā ir nepieciešama programmatūra, kura var izveidot lokālo serveri uz kura tiks palaists risinājums, dotajā gadījumā tika izmantots “XAMPP” lokālais serveris. Tā sistēmas prasības ir tiks zemas, ka, ja dators ir spējīgs palaist Windows 7 operētājsistēmu vai augstāku, tad “XAMPP” tas arī būs spējīgs palaist. </w:t>
      </w:r>
    </w:p>
    <w:p w14:paraId="4221DC8E" w14:textId="52F8C0C5" w:rsidR="00733B33" w:rsidRPr="008A7681" w:rsidRDefault="00733B33" w:rsidP="00733B33">
      <w:pPr>
        <w:pStyle w:val="Heading2"/>
        <w:rPr>
          <w:rFonts w:cs="Times New Roman"/>
        </w:rPr>
      </w:pPr>
      <w:bookmarkStart w:id="25" w:name="_Toc104461072"/>
      <w:r w:rsidRPr="008A7681">
        <w:rPr>
          <w:rFonts w:cs="Times New Roman"/>
        </w:rPr>
        <w:t>Sistēmas instalācija un palaišana</w:t>
      </w:r>
      <w:bookmarkEnd w:id="25"/>
    </w:p>
    <w:p w14:paraId="7D9F23B8" w14:textId="3E59F1B2" w:rsidR="002C425D" w:rsidRPr="008A7681" w:rsidRDefault="00FE0A06" w:rsidP="002C425D">
      <w:pPr>
        <w:ind w:firstLine="576"/>
        <w:rPr>
          <w:rFonts w:cs="Times New Roman"/>
        </w:rPr>
      </w:pPr>
      <w:r w:rsidRPr="008A7681">
        <w:rPr>
          <w:rFonts w:cs="Times New Roman"/>
        </w:rPr>
        <w:t>Izstrādātajai sistēmai</w:t>
      </w:r>
      <w:r w:rsidR="00565242" w:rsidRPr="008A7681">
        <w:rPr>
          <w:rFonts w:cs="Times New Roman"/>
        </w:rPr>
        <w:t xml:space="preserve"> ir divu veidu palaišana. Pirmā metode ir vērsta vairāk uz lietotāja pusi</w:t>
      </w:r>
      <w:r w:rsidR="002C425D">
        <w:rPr>
          <w:rFonts w:cs="Times New Roman"/>
        </w:rPr>
        <w:t xml:space="preserve"> un ietver sevī tikai mājaslapas</w:t>
      </w:r>
      <w:r w:rsidR="00565242" w:rsidRPr="008A7681">
        <w:rPr>
          <w:rFonts w:cs="Times New Roman"/>
        </w:rPr>
        <w:t xml:space="preserve"> saites nosaukuma ierakst</w:t>
      </w:r>
      <w:r w:rsidR="002C425D">
        <w:rPr>
          <w:rFonts w:cs="Times New Roman"/>
        </w:rPr>
        <w:t>īšanu pārlūkprogrammā [10], pēc kā ir iespējams sistēmu izmantot</w:t>
      </w:r>
      <w:r w:rsidR="00565242" w:rsidRPr="008A7681">
        <w:rPr>
          <w:rFonts w:cs="Times New Roman"/>
        </w:rPr>
        <w:t xml:space="preserve"> tīmekļvietnē.</w:t>
      </w:r>
      <w:r w:rsidR="002C425D">
        <w:rPr>
          <w:rFonts w:cs="Times New Roman"/>
        </w:rPr>
        <w:t xml:space="preserve"> Lai piekļūtu administratora profila var izmantot sekojošos pieslēgšanās datus: e-pasts ir </w:t>
      </w:r>
      <w:hyperlink r:id="rId39" w:history="1">
        <w:r w:rsidR="002C425D" w:rsidRPr="002C41CD">
          <w:rPr>
            <w:rStyle w:val="Hyperlink"/>
            <w:rFonts w:cs="Times New Roman"/>
          </w:rPr>
          <w:t>j@mail.com</w:t>
        </w:r>
      </w:hyperlink>
      <w:r w:rsidR="002C425D">
        <w:rPr>
          <w:rFonts w:cs="Times New Roman"/>
        </w:rPr>
        <w:t xml:space="preserve">, parole ir 1. Lai piekļūtu lietotāja profilam var izmantot sekojošos pieslēgšanās datus e-pasts ir </w:t>
      </w:r>
      <w:hyperlink r:id="rId40" w:history="1">
        <w:r w:rsidR="002C425D" w:rsidRPr="002C41CD">
          <w:rPr>
            <w:rStyle w:val="Hyperlink"/>
            <w:rFonts w:cs="Times New Roman"/>
          </w:rPr>
          <w:t>l@mail.com</w:t>
        </w:r>
      </w:hyperlink>
      <w:r w:rsidR="002C425D">
        <w:rPr>
          <w:rFonts w:cs="Times New Roman"/>
        </w:rPr>
        <w:t>, parole ir 1.</w:t>
      </w:r>
    </w:p>
    <w:p w14:paraId="5C13E7B3" w14:textId="0A812EE2" w:rsidR="00565242" w:rsidRPr="008A7681" w:rsidRDefault="3489205A" w:rsidP="00FE0A06">
      <w:pPr>
        <w:ind w:firstLine="576"/>
        <w:rPr>
          <w:rFonts w:cs="Times New Roman"/>
        </w:rPr>
      </w:pPr>
      <w:r w:rsidRPr="008A7681">
        <w:rPr>
          <w:rFonts w:cs="Times New Roman"/>
        </w:rPr>
        <w:t>Otrā palaišanas metode ir vērsta vairāk uz administratoru un izstrādātāju pusi, jo ar šo metodi mājaslapa tiks palaista uz lokālā datora un dod iespēju rediģēt un izmainīt risinājumu neietekmējot citus lietotājus, ļaujot gatavot risinājumu lokālā veidā pirms izmaiņu veikšanas tīmekļa vietnē. Lai uzstādītu un veiksmīgi palaistu risinājumu dotajā meto</w:t>
      </w:r>
      <w:r w:rsidR="00DB3D08">
        <w:rPr>
          <w:rFonts w:cs="Times New Roman"/>
        </w:rPr>
        <w:t>dē ir jāseko sekojošiem soļiem.</w:t>
      </w:r>
      <w:bookmarkStart w:id="26" w:name="_GoBack"/>
      <w:bookmarkEnd w:id="26"/>
    </w:p>
    <w:p w14:paraId="5A71A7C6" w14:textId="7D14610D" w:rsidR="00565242" w:rsidRPr="008A7681" w:rsidRDefault="3489205A" w:rsidP="00565242">
      <w:pPr>
        <w:pStyle w:val="ListParagraph"/>
        <w:numPr>
          <w:ilvl w:val="0"/>
          <w:numId w:val="14"/>
        </w:numPr>
        <w:rPr>
          <w:rFonts w:cs="Times New Roman"/>
        </w:rPr>
      </w:pPr>
      <w:r w:rsidRPr="008A7681">
        <w:rPr>
          <w:rFonts w:cs="Times New Roman"/>
        </w:rPr>
        <w:lastRenderedPageBreak/>
        <w:t>Jābūt instalētam lokālajam serverim, dotajā piemēra darba autors izmantoja XAMPP lokālo serveri</w:t>
      </w:r>
      <w:r w:rsidR="00DB5DAF">
        <w:rPr>
          <w:rFonts w:cs="Times New Roman"/>
        </w:rPr>
        <w:t xml:space="preserve"> </w:t>
      </w:r>
      <w:r w:rsidR="002C425D">
        <w:rPr>
          <w:rFonts w:cs="Times New Roman"/>
        </w:rPr>
        <w:t>[4].</w:t>
      </w:r>
    </w:p>
    <w:p w14:paraId="2749F019" w14:textId="30D7A309" w:rsidR="000805E3" w:rsidRPr="008A7681" w:rsidRDefault="3489205A" w:rsidP="00565242">
      <w:pPr>
        <w:pStyle w:val="ListParagraph"/>
        <w:numPr>
          <w:ilvl w:val="0"/>
          <w:numId w:val="14"/>
        </w:numPr>
        <w:rPr>
          <w:rFonts w:cs="Times New Roman"/>
        </w:rPr>
      </w:pPr>
      <w:r w:rsidRPr="008A7681">
        <w:rPr>
          <w:rFonts w:cs="Times New Roman"/>
        </w:rPr>
        <w:t>Lejupielādēt programmas failus no GitHub repozitorija</w:t>
      </w:r>
      <w:r w:rsidR="002C425D">
        <w:rPr>
          <w:rFonts w:cs="Times New Roman"/>
        </w:rPr>
        <w:t xml:space="preserve"> [1]</w:t>
      </w:r>
      <w:r w:rsidRPr="008A7681">
        <w:rPr>
          <w:rFonts w:cs="Times New Roman"/>
        </w:rPr>
        <w:t>.</w:t>
      </w:r>
    </w:p>
    <w:p w14:paraId="7DCF130B" w14:textId="0C0F7E73" w:rsidR="000805E3" w:rsidRPr="008A7681" w:rsidRDefault="000805E3" w:rsidP="00565242">
      <w:pPr>
        <w:pStyle w:val="ListParagraph"/>
        <w:numPr>
          <w:ilvl w:val="0"/>
          <w:numId w:val="14"/>
        </w:numPr>
        <w:rPr>
          <w:rFonts w:cs="Times New Roman"/>
        </w:rPr>
      </w:pPr>
      <w:r w:rsidRPr="008A7681">
        <w:rPr>
          <w:rFonts w:cs="Times New Roman"/>
        </w:rPr>
        <w:t>Ievieto programmas failus XAMP</w:t>
      </w:r>
      <w:r w:rsidR="00F340B8" w:rsidRPr="008A7681">
        <w:rPr>
          <w:rFonts w:cs="Times New Roman"/>
        </w:rPr>
        <w:t>P</w:t>
      </w:r>
      <w:r w:rsidRPr="008A7681">
        <w:rPr>
          <w:rFonts w:cs="Times New Roman"/>
        </w:rPr>
        <w:t xml:space="preserve"> </w:t>
      </w:r>
      <w:r w:rsidR="00FE0A06" w:rsidRPr="008A7681">
        <w:rPr>
          <w:rFonts w:cs="Times New Roman"/>
        </w:rPr>
        <w:t>direktorijā htdocs.</w:t>
      </w:r>
    </w:p>
    <w:p w14:paraId="13371DCF" w14:textId="4864F29B" w:rsidR="00F340B8" w:rsidRPr="008A7681" w:rsidRDefault="00515C0A" w:rsidP="00343916">
      <w:pPr>
        <w:pStyle w:val="ListParagraph"/>
        <w:numPr>
          <w:ilvl w:val="0"/>
          <w:numId w:val="14"/>
        </w:numPr>
        <w:rPr>
          <w:rFonts w:cs="Times New Roman"/>
        </w:rPr>
      </w:pPr>
      <w:r w:rsidRPr="008A7681">
        <w:rPr>
          <w:rFonts w:cs="Times New Roman"/>
          <w:noProof/>
          <w:lang w:val="en-GB" w:eastAsia="en-GB" w:bidi="ar-SA"/>
        </w:rPr>
        <w:drawing>
          <wp:anchor distT="0" distB="0" distL="114300" distR="114300" simplePos="0" relativeHeight="251658240" behindDoc="0" locked="0" layoutInCell="1" allowOverlap="1" wp14:anchorId="5D77B188" wp14:editId="063F7B4D">
            <wp:simplePos x="0" y="0"/>
            <wp:positionH relativeFrom="margin">
              <wp:posOffset>800735</wp:posOffset>
            </wp:positionH>
            <wp:positionV relativeFrom="margin">
              <wp:posOffset>1675055</wp:posOffset>
            </wp:positionV>
            <wp:extent cx="4507230" cy="296100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07230" cy="2961005"/>
                    </a:xfrm>
                    <a:prstGeom prst="rect">
                      <a:avLst/>
                    </a:prstGeom>
                  </pic:spPr>
                </pic:pic>
              </a:graphicData>
            </a:graphic>
            <wp14:sizeRelH relativeFrom="margin">
              <wp14:pctWidth>0</wp14:pctWidth>
            </wp14:sizeRelH>
            <wp14:sizeRelV relativeFrom="margin">
              <wp14:pctHeight>0</wp14:pctHeight>
            </wp14:sizeRelV>
          </wp:anchor>
        </w:drawing>
      </w:r>
      <w:r w:rsidR="00F340B8" w:rsidRPr="008A7681">
        <w:rPr>
          <w:rFonts w:cs="Times New Roman"/>
        </w:rPr>
        <w:t>Palaist XAMPP lietojumprogrammu un kontroles panelī ieslēgt Apache un MySQL serverus</w:t>
      </w:r>
      <w:r w:rsidR="00DB5DAF">
        <w:rPr>
          <w:rFonts w:cs="Times New Roman"/>
        </w:rPr>
        <w:t xml:space="preserve"> </w:t>
      </w:r>
      <w:r w:rsidR="00F340B8" w:rsidRPr="008A7681">
        <w:rPr>
          <w:rFonts w:cs="Times New Roman"/>
        </w:rPr>
        <w:t>( skat. 6.1. att.)</w:t>
      </w:r>
      <w:r w:rsidR="00FE0A06" w:rsidRPr="008A7681">
        <w:rPr>
          <w:rFonts w:cs="Times New Roman"/>
        </w:rPr>
        <w:t>.</w:t>
      </w:r>
    </w:p>
    <w:p w14:paraId="78375D7C" w14:textId="3BA1C73B" w:rsidR="00F340B8" w:rsidRPr="008A7681" w:rsidRDefault="00F340B8" w:rsidP="00F340B8">
      <w:pPr>
        <w:pStyle w:val="ListParagraph"/>
        <w:ind w:left="1357"/>
        <w:jc w:val="center"/>
        <w:rPr>
          <w:rFonts w:cs="Times New Roman"/>
          <w:sz w:val="20"/>
          <w:szCs w:val="20"/>
        </w:rPr>
      </w:pPr>
      <w:r w:rsidRPr="008A7681">
        <w:rPr>
          <w:rFonts w:cs="Times New Roman"/>
          <w:sz w:val="20"/>
          <w:szCs w:val="20"/>
        </w:rPr>
        <w:t>6.1. att. XAMPP lieto</w:t>
      </w:r>
      <w:r w:rsidR="00444BC5">
        <w:rPr>
          <w:rFonts w:cs="Times New Roman"/>
          <w:sz w:val="20"/>
          <w:szCs w:val="20"/>
        </w:rPr>
        <w:t>jumprogrammas kontroles panelis</w:t>
      </w:r>
    </w:p>
    <w:p w14:paraId="5F6904D7" w14:textId="77777777" w:rsidR="00112230" w:rsidRPr="008A7681" w:rsidRDefault="00112230" w:rsidP="00F340B8">
      <w:pPr>
        <w:pStyle w:val="ListParagraph"/>
        <w:ind w:left="1357"/>
        <w:jc w:val="center"/>
        <w:rPr>
          <w:rFonts w:cs="Times New Roman"/>
        </w:rPr>
      </w:pPr>
    </w:p>
    <w:p w14:paraId="5132F3E6" w14:textId="6F74C468" w:rsidR="00F340B8" w:rsidRPr="008A7681" w:rsidRDefault="3489205A" w:rsidP="00F340B8">
      <w:pPr>
        <w:pStyle w:val="ListParagraph"/>
        <w:ind w:firstLine="637"/>
        <w:rPr>
          <w:rFonts w:cs="Times New Roman"/>
        </w:rPr>
      </w:pPr>
      <w:r w:rsidRPr="008A7681">
        <w:rPr>
          <w:rFonts w:cs="Times New Roman"/>
        </w:rPr>
        <w:t xml:space="preserve">5. Atvērt pārlūkprogrammu un ierakstīt meklētāj joslā “localhost”. </w:t>
      </w:r>
    </w:p>
    <w:p w14:paraId="1D027F39" w14:textId="65AEB1C4" w:rsidR="00F340B8" w:rsidRPr="008A7681" w:rsidRDefault="00F340B8" w:rsidP="00F340B8">
      <w:pPr>
        <w:pStyle w:val="ListParagraph"/>
        <w:ind w:firstLine="637"/>
        <w:rPr>
          <w:rFonts w:cs="Times New Roman"/>
        </w:rPr>
      </w:pPr>
      <w:r w:rsidRPr="008A7681">
        <w:rPr>
          <w:rFonts w:cs="Times New Roman"/>
        </w:rPr>
        <w:t>6. Izvēlēties direktoriju ar lejupielādētiem programmas failiem.</w:t>
      </w:r>
    </w:p>
    <w:p w14:paraId="3A5A5B8C" w14:textId="30D5F9D2" w:rsidR="00EE0E1A" w:rsidRPr="008A7681" w:rsidRDefault="3489205A" w:rsidP="00F340B8">
      <w:pPr>
        <w:pStyle w:val="ListParagraph"/>
        <w:ind w:firstLine="637"/>
        <w:rPr>
          <w:rFonts w:cs="Times New Roman"/>
        </w:rPr>
      </w:pPr>
      <w:r w:rsidRPr="008A7681">
        <w:rPr>
          <w:rFonts w:cs="Times New Roman"/>
        </w:rPr>
        <w:t>7. Lai apskatītu datu bāzi meklētāj joslā ir jāieraksta “localhost/phpmyadmin”</w:t>
      </w:r>
    </w:p>
    <w:p w14:paraId="257251CB" w14:textId="33B23F8A" w:rsidR="00BD0728" w:rsidRPr="008A7681" w:rsidRDefault="00733B33" w:rsidP="009D41B1">
      <w:pPr>
        <w:pStyle w:val="Heading2"/>
        <w:rPr>
          <w:rFonts w:cs="Times New Roman"/>
        </w:rPr>
      </w:pPr>
      <w:bookmarkStart w:id="27" w:name="_Toc104461073"/>
      <w:r w:rsidRPr="008A7681">
        <w:rPr>
          <w:rFonts w:cs="Times New Roman"/>
        </w:rPr>
        <w:t>Programmas apraksts</w:t>
      </w:r>
      <w:bookmarkEnd w:id="27"/>
    </w:p>
    <w:p w14:paraId="4D96EAED" w14:textId="7419A53D" w:rsidR="00BD0728" w:rsidRPr="008A7681" w:rsidRDefault="00BD0728" w:rsidP="00BD0728">
      <w:pPr>
        <w:pStyle w:val="ListParagraph"/>
        <w:rPr>
          <w:rFonts w:cs="Times New Roman"/>
          <w:b/>
        </w:rPr>
      </w:pPr>
      <w:r w:rsidRPr="008A7681">
        <w:rPr>
          <w:rFonts w:cs="Times New Roman"/>
          <w:b/>
        </w:rPr>
        <w:t>Galvenā lapa</w:t>
      </w:r>
    </w:p>
    <w:p w14:paraId="0863410E" w14:textId="47EC76EE" w:rsidR="00BD0728" w:rsidRPr="008A7681" w:rsidRDefault="00BD0728" w:rsidP="009D41B1">
      <w:pPr>
        <w:pStyle w:val="ListParagraph"/>
        <w:ind w:left="360" w:firstLine="360"/>
        <w:rPr>
          <w:rFonts w:cs="Times New Roman"/>
        </w:rPr>
      </w:pPr>
      <w:r w:rsidRPr="008A7681">
        <w:rPr>
          <w:rFonts w:cs="Times New Roman"/>
        </w:rPr>
        <w:t>Pirmais ko lietotājs redz nonākot tīmekļvietnē ir galvenā lapa kura lietotāju satiek ar lielu slaidrādi, kura pievelk sev visu uzmanību un satur saites uz citām lapām</w:t>
      </w:r>
      <w:r w:rsidR="00DB5DAF">
        <w:rPr>
          <w:rFonts w:cs="Times New Roman"/>
        </w:rPr>
        <w:t xml:space="preserve"> </w:t>
      </w:r>
      <w:r w:rsidRPr="008A7681">
        <w:rPr>
          <w:rFonts w:cs="Times New Roman"/>
        </w:rPr>
        <w:t xml:space="preserve">(skat. </w:t>
      </w:r>
      <w:r w:rsidR="00F75BB7">
        <w:rPr>
          <w:rFonts w:cs="Times New Roman"/>
        </w:rPr>
        <w:t xml:space="preserve">1. pielikumu 5. </w:t>
      </w:r>
      <w:r w:rsidRPr="008A7681">
        <w:rPr>
          <w:rFonts w:cs="Times New Roman"/>
        </w:rPr>
        <w:t xml:space="preserve">att.). </w:t>
      </w:r>
    </w:p>
    <w:p w14:paraId="4DDEA293" w14:textId="3D6C5561" w:rsidR="00BD0728" w:rsidRPr="008A7681" w:rsidRDefault="00BD0728" w:rsidP="00BD0728">
      <w:pPr>
        <w:pStyle w:val="ListParagraph"/>
        <w:ind w:left="360"/>
        <w:rPr>
          <w:rFonts w:cs="Times New Roman"/>
        </w:rPr>
      </w:pPr>
      <w:r w:rsidRPr="008A7681">
        <w:rPr>
          <w:rFonts w:cs="Times New Roman"/>
        </w:rPr>
        <w:t>Zemāk atrodas sekcija ar īsu uzņēmuma aprakstu un saiti uz sadaļu kur tas ir aprakstīt sīkāk. Pēc tās seko sadaļa ar atsauksmēm, kurā tiek attēlotas četras pēdējās sarakstītās atsauksmes, uzņēmuma reitings, kas tiek skaitīts pēc visām atsauksm</w:t>
      </w:r>
      <w:r w:rsidR="009D41B1" w:rsidRPr="008A7681">
        <w:rPr>
          <w:rFonts w:cs="Times New Roman"/>
        </w:rPr>
        <w:t xml:space="preserve">ēm, kopējais </w:t>
      </w:r>
      <w:r w:rsidRPr="008A7681">
        <w:rPr>
          <w:rFonts w:cs="Times New Roman"/>
        </w:rPr>
        <w:t>atsauksmju skaits un divas saites, viena uz lapu ar visām atsauksmēm un otra uz lapu ar atsauksmes rakstīšanu par uzņēmumu.</w:t>
      </w:r>
    </w:p>
    <w:p w14:paraId="4F73D8C5" w14:textId="77777777" w:rsidR="009D41B1" w:rsidRPr="008A7681" w:rsidRDefault="009D41B1" w:rsidP="00BD0728">
      <w:pPr>
        <w:pStyle w:val="ListParagraph"/>
        <w:ind w:left="360"/>
        <w:rPr>
          <w:rFonts w:cs="Times New Roman"/>
        </w:rPr>
      </w:pPr>
    </w:p>
    <w:p w14:paraId="7A780378" w14:textId="69A8F982" w:rsidR="009D41B1" w:rsidRPr="008A7681" w:rsidRDefault="009D41B1" w:rsidP="009D41B1">
      <w:pPr>
        <w:pStyle w:val="ListParagraph"/>
        <w:ind w:left="360" w:firstLine="216"/>
        <w:rPr>
          <w:rFonts w:cs="Times New Roman"/>
          <w:b/>
        </w:rPr>
      </w:pPr>
      <w:r w:rsidRPr="008A7681">
        <w:rPr>
          <w:rFonts w:cs="Times New Roman"/>
          <w:b/>
        </w:rPr>
        <w:lastRenderedPageBreak/>
        <w:t>Galvenā navigācija</w:t>
      </w:r>
    </w:p>
    <w:p w14:paraId="1278CD11" w14:textId="57E78C62" w:rsidR="009D41B1" w:rsidRPr="008A7681" w:rsidRDefault="3489205A" w:rsidP="009D41B1">
      <w:pPr>
        <w:pStyle w:val="ListParagraph"/>
        <w:ind w:left="360" w:firstLine="216"/>
        <w:rPr>
          <w:rFonts w:cs="Times New Roman"/>
        </w:rPr>
      </w:pPr>
      <w:r w:rsidRPr="008A7681">
        <w:rPr>
          <w:rFonts w:cs="Times New Roman"/>
        </w:rPr>
        <w:t>Dotā izvēlne atrodas mājaslapas pašā augšā (skat. 6.</w:t>
      </w:r>
      <w:r w:rsidR="00F8639B">
        <w:rPr>
          <w:rFonts w:cs="Times New Roman"/>
        </w:rPr>
        <w:t>2</w:t>
      </w:r>
      <w:r w:rsidRPr="008A7681">
        <w:rPr>
          <w:rFonts w:cs="Times New Roman"/>
        </w:rPr>
        <w:t>. att.) un kopā ar mājaslapas cepuri ir nemainīga lietotājam, atskaitot administrētu, pārvietojoties pa mājaslapu. Tā sevī iekļauj saites uz sākumlapu, pakalpojumiem, par mums sadaļu, atsauksmēm, profila sadaļu, kas tiek attēlot tikai pieslēgtiem lietotājiem, administratora sadaļu, kas tiek attēlota tikai administrātoriem un saite uz izrakstīšanos.</w:t>
      </w:r>
    </w:p>
    <w:p w14:paraId="7A365B80" w14:textId="47EA27D8" w:rsidR="009D41B1" w:rsidRPr="008A7681" w:rsidRDefault="009D41B1" w:rsidP="009D41B1">
      <w:pPr>
        <w:pStyle w:val="ListParagraph"/>
        <w:ind w:left="360" w:firstLine="216"/>
        <w:rPr>
          <w:rFonts w:cs="Times New Roman"/>
        </w:rPr>
      </w:pPr>
      <w:r w:rsidRPr="008A7681">
        <w:rPr>
          <w:rFonts w:cs="Times New Roman"/>
          <w:noProof/>
          <w:lang w:val="en-GB" w:eastAsia="en-GB" w:bidi="ar-SA"/>
        </w:rPr>
        <w:drawing>
          <wp:inline distT="0" distB="0" distL="0" distR="0" wp14:anchorId="66C09FDC" wp14:editId="4FF5B714">
            <wp:extent cx="5130351" cy="84996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5982" cy="860842"/>
                    </a:xfrm>
                    <a:prstGeom prst="rect">
                      <a:avLst/>
                    </a:prstGeom>
                  </pic:spPr>
                </pic:pic>
              </a:graphicData>
            </a:graphic>
          </wp:inline>
        </w:drawing>
      </w:r>
    </w:p>
    <w:p w14:paraId="4C96BDBF" w14:textId="413F28A7" w:rsidR="009D41B1" w:rsidRPr="008A7681" w:rsidRDefault="00444BC5" w:rsidP="009D41B1">
      <w:pPr>
        <w:pStyle w:val="ListParagraph"/>
        <w:ind w:left="1357"/>
        <w:jc w:val="center"/>
        <w:rPr>
          <w:rFonts w:cs="Times New Roman"/>
          <w:sz w:val="20"/>
          <w:szCs w:val="20"/>
        </w:rPr>
      </w:pPr>
      <w:r>
        <w:rPr>
          <w:rFonts w:cs="Times New Roman"/>
          <w:sz w:val="20"/>
          <w:szCs w:val="20"/>
        </w:rPr>
        <w:t>6.</w:t>
      </w:r>
      <w:r w:rsidR="00F8639B">
        <w:rPr>
          <w:rFonts w:cs="Times New Roman"/>
          <w:sz w:val="20"/>
          <w:szCs w:val="20"/>
        </w:rPr>
        <w:t>2</w:t>
      </w:r>
      <w:r>
        <w:rPr>
          <w:rFonts w:cs="Times New Roman"/>
          <w:sz w:val="20"/>
          <w:szCs w:val="20"/>
        </w:rPr>
        <w:t>. att. Galvenā navigācija</w:t>
      </w:r>
    </w:p>
    <w:p w14:paraId="2A0005B4" w14:textId="453CA9BD" w:rsidR="009D41B1" w:rsidRPr="008A7681" w:rsidRDefault="0078067C" w:rsidP="009D41B1">
      <w:pPr>
        <w:rPr>
          <w:rFonts w:cs="Times New Roman"/>
          <w:b/>
        </w:rPr>
      </w:pPr>
      <w:r w:rsidRPr="008A7681">
        <w:rPr>
          <w:rFonts w:cs="Times New Roman"/>
        </w:rPr>
        <w:tab/>
      </w:r>
      <w:r w:rsidRPr="008A7681">
        <w:rPr>
          <w:rFonts w:cs="Times New Roman"/>
          <w:b/>
        </w:rPr>
        <w:t>Pierakstīšanās</w:t>
      </w:r>
    </w:p>
    <w:p w14:paraId="43488776" w14:textId="45414F4B" w:rsidR="0078067C" w:rsidRPr="008A7681" w:rsidRDefault="0078067C" w:rsidP="009D41B1">
      <w:pPr>
        <w:rPr>
          <w:rFonts w:cs="Times New Roman"/>
        </w:rPr>
      </w:pPr>
      <w:r w:rsidRPr="008A7681">
        <w:rPr>
          <w:rFonts w:cs="Times New Roman"/>
        </w:rPr>
        <w:tab/>
        <w:t>Lapa kurā lietotājs ievadot savu e-pastu un paroli attiecīgajos laukos un nospiežot pogu pierakstīties var ienākt sistēmā (skat. 6.</w:t>
      </w:r>
      <w:r w:rsidR="00F8639B">
        <w:rPr>
          <w:rFonts w:cs="Times New Roman"/>
        </w:rPr>
        <w:t>3</w:t>
      </w:r>
      <w:r w:rsidRPr="008A7681">
        <w:rPr>
          <w:rFonts w:cs="Times New Roman"/>
        </w:rPr>
        <w:t>. att.), gadījumā, ja lietotājam nav profila, lapa ietver sevī saiti uz reģistrācijas formu. Pēc veiksmīgas pierakstīšanās lietotājs tiek pāradresēts uz skatīt profila informāciju sadaļu. Laukos ir realizēta datu pārbaude un nepareizas ievades gadījumos lietotājam tiks izvadīts attiecīg</w:t>
      </w:r>
      <w:r w:rsidR="00515C0A">
        <w:rPr>
          <w:rFonts w:cs="Times New Roman"/>
        </w:rPr>
        <w:t>ais paziņojums</w:t>
      </w:r>
      <w:r w:rsidRPr="008A7681">
        <w:rPr>
          <w:rFonts w:cs="Times New Roman"/>
        </w:rPr>
        <w:t>.</w:t>
      </w:r>
    </w:p>
    <w:p w14:paraId="5C415A40" w14:textId="10838B0A" w:rsidR="0078067C" w:rsidRPr="008A7681" w:rsidRDefault="0078067C" w:rsidP="0078067C">
      <w:pPr>
        <w:jc w:val="center"/>
        <w:rPr>
          <w:rFonts w:cs="Times New Roman"/>
        </w:rPr>
      </w:pPr>
      <w:r w:rsidRPr="008A7681">
        <w:rPr>
          <w:rFonts w:cs="Times New Roman"/>
          <w:noProof/>
          <w:lang w:val="en-GB" w:eastAsia="en-GB" w:bidi="ar-SA"/>
        </w:rPr>
        <w:drawing>
          <wp:inline distT="0" distB="0" distL="0" distR="0" wp14:anchorId="2E227E73" wp14:editId="637F708F">
            <wp:extent cx="4774301" cy="1807203"/>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4246" cy="1814753"/>
                    </a:xfrm>
                    <a:prstGeom prst="rect">
                      <a:avLst/>
                    </a:prstGeom>
                  </pic:spPr>
                </pic:pic>
              </a:graphicData>
            </a:graphic>
          </wp:inline>
        </w:drawing>
      </w:r>
    </w:p>
    <w:p w14:paraId="2F012052" w14:textId="64F58AAF" w:rsidR="0078067C" w:rsidRPr="008A7681" w:rsidRDefault="00444BC5" w:rsidP="0078067C">
      <w:pPr>
        <w:pStyle w:val="ListParagraph"/>
        <w:ind w:left="1357"/>
        <w:jc w:val="center"/>
        <w:rPr>
          <w:rFonts w:cs="Times New Roman"/>
          <w:sz w:val="20"/>
          <w:szCs w:val="20"/>
        </w:rPr>
      </w:pPr>
      <w:r>
        <w:rPr>
          <w:rFonts w:cs="Times New Roman"/>
          <w:sz w:val="20"/>
          <w:szCs w:val="20"/>
        </w:rPr>
        <w:t>6.</w:t>
      </w:r>
      <w:r w:rsidR="00F8639B">
        <w:rPr>
          <w:rFonts w:cs="Times New Roman"/>
          <w:sz w:val="20"/>
          <w:szCs w:val="20"/>
        </w:rPr>
        <w:t>3</w:t>
      </w:r>
      <w:r>
        <w:rPr>
          <w:rFonts w:cs="Times New Roman"/>
          <w:sz w:val="20"/>
          <w:szCs w:val="20"/>
        </w:rPr>
        <w:t>. att. Pieslēgšanās forma</w:t>
      </w:r>
    </w:p>
    <w:p w14:paraId="032B3590" w14:textId="28DD10FB" w:rsidR="0078067C" w:rsidRPr="008A7681" w:rsidRDefault="00235113" w:rsidP="00235113">
      <w:pPr>
        <w:rPr>
          <w:rFonts w:cs="Times New Roman"/>
          <w:b/>
        </w:rPr>
      </w:pPr>
      <w:r w:rsidRPr="008A7681">
        <w:rPr>
          <w:rFonts w:cs="Times New Roman"/>
        </w:rPr>
        <w:tab/>
      </w:r>
      <w:r w:rsidRPr="008A7681">
        <w:rPr>
          <w:rFonts w:cs="Times New Roman"/>
          <w:b/>
        </w:rPr>
        <w:t>Reģistrācijas forma</w:t>
      </w:r>
    </w:p>
    <w:p w14:paraId="43E12C20" w14:textId="472EB07C" w:rsidR="00235113" w:rsidRPr="008A7681" w:rsidRDefault="00235113" w:rsidP="00235113">
      <w:pPr>
        <w:rPr>
          <w:rFonts w:cs="Times New Roman"/>
        </w:rPr>
      </w:pPr>
      <w:r w:rsidRPr="008A7681">
        <w:rPr>
          <w:rFonts w:cs="Times New Roman"/>
        </w:rPr>
        <w:tab/>
      </w:r>
      <w:r w:rsidR="007E0FCF" w:rsidRPr="008A7681">
        <w:rPr>
          <w:rFonts w:cs="Times New Roman"/>
        </w:rPr>
        <w:t xml:space="preserve">Reģistrācijas formā (skat. </w:t>
      </w:r>
      <w:r w:rsidR="00F75BB7">
        <w:rPr>
          <w:rFonts w:cs="Times New Roman"/>
        </w:rPr>
        <w:t>1</w:t>
      </w:r>
      <w:r w:rsidR="007E0FCF" w:rsidRPr="008A7681">
        <w:rPr>
          <w:rFonts w:cs="Times New Roman"/>
        </w:rPr>
        <w:t>.</w:t>
      </w:r>
      <w:r w:rsidR="00F75BB7">
        <w:rPr>
          <w:rFonts w:cs="Times New Roman"/>
        </w:rPr>
        <w:t xml:space="preserve"> pielikums 6.</w:t>
      </w:r>
      <w:r w:rsidR="007E0FCF" w:rsidRPr="008A7681">
        <w:rPr>
          <w:rFonts w:cs="Times New Roman"/>
        </w:rPr>
        <w:t xml:space="preserve"> att.) ir atrodami ievadlauki, kurus ir nepieciešams aizpildīt lai veiksmīgi reģistrētos, obligātie lauki ir atzīmēti ar zvaigznīti, dotajā gadījumā visi lauki ir obligāti. Zem visiem ievadlaukiem ir atrodama poga reģistrēties, pēc kuras nospiešanas lauki tiek pārbaudīti.</w:t>
      </w:r>
    </w:p>
    <w:p w14:paraId="7C77AE90" w14:textId="7757564B" w:rsidR="007E0FCF" w:rsidRPr="008A7681" w:rsidRDefault="007E0FCF" w:rsidP="00235113">
      <w:pPr>
        <w:rPr>
          <w:rFonts w:cs="Times New Roman"/>
        </w:rPr>
      </w:pPr>
      <w:r w:rsidRPr="008A7681">
        <w:rPr>
          <w:rFonts w:cs="Times New Roman"/>
        </w:rPr>
        <w:tab/>
        <w:t>Ja kāds no ievadlaukiem ir aizpildīts nekorekti vai nav aizpildīts vispār tad zem attiecīgā lauka tiks izvadīts paziņojums ar attiecīgo kļūdu.</w:t>
      </w:r>
      <w:r w:rsidR="002239B3" w:rsidRPr="008A7681">
        <w:rPr>
          <w:rFonts w:cs="Times New Roman"/>
        </w:rPr>
        <w:t xml:space="preserve"> Pēc veiksmīgas reģistrācijas lietotājs tiek pāradresēts uz skatīt profila informāciju</w:t>
      </w:r>
    </w:p>
    <w:p w14:paraId="78385AA3" w14:textId="7A09D47E" w:rsidR="002239B3" w:rsidRDefault="002239B3" w:rsidP="00B86651">
      <w:pPr>
        <w:pStyle w:val="ListParagraph"/>
        <w:ind w:left="1357"/>
        <w:jc w:val="center"/>
        <w:rPr>
          <w:rFonts w:cs="Times New Roman"/>
          <w:sz w:val="20"/>
          <w:szCs w:val="20"/>
        </w:rPr>
      </w:pPr>
    </w:p>
    <w:p w14:paraId="6629E201" w14:textId="4A9E2AF3" w:rsidR="00F75BB7" w:rsidRDefault="00F75BB7" w:rsidP="00B86651">
      <w:pPr>
        <w:pStyle w:val="ListParagraph"/>
        <w:ind w:left="1357"/>
        <w:jc w:val="center"/>
        <w:rPr>
          <w:rFonts w:cs="Times New Roman"/>
          <w:sz w:val="20"/>
          <w:szCs w:val="20"/>
        </w:rPr>
      </w:pPr>
    </w:p>
    <w:p w14:paraId="30E283CB" w14:textId="77777777" w:rsidR="00F75BB7" w:rsidRPr="008A7681" w:rsidRDefault="00F75BB7" w:rsidP="00B86651">
      <w:pPr>
        <w:pStyle w:val="ListParagraph"/>
        <w:ind w:left="1357"/>
        <w:jc w:val="center"/>
        <w:rPr>
          <w:rFonts w:cs="Times New Roman"/>
          <w:sz w:val="20"/>
          <w:szCs w:val="20"/>
        </w:rPr>
      </w:pPr>
    </w:p>
    <w:p w14:paraId="010A7CF7" w14:textId="453054C7" w:rsidR="00B86651" w:rsidRPr="008A7681" w:rsidRDefault="002239B3" w:rsidP="002239B3">
      <w:pPr>
        <w:rPr>
          <w:rFonts w:cs="Times New Roman"/>
          <w:b/>
        </w:rPr>
      </w:pPr>
      <w:r w:rsidRPr="008A7681">
        <w:rPr>
          <w:rFonts w:cs="Times New Roman"/>
        </w:rPr>
        <w:lastRenderedPageBreak/>
        <w:tab/>
      </w:r>
      <w:r w:rsidRPr="008A7681">
        <w:rPr>
          <w:rFonts w:cs="Times New Roman"/>
          <w:b/>
        </w:rPr>
        <w:t>Profila sadaļa</w:t>
      </w:r>
    </w:p>
    <w:p w14:paraId="6A312484" w14:textId="2A4FEA51" w:rsidR="002239B3" w:rsidRPr="008A7681" w:rsidRDefault="002239B3" w:rsidP="002239B3">
      <w:pPr>
        <w:rPr>
          <w:rFonts w:cs="Times New Roman"/>
        </w:rPr>
      </w:pPr>
      <w:r w:rsidRPr="008A7681">
        <w:rPr>
          <w:rFonts w:cs="Times New Roman"/>
          <w:b/>
        </w:rPr>
        <w:tab/>
      </w:r>
      <w:r w:rsidRPr="008A7681">
        <w:rPr>
          <w:rFonts w:cs="Times New Roman"/>
        </w:rPr>
        <w:t xml:space="preserve">Profila sadaļa ir vieta kur lietotājs nonāk pēc veiksmīgas reģistrācijas vai </w:t>
      </w:r>
      <w:r w:rsidR="00D26016" w:rsidRPr="008A7681">
        <w:rPr>
          <w:rFonts w:cs="Times New Roman"/>
        </w:rPr>
        <w:t>pieslēgšanās</w:t>
      </w:r>
      <w:r w:rsidR="00727EF7" w:rsidRPr="008A7681">
        <w:rPr>
          <w:rFonts w:cs="Times New Roman"/>
        </w:rPr>
        <w:t xml:space="preserve"> (skat. 6.</w:t>
      </w:r>
      <w:r w:rsidR="00F8639B">
        <w:rPr>
          <w:rFonts w:cs="Times New Roman"/>
        </w:rPr>
        <w:t>4</w:t>
      </w:r>
      <w:r w:rsidR="00727EF7" w:rsidRPr="008A7681">
        <w:rPr>
          <w:rFonts w:cs="Times New Roman"/>
        </w:rPr>
        <w:t>.att. )</w:t>
      </w:r>
      <w:r w:rsidR="00D26016" w:rsidRPr="008A7681">
        <w:rPr>
          <w:rFonts w:cs="Times New Roman"/>
        </w:rPr>
        <w:t xml:space="preserve">. Profila sadaļas pirmā lapa ir skatīt profila informāciju, dotajā lapā var nospiest pogu rediģēt, lai izmanītu lietotāja pamata datus. </w:t>
      </w:r>
      <w:r w:rsidR="00727EF7" w:rsidRPr="008A7681">
        <w:rPr>
          <w:rFonts w:cs="Times New Roman"/>
        </w:rPr>
        <w:t>Zem profila pamatinformācijas lieliem sarkaniem burtiem ir saite uz paroles maiņu un zem tās ir iespēja dzēst profilu.</w:t>
      </w:r>
    </w:p>
    <w:p w14:paraId="74718C9E" w14:textId="5A679D92" w:rsidR="00727EF7" w:rsidRPr="008A7681" w:rsidRDefault="00727EF7" w:rsidP="002239B3">
      <w:pPr>
        <w:rPr>
          <w:rFonts w:cs="Times New Roman"/>
        </w:rPr>
      </w:pPr>
      <w:r w:rsidRPr="008A7681">
        <w:rPr>
          <w:rFonts w:cs="Times New Roman"/>
        </w:rPr>
        <w:tab/>
        <w:t>Pa kreisi no profila informācijas ir profila sadaļas iekšējā navigācija, kurā</w:t>
      </w:r>
      <w:r w:rsidR="00B80FCC">
        <w:rPr>
          <w:rFonts w:cs="Times New Roman"/>
        </w:rPr>
        <w:t xml:space="preserve"> ir saites uz tādām sadaļām kā – </w:t>
      </w:r>
    </w:p>
    <w:p w14:paraId="44F65BB5" w14:textId="4D567AB7" w:rsidR="00727EF7" w:rsidRPr="008A7681" w:rsidRDefault="00727EF7" w:rsidP="00727EF7">
      <w:pPr>
        <w:pStyle w:val="ListParagraph"/>
        <w:numPr>
          <w:ilvl w:val="0"/>
          <w:numId w:val="28"/>
        </w:numPr>
        <w:rPr>
          <w:rFonts w:cs="Times New Roman"/>
        </w:rPr>
      </w:pPr>
      <w:r w:rsidRPr="008A7681">
        <w:rPr>
          <w:rFonts w:cs="Times New Roman"/>
        </w:rPr>
        <w:t>Profila informācija, kur tiek attēloti dati par lietotāju.</w:t>
      </w:r>
    </w:p>
    <w:p w14:paraId="3B72DB8E" w14:textId="77660E94" w:rsidR="00727EF7" w:rsidRPr="008A7681" w:rsidRDefault="00727EF7" w:rsidP="00727EF7">
      <w:pPr>
        <w:pStyle w:val="ListParagraph"/>
        <w:numPr>
          <w:ilvl w:val="0"/>
          <w:numId w:val="28"/>
        </w:numPr>
        <w:rPr>
          <w:rFonts w:cs="Times New Roman"/>
        </w:rPr>
      </w:pPr>
      <w:r w:rsidRPr="008A7681">
        <w:rPr>
          <w:rFonts w:cs="Times New Roman"/>
        </w:rPr>
        <w:t>Manas mašīnas, lapa kurā tiek attēlotas lietotāja pievienotās mašīnas.</w:t>
      </w:r>
    </w:p>
    <w:p w14:paraId="214A32A9" w14:textId="177C386F" w:rsidR="00727EF7" w:rsidRPr="008A7681" w:rsidRDefault="00727EF7" w:rsidP="00727EF7">
      <w:pPr>
        <w:pStyle w:val="ListParagraph"/>
        <w:numPr>
          <w:ilvl w:val="0"/>
          <w:numId w:val="28"/>
        </w:numPr>
        <w:rPr>
          <w:rFonts w:cs="Times New Roman"/>
        </w:rPr>
      </w:pPr>
      <w:r w:rsidRPr="008A7681">
        <w:rPr>
          <w:rFonts w:cs="Times New Roman"/>
        </w:rPr>
        <w:t>Aktīvie pasūtījumi.</w:t>
      </w:r>
    </w:p>
    <w:p w14:paraId="138DA99B" w14:textId="1E0B65BC" w:rsidR="00727EF7" w:rsidRPr="008A7681" w:rsidRDefault="00727EF7" w:rsidP="00727EF7">
      <w:pPr>
        <w:pStyle w:val="ListParagraph"/>
        <w:numPr>
          <w:ilvl w:val="0"/>
          <w:numId w:val="28"/>
        </w:numPr>
        <w:rPr>
          <w:rFonts w:cs="Times New Roman"/>
        </w:rPr>
      </w:pPr>
      <w:r w:rsidRPr="008A7681">
        <w:rPr>
          <w:rFonts w:cs="Times New Roman"/>
        </w:rPr>
        <w:t>Pasūtījumu vēsture.</w:t>
      </w:r>
    </w:p>
    <w:p w14:paraId="364A9618" w14:textId="0AE1942B" w:rsidR="00727EF7" w:rsidRPr="008A7681" w:rsidRDefault="00727EF7" w:rsidP="00727EF7">
      <w:pPr>
        <w:pStyle w:val="ListParagraph"/>
        <w:numPr>
          <w:ilvl w:val="0"/>
          <w:numId w:val="28"/>
        </w:numPr>
        <w:rPr>
          <w:rFonts w:cs="Times New Roman"/>
        </w:rPr>
      </w:pPr>
      <w:r w:rsidRPr="008A7681">
        <w:rPr>
          <w:rFonts w:cs="Times New Roman"/>
        </w:rPr>
        <w:t>Mani komentāri, sadaļa kurā tiek attēlotas visas lietotāja atsauksmes.</w:t>
      </w:r>
    </w:p>
    <w:p w14:paraId="0AFDF936" w14:textId="490694D0" w:rsidR="00727EF7" w:rsidRPr="008A7681" w:rsidRDefault="00727EF7" w:rsidP="00727EF7">
      <w:pPr>
        <w:pStyle w:val="ListParagraph"/>
        <w:numPr>
          <w:ilvl w:val="0"/>
          <w:numId w:val="28"/>
        </w:numPr>
        <w:rPr>
          <w:rFonts w:cs="Times New Roman"/>
        </w:rPr>
      </w:pPr>
      <w:r w:rsidRPr="008A7681">
        <w:rPr>
          <w:rFonts w:cs="Times New Roman"/>
        </w:rPr>
        <w:t>Izrakstīšanās poga.</w:t>
      </w:r>
    </w:p>
    <w:p w14:paraId="28E1DCEE" w14:textId="6CBF1003" w:rsidR="00D26016" w:rsidRPr="008A7681" w:rsidRDefault="00727EF7" w:rsidP="00D26016">
      <w:pPr>
        <w:jc w:val="center"/>
        <w:rPr>
          <w:rFonts w:cs="Times New Roman"/>
        </w:rPr>
      </w:pPr>
      <w:r w:rsidRPr="008A7681">
        <w:rPr>
          <w:rFonts w:cs="Times New Roman"/>
          <w:noProof/>
          <w:lang w:val="en-GB" w:eastAsia="en-GB" w:bidi="ar-SA"/>
        </w:rPr>
        <w:drawing>
          <wp:inline distT="0" distB="0" distL="0" distR="0" wp14:anchorId="78D62C70" wp14:editId="175CED32">
            <wp:extent cx="4839037" cy="2430187"/>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618" cy="2436003"/>
                    </a:xfrm>
                    <a:prstGeom prst="rect">
                      <a:avLst/>
                    </a:prstGeom>
                  </pic:spPr>
                </pic:pic>
              </a:graphicData>
            </a:graphic>
          </wp:inline>
        </w:drawing>
      </w:r>
    </w:p>
    <w:p w14:paraId="4A397B74" w14:textId="6EA15B70" w:rsidR="00D26016" w:rsidRPr="008A7681" w:rsidRDefault="00444BC5" w:rsidP="00D26016">
      <w:pPr>
        <w:pStyle w:val="ListParagraph"/>
        <w:ind w:left="1357"/>
        <w:jc w:val="center"/>
        <w:rPr>
          <w:rFonts w:cs="Times New Roman"/>
          <w:sz w:val="20"/>
          <w:szCs w:val="20"/>
        </w:rPr>
      </w:pPr>
      <w:r>
        <w:rPr>
          <w:rFonts w:cs="Times New Roman"/>
          <w:sz w:val="20"/>
          <w:szCs w:val="20"/>
        </w:rPr>
        <w:t>6.</w:t>
      </w:r>
      <w:r w:rsidR="00F8639B">
        <w:rPr>
          <w:rFonts w:cs="Times New Roman"/>
          <w:sz w:val="20"/>
          <w:szCs w:val="20"/>
        </w:rPr>
        <w:t>4</w:t>
      </w:r>
      <w:r>
        <w:rPr>
          <w:rFonts w:cs="Times New Roman"/>
          <w:sz w:val="20"/>
          <w:szCs w:val="20"/>
        </w:rPr>
        <w:t>. att. Profila informācija</w:t>
      </w:r>
    </w:p>
    <w:p w14:paraId="005C7513" w14:textId="77777777" w:rsidR="00BC238B" w:rsidRPr="008A7681" w:rsidRDefault="00727EF7" w:rsidP="00727EF7">
      <w:pPr>
        <w:rPr>
          <w:rFonts w:cs="Times New Roman"/>
        </w:rPr>
      </w:pPr>
      <w:r w:rsidRPr="008A7681">
        <w:rPr>
          <w:rFonts w:cs="Times New Roman"/>
        </w:rPr>
        <w:tab/>
      </w:r>
    </w:p>
    <w:p w14:paraId="7CB3AFEE" w14:textId="685AD9A5" w:rsidR="00D26016" w:rsidRPr="008A7681" w:rsidRDefault="00727EF7" w:rsidP="00BC238B">
      <w:pPr>
        <w:ind w:firstLine="720"/>
        <w:rPr>
          <w:rFonts w:cs="Times New Roman"/>
          <w:b/>
        </w:rPr>
      </w:pPr>
      <w:r w:rsidRPr="008A7681">
        <w:rPr>
          <w:rFonts w:cs="Times New Roman"/>
          <w:b/>
        </w:rPr>
        <w:t>Profila sadaļas apakšnodaļa - manas mašīnas</w:t>
      </w:r>
    </w:p>
    <w:p w14:paraId="0B5FB830" w14:textId="71CED172" w:rsidR="00171A37" w:rsidRPr="008A7681" w:rsidRDefault="00727EF7" w:rsidP="00727EF7">
      <w:pPr>
        <w:rPr>
          <w:rFonts w:cs="Times New Roman"/>
        </w:rPr>
      </w:pPr>
      <w:r w:rsidRPr="008A7681">
        <w:rPr>
          <w:rFonts w:cs="Times New Roman"/>
          <w:b/>
        </w:rPr>
        <w:tab/>
      </w:r>
      <w:r w:rsidRPr="008A7681">
        <w:rPr>
          <w:rFonts w:cs="Times New Roman"/>
        </w:rPr>
        <w:t xml:space="preserve">Dotajā nodaļā var redzēt lietotāja </w:t>
      </w:r>
      <w:r w:rsidR="00171A37" w:rsidRPr="008A7681">
        <w:rPr>
          <w:rFonts w:cs="Times New Roman"/>
        </w:rPr>
        <w:t xml:space="preserve">pievienotās mašīnas (skat. </w:t>
      </w:r>
      <w:r w:rsidR="00F75BB7">
        <w:rPr>
          <w:rFonts w:cs="Times New Roman"/>
        </w:rPr>
        <w:t>1</w:t>
      </w:r>
      <w:r w:rsidR="00171A37" w:rsidRPr="008A7681">
        <w:rPr>
          <w:rFonts w:cs="Times New Roman"/>
        </w:rPr>
        <w:t>.</w:t>
      </w:r>
      <w:r w:rsidR="00F75BB7">
        <w:rPr>
          <w:rFonts w:cs="Times New Roman"/>
        </w:rPr>
        <w:t xml:space="preserve"> pielikums 7.</w:t>
      </w:r>
      <w:r w:rsidR="00171A37" w:rsidRPr="008A7681">
        <w:rPr>
          <w:rFonts w:cs="Times New Roman"/>
        </w:rPr>
        <w:t xml:space="preserve"> att. ), tās ir nepieciešams pievienot, lai būtu iespējams vēlāk veikt pieteikumu uz pakalpojumu. Mašīnas dati ir sakārtoti tabulā, pirmspēdējais lauks tabulā ir saite uz mašīnas informācijas rediģēšanu un pēdējais lauks tabulā ir poga mašīnas dzēšanai. Sadaļas augšā savukārt var redzēt pogo pievienot mašīnu kura vedīs uz mašīnas pievienošanas formu.</w:t>
      </w:r>
    </w:p>
    <w:p w14:paraId="2179BBA0" w14:textId="6E3C3173" w:rsidR="0078067C" w:rsidRPr="008A7681" w:rsidRDefault="0078067C" w:rsidP="0078067C">
      <w:pPr>
        <w:jc w:val="center"/>
        <w:rPr>
          <w:rFonts w:cs="Times New Roman"/>
        </w:rPr>
      </w:pPr>
    </w:p>
    <w:p w14:paraId="7D077044" w14:textId="2720416B" w:rsidR="009D41B1" w:rsidRDefault="009D41B1" w:rsidP="003F602D">
      <w:pPr>
        <w:rPr>
          <w:rFonts w:cs="Times New Roman"/>
        </w:rPr>
      </w:pPr>
    </w:p>
    <w:p w14:paraId="1B7A6976" w14:textId="6E7BF3BD" w:rsidR="00F75BB7" w:rsidRDefault="00F75BB7" w:rsidP="003F602D">
      <w:pPr>
        <w:rPr>
          <w:rFonts w:cs="Times New Roman"/>
        </w:rPr>
      </w:pPr>
    </w:p>
    <w:p w14:paraId="2442960B" w14:textId="77777777" w:rsidR="00F75BB7" w:rsidRPr="008A7681" w:rsidRDefault="00F75BB7" w:rsidP="003F602D">
      <w:pPr>
        <w:rPr>
          <w:rFonts w:cs="Times New Roman"/>
        </w:rPr>
      </w:pPr>
    </w:p>
    <w:p w14:paraId="2B916599" w14:textId="706F6D6F" w:rsidR="003F602D" w:rsidRPr="008A7681" w:rsidRDefault="003F602D" w:rsidP="003F602D">
      <w:pPr>
        <w:rPr>
          <w:rFonts w:cs="Times New Roman"/>
          <w:b/>
        </w:rPr>
      </w:pPr>
      <w:r w:rsidRPr="008A7681">
        <w:rPr>
          <w:rFonts w:cs="Times New Roman"/>
        </w:rPr>
        <w:lastRenderedPageBreak/>
        <w:tab/>
      </w:r>
      <w:r w:rsidRPr="008A7681">
        <w:rPr>
          <w:rFonts w:cs="Times New Roman"/>
          <w:b/>
        </w:rPr>
        <w:t>Mašīnas pievienošanas forma</w:t>
      </w:r>
    </w:p>
    <w:p w14:paraId="7DC641AB" w14:textId="0E68E4BB" w:rsidR="003F602D" w:rsidRPr="008A7681" w:rsidRDefault="003F602D" w:rsidP="3489205A">
      <w:pPr>
        <w:rPr>
          <w:rFonts w:cs="Times New Roman"/>
        </w:rPr>
      </w:pPr>
      <w:r w:rsidRPr="008A7681">
        <w:rPr>
          <w:rFonts w:cs="Times New Roman"/>
          <w:b/>
        </w:rPr>
        <w:tab/>
      </w:r>
      <w:r w:rsidRPr="008A7681">
        <w:rPr>
          <w:rFonts w:cs="Times New Roman"/>
        </w:rPr>
        <w:t>Mašīnas pievienošanas form</w:t>
      </w:r>
      <w:r w:rsidR="00BC238B" w:rsidRPr="008A7681">
        <w:rPr>
          <w:rFonts w:cs="Times New Roman"/>
        </w:rPr>
        <w:t>ā (skat. 6.</w:t>
      </w:r>
      <w:r w:rsidR="00F8639B">
        <w:rPr>
          <w:rFonts w:cs="Times New Roman"/>
        </w:rPr>
        <w:t>5</w:t>
      </w:r>
      <w:r w:rsidR="00BC238B" w:rsidRPr="008A7681">
        <w:rPr>
          <w:rFonts w:cs="Times New Roman"/>
        </w:rPr>
        <w:t xml:space="preserve">. att.) ir atrodami ievadlauki kurus lietotājam ir nepieciešams aizpildīt, lai pievienotu savu mašīnu. Ievadlauki ir sadalīti divās grupās – obligātie un neobligātie ievadlauki. Obligātie ievadlauki tiek atzīmēti ar zvaigznīti, kamēr neobligātie ievadlauki nekā netiek atsevišķi atzīmēti. Apakšā viņiem atrodas poga pievienot, pēc kuras nospiešanas lauki tiek pārbaudīti, kļūdas gadījumā tiek izvadīts paziņojums zem attiecīgajiem laukiem, pretējā gadījumā lietotājs tiek pāradresēts uz sadaļu “manas mašīnas”. </w:t>
      </w:r>
    </w:p>
    <w:p w14:paraId="1232BEF2" w14:textId="549C977B" w:rsidR="003F602D" w:rsidRPr="008A7681" w:rsidRDefault="003F602D" w:rsidP="003F602D">
      <w:pPr>
        <w:rPr>
          <w:rFonts w:cs="Times New Roman"/>
        </w:rPr>
      </w:pPr>
      <w:r w:rsidRPr="008A7681">
        <w:rPr>
          <w:rFonts w:cs="Times New Roman"/>
          <w:b/>
        </w:rPr>
        <w:tab/>
      </w:r>
    </w:p>
    <w:p w14:paraId="6EA3D9BB" w14:textId="18BDD6EB" w:rsidR="003F602D" w:rsidRPr="008A7681" w:rsidRDefault="003F602D" w:rsidP="003F602D">
      <w:pPr>
        <w:jc w:val="center"/>
        <w:rPr>
          <w:rFonts w:cs="Times New Roman"/>
        </w:rPr>
      </w:pPr>
      <w:r w:rsidRPr="008A7681">
        <w:rPr>
          <w:rFonts w:cs="Times New Roman"/>
          <w:noProof/>
          <w:lang w:val="en-GB" w:eastAsia="en-GB" w:bidi="ar-SA"/>
        </w:rPr>
        <w:drawing>
          <wp:inline distT="0" distB="0" distL="0" distR="0" wp14:anchorId="45EAB090" wp14:editId="58832CD9">
            <wp:extent cx="4961866" cy="4110824"/>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9195" cy="4133466"/>
                    </a:xfrm>
                    <a:prstGeom prst="rect">
                      <a:avLst/>
                    </a:prstGeom>
                  </pic:spPr>
                </pic:pic>
              </a:graphicData>
            </a:graphic>
          </wp:inline>
        </w:drawing>
      </w:r>
    </w:p>
    <w:p w14:paraId="5665F492" w14:textId="1E544C8C" w:rsidR="003F602D" w:rsidRPr="008A7681" w:rsidRDefault="003F602D" w:rsidP="003F602D">
      <w:pPr>
        <w:pStyle w:val="ListParagraph"/>
        <w:ind w:left="1357"/>
        <w:jc w:val="center"/>
        <w:rPr>
          <w:rFonts w:cs="Times New Roman"/>
          <w:sz w:val="20"/>
          <w:szCs w:val="20"/>
        </w:rPr>
      </w:pPr>
      <w:r w:rsidRPr="008A7681">
        <w:rPr>
          <w:rFonts w:cs="Times New Roman"/>
          <w:sz w:val="20"/>
          <w:szCs w:val="20"/>
        </w:rPr>
        <w:t>6.</w:t>
      </w:r>
      <w:r w:rsidR="00F8639B">
        <w:rPr>
          <w:rFonts w:cs="Times New Roman"/>
          <w:sz w:val="20"/>
          <w:szCs w:val="20"/>
        </w:rPr>
        <w:t>5</w:t>
      </w:r>
      <w:r w:rsidRPr="008A7681">
        <w:rPr>
          <w:rFonts w:cs="Times New Roman"/>
          <w:sz w:val="20"/>
          <w:szCs w:val="20"/>
        </w:rPr>
        <w:t>. a</w:t>
      </w:r>
      <w:r w:rsidR="00444BC5">
        <w:rPr>
          <w:rFonts w:cs="Times New Roman"/>
          <w:sz w:val="20"/>
          <w:szCs w:val="20"/>
        </w:rPr>
        <w:t>tt. Mašīnas pievienošanas forma</w:t>
      </w:r>
    </w:p>
    <w:p w14:paraId="004FE41C" w14:textId="15A4CDB3" w:rsidR="003F602D" w:rsidRPr="008A7681" w:rsidRDefault="004C0662" w:rsidP="003F602D">
      <w:pPr>
        <w:rPr>
          <w:rFonts w:cs="Times New Roman"/>
          <w:b/>
        </w:rPr>
      </w:pPr>
      <w:r w:rsidRPr="008A7681">
        <w:rPr>
          <w:rFonts w:cs="Times New Roman"/>
        </w:rPr>
        <w:tab/>
      </w:r>
      <w:r w:rsidRPr="008A7681">
        <w:rPr>
          <w:rFonts w:cs="Times New Roman"/>
          <w:b/>
        </w:rPr>
        <w:t>Visu pakalpojumu apskates lapa</w:t>
      </w:r>
    </w:p>
    <w:p w14:paraId="6E73FD07" w14:textId="686FEEBC" w:rsidR="004C0662" w:rsidRPr="008A7681" w:rsidRDefault="004C0662" w:rsidP="003F602D">
      <w:pPr>
        <w:rPr>
          <w:rFonts w:cs="Times New Roman"/>
        </w:rPr>
      </w:pPr>
      <w:r w:rsidRPr="008A7681">
        <w:rPr>
          <w:rFonts w:cs="Times New Roman"/>
        </w:rPr>
        <w:tab/>
        <w:t xml:space="preserve">Nonākot pakalpojumu sadaļā lietotājs var redzēt visus pieejamos </w:t>
      </w:r>
      <w:r w:rsidR="00F75BB7">
        <w:rPr>
          <w:rFonts w:cs="Times New Roman"/>
        </w:rPr>
        <w:t>uzņēmumu pakalpojumus (skat. 1</w:t>
      </w:r>
      <w:r w:rsidRPr="008A7681">
        <w:rPr>
          <w:rFonts w:cs="Times New Roman"/>
        </w:rPr>
        <w:t>.</w:t>
      </w:r>
      <w:r w:rsidR="00F75BB7">
        <w:rPr>
          <w:rFonts w:cs="Times New Roman"/>
        </w:rPr>
        <w:t xml:space="preserve"> pielikums 8.</w:t>
      </w:r>
      <w:r w:rsidRPr="008A7681">
        <w:rPr>
          <w:rFonts w:cs="Times New Roman"/>
        </w:rPr>
        <w:t xml:space="preserve"> att. ), pakalpojumu ir sakārtoti kartiņās ar bildi un mazliet informācijas par pakalpojumu un pogu ar saiti uz sīkākas informācijas apskati, uzvelkot kursoru virs kāda no viņiem, tas tiek izcelts ar ēnām.</w:t>
      </w:r>
    </w:p>
    <w:p w14:paraId="7C6804FA" w14:textId="6E76AED2" w:rsidR="004C0662" w:rsidRPr="008A7681" w:rsidRDefault="004C0662" w:rsidP="004C0662">
      <w:pPr>
        <w:pStyle w:val="ListParagraph"/>
        <w:ind w:left="1357"/>
        <w:jc w:val="center"/>
        <w:rPr>
          <w:rFonts w:cs="Times New Roman"/>
          <w:sz w:val="20"/>
          <w:szCs w:val="20"/>
        </w:rPr>
      </w:pPr>
    </w:p>
    <w:p w14:paraId="5630A8D6" w14:textId="5D1F6933" w:rsidR="004C0662" w:rsidRPr="008A7681" w:rsidRDefault="004C0662" w:rsidP="3489205A">
      <w:pPr>
        <w:rPr>
          <w:rFonts w:cs="Times New Roman"/>
          <w:b/>
          <w:bCs/>
        </w:rPr>
      </w:pPr>
      <w:r w:rsidRPr="008A7681">
        <w:rPr>
          <w:rFonts w:cs="Times New Roman"/>
        </w:rPr>
        <w:tab/>
      </w:r>
      <w:r w:rsidRPr="008A7681">
        <w:rPr>
          <w:rFonts w:cs="Times New Roman"/>
          <w:b/>
          <w:bCs/>
        </w:rPr>
        <w:t>Pakalpojuma informācijas apskates lapa</w:t>
      </w:r>
    </w:p>
    <w:p w14:paraId="157E0D89" w14:textId="7E9062DA" w:rsidR="004C0662" w:rsidRPr="008A7681" w:rsidRDefault="004C0662" w:rsidP="004C0662">
      <w:pPr>
        <w:rPr>
          <w:rFonts w:cs="Times New Roman"/>
        </w:rPr>
      </w:pPr>
      <w:r w:rsidRPr="008A7681">
        <w:rPr>
          <w:rFonts w:cs="Times New Roman"/>
        </w:rPr>
        <w:tab/>
        <w:t>Nospiežot uz pogu skatīties vairāk sadaļā visu pakalpojumu apskate, lietotājs nonāk lapā skatīt pakalpojuma informāciju (skat. 6.</w:t>
      </w:r>
      <w:r w:rsidR="00F8639B">
        <w:rPr>
          <w:rFonts w:cs="Times New Roman"/>
        </w:rPr>
        <w:t>6</w:t>
      </w:r>
      <w:r w:rsidRPr="008A7681">
        <w:rPr>
          <w:rFonts w:cs="Times New Roman"/>
        </w:rPr>
        <w:t xml:space="preserve">. att.). Dotajā lapā lietotājs var redzēt </w:t>
      </w:r>
      <w:r w:rsidR="00DA6E50" w:rsidRPr="008A7681">
        <w:rPr>
          <w:rFonts w:cs="Times New Roman"/>
        </w:rPr>
        <w:t xml:space="preserve">sīkāku informāciju par pakalpojumu, kas neietverot jau zināmo informāciju no kartiņas iepriekšējā </w:t>
      </w:r>
      <w:r w:rsidR="00DA6E50" w:rsidRPr="008A7681">
        <w:rPr>
          <w:rFonts w:cs="Times New Roman"/>
        </w:rPr>
        <w:lastRenderedPageBreak/>
        <w:t>sadaļa ietver sevī pamatīgu pakalpojuma aprakstu un lietotāju rakstītās atsauksmes par doto pakalpojumu. Kā arī ir pieejama iespēja pasūtīt doto pakalpojumu nospiežot attiecīgo pogu un pievienot savu atsauksmi zemāk komentāru sadaļā nospiežot pogu pievienot atsauksmi.</w:t>
      </w:r>
    </w:p>
    <w:p w14:paraId="65DFF96D" w14:textId="08E41546" w:rsidR="00DA6E50" w:rsidRPr="008A7681" w:rsidRDefault="00DA6E50" w:rsidP="00DA6E50">
      <w:pPr>
        <w:jc w:val="center"/>
        <w:rPr>
          <w:rFonts w:cs="Times New Roman"/>
        </w:rPr>
      </w:pPr>
      <w:r w:rsidRPr="008A7681">
        <w:rPr>
          <w:rFonts w:cs="Times New Roman"/>
          <w:noProof/>
          <w:lang w:val="en-GB" w:eastAsia="en-GB" w:bidi="ar-SA"/>
        </w:rPr>
        <w:drawing>
          <wp:inline distT="0" distB="0" distL="0" distR="0" wp14:anchorId="251EAE47" wp14:editId="695D2DB8">
            <wp:extent cx="3705308" cy="35435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1565" cy="3549552"/>
                    </a:xfrm>
                    <a:prstGeom prst="rect">
                      <a:avLst/>
                    </a:prstGeom>
                  </pic:spPr>
                </pic:pic>
              </a:graphicData>
            </a:graphic>
          </wp:inline>
        </w:drawing>
      </w:r>
    </w:p>
    <w:p w14:paraId="681CBFBE" w14:textId="4AD8BE4F" w:rsidR="00DA6E50" w:rsidRPr="008A7681" w:rsidRDefault="00DA6E50" w:rsidP="00DA6E50">
      <w:pPr>
        <w:pStyle w:val="ListParagraph"/>
        <w:ind w:left="1357"/>
        <w:jc w:val="center"/>
        <w:rPr>
          <w:rFonts w:cs="Times New Roman"/>
          <w:sz w:val="20"/>
          <w:szCs w:val="20"/>
        </w:rPr>
      </w:pPr>
      <w:r w:rsidRPr="008A7681">
        <w:rPr>
          <w:rFonts w:cs="Times New Roman"/>
          <w:sz w:val="20"/>
          <w:szCs w:val="20"/>
        </w:rPr>
        <w:t>6.</w:t>
      </w:r>
      <w:r w:rsidR="00F8639B">
        <w:rPr>
          <w:rFonts w:cs="Times New Roman"/>
          <w:sz w:val="20"/>
          <w:szCs w:val="20"/>
        </w:rPr>
        <w:t>6</w:t>
      </w:r>
      <w:r w:rsidRPr="008A7681">
        <w:rPr>
          <w:rFonts w:cs="Times New Roman"/>
          <w:sz w:val="20"/>
          <w:szCs w:val="20"/>
        </w:rPr>
        <w:t>. att</w:t>
      </w:r>
      <w:r w:rsidR="00444BC5">
        <w:rPr>
          <w:rFonts w:cs="Times New Roman"/>
          <w:sz w:val="20"/>
          <w:szCs w:val="20"/>
        </w:rPr>
        <w:t>. Pakalpojuma informācijas lapa</w:t>
      </w:r>
    </w:p>
    <w:p w14:paraId="3110E095" w14:textId="77777777" w:rsidR="00DA6E50" w:rsidRPr="008A7681" w:rsidRDefault="00DA6E50" w:rsidP="00DA6E50">
      <w:pPr>
        <w:jc w:val="center"/>
        <w:rPr>
          <w:rFonts w:cs="Times New Roman"/>
        </w:rPr>
      </w:pPr>
    </w:p>
    <w:p w14:paraId="6DE4336C" w14:textId="269DFB18" w:rsidR="004C0662" w:rsidRPr="008A7681" w:rsidRDefault="00DA6E50" w:rsidP="00DA6E50">
      <w:pPr>
        <w:rPr>
          <w:rFonts w:cs="Times New Roman"/>
          <w:b/>
        </w:rPr>
      </w:pPr>
      <w:r w:rsidRPr="008A7681">
        <w:rPr>
          <w:rFonts w:cs="Times New Roman"/>
        </w:rPr>
        <w:tab/>
      </w:r>
      <w:r w:rsidRPr="008A7681">
        <w:rPr>
          <w:rFonts w:cs="Times New Roman"/>
          <w:b/>
        </w:rPr>
        <w:t>Pakalpojuma pieteikšana</w:t>
      </w:r>
    </w:p>
    <w:p w14:paraId="15B6A036" w14:textId="386A1A08" w:rsidR="00DA6E50" w:rsidRPr="008A7681" w:rsidRDefault="00DA6E50" w:rsidP="00DA6E50">
      <w:pPr>
        <w:rPr>
          <w:rFonts w:cs="Times New Roman"/>
        </w:rPr>
      </w:pPr>
      <w:r w:rsidRPr="008A7681">
        <w:rPr>
          <w:rFonts w:cs="Times New Roman"/>
        </w:rPr>
        <w:tab/>
        <w:t xml:space="preserve">Lietotājam pēc pakalpojuma rūpīgas izskatīšanas un pogas pasūtīt nospiešanas, lietotājs nonāk pieteikuma lapā (skat. </w:t>
      </w:r>
      <w:r w:rsidR="00F75BB7">
        <w:rPr>
          <w:rFonts w:cs="Times New Roman"/>
        </w:rPr>
        <w:t>1</w:t>
      </w:r>
      <w:r w:rsidRPr="008A7681">
        <w:rPr>
          <w:rFonts w:cs="Times New Roman"/>
        </w:rPr>
        <w:t>.</w:t>
      </w:r>
      <w:r w:rsidR="00F75BB7">
        <w:rPr>
          <w:rFonts w:cs="Times New Roman"/>
        </w:rPr>
        <w:t xml:space="preserve"> pielikums 9</w:t>
      </w:r>
      <w:r w:rsidRPr="008A7681">
        <w:rPr>
          <w:rFonts w:cs="Times New Roman"/>
        </w:rPr>
        <w:t xml:space="preserve"> att.). Dotajā lapā lietotājam ir jāizvēlas no pirmās izvēlnes, kādai mašīnai viņš vēlas pieteikt doto pakalpojumu</w:t>
      </w:r>
      <w:r w:rsidR="00A356BD" w:rsidRPr="008A7681">
        <w:rPr>
          <w:rFonts w:cs="Times New Roman"/>
        </w:rPr>
        <w:t xml:space="preserve"> izvēloties mašīnu no iepriekš pievienoto mašīnu saraksta, gadījumā, ja nebūs pievienota neviena mašīna lietotājam tiks piedāvāta saite kurai sekojot tas nonāks lapā ar mašīnas pievienošanu. Otrā ievade ir datuma izvēle, kurā lietotājs vēlas atvest savu mašīnu uz servisu priekš apkalpes. Lai pabeigtu pieteikumu lietotājam ir jānospiež poga apstiprināt pasūtījumu, kas atrodas tieši zem ievades laukiem. Gadījumā, ja kādā no izvēlēm nekas netika ievadīts, vai tika ievadīti neparedzēti dati caur neparedzētām metodēm, lietotājam tiks izvadīts paziņojums zem attiecīgā lauka. Pēc veiksmīgas pieteikšanas lietotājs tiek pāradresēts uz aktīvo pasūtījumu sadaļu</w:t>
      </w:r>
      <w:r w:rsidR="00DB5DAF">
        <w:rPr>
          <w:rFonts w:cs="Times New Roman"/>
        </w:rPr>
        <w:t xml:space="preserve"> </w:t>
      </w:r>
      <w:r w:rsidR="00A356BD" w:rsidRPr="008A7681">
        <w:rPr>
          <w:rFonts w:cs="Times New Roman"/>
        </w:rPr>
        <w:t>(</w:t>
      </w:r>
      <w:r w:rsidR="00F75BB7" w:rsidRPr="008A7681">
        <w:rPr>
          <w:rFonts w:cs="Times New Roman"/>
        </w:rPr>
        <w:t xml:space="preserve">skat. </w:t>
      </w:r>
      <w:r w:rsidR="00F75BB7">
        <w:rPr>
          <w:rFonts w:cs="Times New Roman"/>
        </w:rPr>
        <w:t>1</w:t>
      </w:r>
      <w:r w:rsidR="00F75BB7" w:rsidRPr="008A7681">
        <w:rPr>
          <w:rFonts w:cs="Times New Roman"/>
        </w:rPr>
        <w:t>.</w:t>
      </w:r>
      <w:r w:rsidR="00F75BB7">
        <w:rPr>
          <w:rFonts w:cs="Times New Roman"/>
        </w:rPr>
        <w:t xml:space="preserve"> pielikums 10</w:t>
      </w:r>
      <w:r w:rsidR="00F75BB7" w:rsidRPr="008A7681">
        <w:rPr>
          <w:rFonts w:cs="Times New Roman"/>
        </w:rPr>
        <w:t xml:space="preserve"> att.</w:t>
      </w:r>
      <w:r w:rsidR="00A356BD" w:rsidRPr="008A7681">
        <w:rPr>
          <w:rFonts w:cs="Times New Roman"/>
        </w:rPr>
        <w:t>). Aktīvo pasūtījumu lapa praktiski neatšķiras no pasūtījumu vēstures lapas ar to vien atšķirību, ka pasūtījumu vēstures lapā ir ieejams apskatīt atskaites pabeigtiem pasūtījumiem, kuriem administrators doto atskaiti ir sagatavojis.</w:t>
      </w:r>
    </w:p>
    <w:p w14:paraId="625793F8" w14:textId="50F16E1D" w:rsidR="000C1378" w:rsidRDefault="000C1378" w:rsidP="00A356BD">
      <w:pPr>
        <w:pStyle w:val="ListParagraph"/>
        <w:ind w:left="0"/>
        <w:jc w:val="center"/>
        <w:rPr>
          <w:rFonts w:cs="Times New Roman"/>
          <w:sz w:val="20"/>
          <w:szCs w:val="20"/>
        </w:rPr>
      </w:pPr>
    </w:p>
    <w:p w14:paraId="591A23F4" w14:textId="678E2E21" w:rsidR="00F75BB7" w:rsidRDefault="00F75BB7" w:rsidP="00A356BD">
      <w:pPr>
        <w:pStyle w:val="ListParagraph"/>
        <w:ind w:left="0"/>
        <w:jc w:val="center"/>
        <w:rPr>
          <w:rFonts w:cs="Times New Roman"/>
          <w:sz w:val="20"/>
          <w:szCs w:val="20"/>
        </w:rPr>
      </w:pPr>
    </w:p>
    <w:p w14:paraId="548C94C9" w14:textId="77777777" w:rsidR="00F75BB7" w:rsidRPr="008A7681" w:rsidRDefault="00F75BB7" w:rsidP="00A356BD">
      <w:pPr>
        <w:pStyle w:val="ListParagraph"/>
        <w:ind w:left="0"/>
        <w:jc w:val="center"/>
        <w:rPr>
          <w:rFonts w:cs="Times New Roman"/>
          <w:sz w:val="20"/>
          <w:szCs w:val="20"/>
        </w:rPr>
      </w:pPr>
    </w:p>
    <w:p w14:paraId="5DF29B47" w14:textId="11AFF805" w:rsidR="00DA6E50" w:rsidRPr="008A7681" w:rsidRDefault="000C1378" w:rsidP="000C1378">
      <w:pPr>
        <w:rPr>
          <w:rFonts w:cs="Times New Roman"/>
          <w:b/>
        </w:rPr>
      </w:pPr>
      <w:r w:rsidRPr="008A7681">
        <w:rPr>
          <w:rFonts w:cs="Times New Roman"/>
        </w:rPr>
        <w:lastRenderedPageBreak/>
        <w:tab/>
      </w:r>
      <w:r w:rsidRPr="008A7681">
        <w:rPr>
          <w:rFonts w:cs="Times New Roman"/>
          <w:b/>
        </w:rPr>
        <w:t>Atsauksmju apskate</w:t>
      </w:r>
    </w:p>
    <w:p w14:paraId="53C51A82" w14:textId="7D4B468F" w:rsidR="000C1378" w:rsidRPr="008A7681" w:rsidRDefault="000C1378" w:rsidP="000C1378">
      <w:pPr>
        <w:rPr>
          <w:rFonts w:cs="Times New Roman"/>
        </w:rPr>
      </w:pPr>
      <w:r w:rsidRPr="008A7681">
        <w:rPr>
          <w:rFonts w:cs="Times New Roman"/>
        </w:rPr>
        <w:tab/>
        <w:t>Dotajā sadaļā lietotājs var redzēt apstiprinātās atsauksmes</w:t>
      </w:r>
      <w:r w:rsidR="00F8639B">
        <w:rPr>
          <w:rFonts w:cs="Times New Roman"/>
        </w:rPr>
        <w:t xml:space="preserve"> par uzņēmumu kopumā (skat. 6.7</w:t>
      </w:r>
      <w:r w:rsidRPr="008A7681">
        <w:rPr>
          <w:rFonts w:cs="Times New Roman"/>
        </w:rPr>
        <w:t xml:space="preserve">. att. ). Lapas augšā var redzēt kopējo uzņēmuma reitingu, kas tiek rēķināts no visu apstiprināto atsauksmju reitingiem un blakus tiek attēlots atsauksmju skaits. Pa labi no skaitļiem var redzēt pogu kurai sekojot lietotājs nonāks atsauksmes rakstīšanas sadaļā, kurā viņš varēs padalīties ar savu viedokli, kas tiks attēlots pie pārējiem dotajā sadaļā. </w:t>
      </w:r>
    </w:p>
    <w:p w14:paraId="73381CA5" w14:textId="69ABD926" w:rsidR="000C1378" w:rsidRPr="008A7681" w:rsidRDefault="000C1378" w:rsidP="000C1378">
      <w:pPr>
        <w:rPr>
          <w:rFonts w:cs="Times New Roman"/>
        </w:rPr>
      </w:pPr>
      <w:r w:rsidRPr="008A7681">
        <w:rPr>
          <w:rFonts w:cs="Times New Roman"/>
        </w:rPr>
        <w:tab/>
        <w:t>Atsauksmes tiek attēlotas vizuāli atdalot reitingu autoru un sarakstīšanas datumu ar pašu atsauksmi. Tās autora vārds tiek attēlots tikai gadījumā, ja atsauksmes rakstīšanas stadijā lietotājs ir atzīmējis, ka nevēlas būt anonīms, pretējā gadījumā, tā vārds tiek attēlots, kā  “Anonyme User”.</w:t>
      </w:r>
    </w:p>
    <w:p w14:paraId="088CC60F" w14:textId="10924F3C" w:rsidR="000C1378" w:rsidRPr="008A7681" w:rsidRDefault="000C1378" w:rsidP="000C1378">
      <w:pPr>
        <w:jc w:val="center"/>
        <w:rPr>
          <w:rFonts w:cs="Times New Roman"/>
        </w:rPr>
      </w:pPr>
      <w:r w:rsidRPr="008A7681">
        <w:rPr>
          <w:rFonts w:cs="Times New Roman"/>
          <w:noProof/>
          <w:lang w:val="en-GB" w:eastAsia="en-GB" w:bidi="ar-SA"/>
        </w:rPr>
        <w:drawing>
          <wp:inline distT="0" distB="0" distL="0" distR="0" wp14:anchorId="056C95B4" wp14:editId="6EF6554B">
            <wp:extent cx="4564049" cy="311363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1248" cy="3118546"/>
                    </a:xfrm>
                    <a:prstGeom prst="rect">
                      <a:avLst/>
                    </a:prstGeom>
                  </pic:spPr>
                </pic:pic>
              </a:graphicData>
            </a:graphic>
          </wp:inline>
        </w:drawing>
      </w:r>
    </w:p>
    <w:p w14:paraId="0326AAFB" w14:textId="6DAFEF2C" w:rsidR="000C1378" w:rsidRPr="008A7681" w:rsidRDefault="00444BC5" w:rsidP="000C1378">
      <w:pPr>
        <w:pStyle w:val="ListParagraph"/>
        <w:ind w:left="1357"/>
        <w:jc w:val="center"/>
        <w:rPr>
          <w:rFonts w:cs="Times New Roman"/>
          <w:sz w:val="20"/>
          <w:szCs w:val="20"/>
        </w:rPr>
      </w:pPr>
      <w:r>
        <w:rPr>
          <w:rFonts w:cs="Times New Roman"/>
          <w:sz w:val="20"/>
          <w:szCs w:val="20"/>
        </w:rPr>
        <w:t>6.</w:t>
      </w:r>
      <w:r w:rsidR="00F8639B">
        <w:rPr>
          <w:rFonts w:cs="Times New Roman"/>
          <w:sz w:val="20"/>
          <w:szCs w:val="20"/>
        </w:rPr>
        <w:t>7</w:t>
      </w:r>
      <w:r>
        <w:rPr>
          <w:rFonts w:cs="Times New Roman"/>
          <w:sz w:val="20"/>
          <w:szCs w:val="20"/>
        </w:rPr>
        <w:t>. att. Atsauksmju lapa</w:t>
      </w:r>
    </w:p>
    <w:p w14:paraId="4F8A9976" w14:textId="76AC7C6F" w:rsidR="000C1378" w:rsidRPr="008A7681" w:rsidRDefault="000C1378" w:rsidP="000C1378">
      <w:pPr>
        <w:pStyle w:val="ListParagraph"/>
        <w:ind w:left="1357"/>
        <w:jc w:val="center"/>
        <w:rPr>
          <w:rFonts w:cs="Times New Roman"/>
          <w:sz w:val="20"/>
          <w:szCs w:val="20"/>
        </w:rPr>
      </w:pPr>
    </w:p>
    <w:p w14:paraId="522EA04A" w14:textId="7DD1AEAA" w:rsidR="000C1378" w:rsidRPr="008A7681" w:rsidRDefault="000C1378" w:rsidP="000C1378">
      <w:pPr>
        <w:rPr>
          <w:rFonts w:cs="Times New Roman"/>
          <w:b/>
        </w:rPr>
      </w:pPr>
      <w:r w:rsidRPr="008A7681">
        <w:rPr>
          <w:rFonts w:cs="Times New Roman"/>
        </w:rPr>
        <w:tab/>
      </w:r>
      <w:r w:rsidRPr="008A7681">
        <w:rPr>
          <w:rFonts w:cs="Times New Roman"/>
          <w:b/>
        </w:rPr>
        <w:t>Atsauksmes rakstīšana</w:t>
      </w:r>
    </w:p>
    <w:p w14:paraId="7026B4E7" w14:textId="3D285530" w:rsidR="000C1378" w:rsidRPr="008A7681" w:rsidRDefault="00F526F9" w:rsidP="000C1378">
      <w:pPr>
        <w:rPr>
          <w:rFonts w:cs="Times New Roman"/>
        </w:rPr>
      </w:pPr>
      <w:r w:rsidRPr="008A7681">
        <w:rPr>
          <w:rFonts w:cs="Times New Roman"/>
        </w:rPr>
        <w:tab/>
        <w:t xml:space="preserve">Lietotājam nospiežot rakstīt atsauksmi no jebkurā lapā ar tādu pogu, tas tiks pārvietos uz atsauksmes rakstīšanas formu (skat. </w:t>
      </w:r>
      <w:r w:rsidR="00F75BB7">
        <w:rPr>
          <w:rFonts w:cs="Times New Roman"/>
          <w:lang w:val="ru-RU"/>
        </w:rPr>
        <w:t>1</w:t>
      </w:r>
      <w:r w:rsidRPr="008A7681">
        <w:rPr>
          <w:rFonts w:cs="Times New Roman"/>
        </w:rPr>
        <w:t>.</w:t>
      </w:r>
      <w:r w:rsidR="00F75BB7">
        <w:rPr>
          <w:rFonts w:cs="Times New Roman"/>
          <w:lang w:val="ru-RU"/>
        </w:rPr>
        <w:t xml:space="preserve"> </w:t>
      </w:r>
      <w:r w:rsidR="00F75BB7">
        <w:rPr>
          <w:rFonts w:cs="Times New Roman"/>
        </w:rPr>
        <w:t>pielikumu 11. att.</w:t>
      </w:r>
      <w:r w:rsidRPr="008A7681">
        <w:rPr>
          <w:rFonts w:cs="Times New Roman"/>
        </w:rPr>
        <w:t xml:space="preserve">) kurā augšā vienmēr lieliem burtiem atradīsies nosaukums, kam dotā atsauksme ir rakstīta. Lietotājam aizpildot ievades laukus, lai nosūtītu savu atsauksmi ir jānospiež poga iesniegt, pēc kuras nospiešanas tas tiks atgriezts uz lapu no kuras viņš bija devies rakstīt atsauksmi. Lietotāja atsauksme tiks pievienot mājaslapai pēc tā, kad administrators to būs izskatījis un apstiprinājis. </w:t>
      </w:r>
    </w:p>
    <w:p w14:paraId="731DF941" w14:textId="26855C38" w:rsidR="00F526F9" w:rsidRDefault="00F526F9" w:rsidP="00F526F9">
      <w:pPr>
        <w:pStyle w:val="ListParagraph"/>
        <w:ind w:left="1357"/>
        <w:jc w:val="center"/>
        <w:rPr>
          <w:rFonts w:cs="Times New Roman"/>
          <w:sz w:val="20"/>
          <w:szCs w:val="20"/>
        </w:rPr>
      </w:pPr>
    </w:p>
    <w:p w14:paraId="652F9C9E" w14:textId="68CB411F" w:rsidR="005F2957" w:rsidRDefault="005F2957" w:rsidP="00F526F9">
      <w:pPr>
        <w:pStyle w:val="ListParagraph"/>
        <w:ind w:left="1357"/>
        <w:jc w:val="center"/>
        <w:rPr>
          <w:rFonts w:cs="Times New Roman"/>
          <w:sz w:val="20"/>
          <w:szCs w:val="20"/>
        </w:rPr>
      </w:pPr>
    </w:p>
    <w:p w14:paraId="588E4456" w14:textId="122FB0F1" w:rsidR="005F2957" w:rsidRDefault="005F2957" w:rsidP="00F526F9">
      <w:pPr>
        <w:pStyle w:val="ListParagraph"/>
        <w:ind w:left="1357"/>
        <w:jc w:val="center"/>
        <w:rPr>
          <w:rFonts w:cs="Times New Roman"/>
          <w:sz w:val="20"/>
          <w:szCs w:val="20"/>
        </w:rPr>
      </w:pPr>
    </w:p>
    <w:p w14:paraId="4AA3D3C2" w14:textId="7231EDF2" w:rsidR="005F2957" w:rsidRDefault="005F2957" w:rsidP="00F526F9">
      <w:pPr>
        <w:pStyle w:val="ListParagraph"/>
        <w:ind w:left="1357"/>
        <w:jc w:val="center"/>
        <w:rPr>
          <w:rFonts w:cs="Times New Roman"/>
          <w:sz w:val="20"/>
          <w:szCs w:val="20"/>
        </w:rPr>
      </w:pPr>
    </w:p>
    <w:p w14:paraId="0082540E" w14:textId="77777777" w:rsidR="005F2957" w:rsidRPr="008A7681" w:rsidRDefault="005F2957" w:rsidP="00F526F9">
      <w:pPr>
        <w:pStyle w:val="ListParagraph"/>
        <w:ind w:left="1357"/>
        <w:jc w:val="center"/>
        <w:rPr>
          <w:rFonts w:cs="Times New Roman"/>
          <w:sz w:val="20"/>
          <w:szCs w:val="20"/>
        </w:rPr>
      </w:pPr>
    </w:p>
    <w:p w14:paraId="648EA32E" w14:textId="7CAC906C" w:rsidR="006E465A" w:rsidRPr="008A7681" w:rsidRDefault="006E465A" w:rsidP="3489205A">
      <w:pPr>
        <w:rPr>
          <w:rFonts w:cs="Times New Roman"/>
          <w:b/>
          <w:bCs/>
        </w:rPr>
      </w:pPr>
      <w:r w:rsidRPr="008A7681">
        <w:rPr>
          <w:rFonts w:cs="Times New Roman"/>
        </w:rPr>
        <w:lastRenderedPageBreak/>
        <w:tab/>
      </w:r>
      <w:r w:rsidRPr="008A7681">
        <w:rPr>
          <w:rFonts w:cs="Times New Roman"/>
          <w:b/>
          <w:bCs/>
        </w:rPr>
        <w:t>Administratora informācijas panelis</w:t>
      </w:r>
    </w:p>
    <w:p w14:paraId="0398337B" w14:textId="37BBA080" w:rsidR="006E465A" w:rsidRPr="008A7681" w:rsidRDefault="006E465A" w:rsidP="006E465A">
      <w:pPr>
        <w:rPr>
          <w:rFonts w:cs="Times New Roman"/>
        </w:rPr>
      </w:pPr>
      <w:r w:rsidRPr="008A7681">
        <w:rPr>
          <w:rFonts w:cs="Times New Roman"/>
        </w:rPr>
        <w:tab/>
        <w:t>Informācijas panelis ir pirmā vieta kur nonāk administrators dotajā sadaļā (skat. 6.</w:t>
      </w:r>
      <w:r w:rsidR="00F8639B">
        <w:rPr>
          <w:rFonts w:cs="Times New Roman"/>
        </w:rPr>
        <w:t>8. att.</w:t>
      </w:r>
      <w:r w:rsidRPr="008A7681">
        <w:rPr>
          <w:rFonts w:cs="Times New Roman"/>
        </w:rPr>
        <w:t xml:space="preserve">). Informācijas panelis sevī satur kartiņas ar dažādām metrikām, ja kartiņai ir sarkans stūrītis, tas nozīmē, ka uz to var klikšķināt un tas pārvietos administratoru uz lapu par kuru dotā kartiņa dod ieskatu. Virs kartiņām ir pelēka izvēlne, kura maina kartiņu grupu. Zem kartiņām atrodas informatīvie grafiki ar ieskatu pasūtījumu un komentāru statistikā. </w:t>
      </w:r>
    </w:p>
    <w:p w14:paraId="65172D56" w14:textId="43EB9541" w:rsidR="006E465A" w:rsidRPr="008A7681" w:rsidRDefault="006E465A" w:rsidP="006E465A">
      <w:pPr>
        <w:rPr>
          <w:rFonts w:cs="Times New Roman"/>
        </w:rPr>
      </w:pPr>
      <w:r w:rsidRPr="008A7681">
        <w:rPr>
          <w:rFonts w:cs="Times New Roman"/>
        </w:rPr>
        <w:tab/>
        <w:t>Pa kreisi no informācijas paneļa ir administratora sadaļas navigācija ar dažādām lapām mājaslapas administrēšanai.</w:t>
      </w:r>
    </w:p>
    <w:p w14:paraId="231DAF49" w14:textId="74CFD797" w:rsidR="00F526F9" w:rsidRPr="008A7681" w:rsidRDefault="00F526F9" w:rsidP="00F526F9">
      <w:pPr>
        <w:rPr>
          <w:rFonts w:cs="Times New Roman"/>
        </w:rPr>
      </w:pPr>
      <w:r w:rsidRPr="008A7681">
        <w:rPr>
          <w:rFonts w:cs="Times New Roman"/>
          <w:noProof/>
          <w:lang w:val="en-GB" w:eastAsia="en-GB" w:bidi="ar-SA"/>
        </w:rPr>
        <w:drawing>
          <wp:inline distT="0" distB="0" distL="0" distR="0" wp14:anchorId="2CBB6EC8" wp14:editId="094ADDF5">
            <wp:extent cx="5057030" cy="432121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9543" cy="4331912"/>
                    </a:xfrm>
                    <a:prstGeom prst="rect">
                      <a:avLst/>
                    </a:prstGeom>
                  </pic:spPr>
                </pic:pic>
              </a:graphicData>
            </a:graphic>
          </wp:inline>
        </w:drawing>
      </w:r>
    </w:p>
    <w:p w14:paraId="72EEBF93" w14:textId="27ECC312" w:rsidR="00F526F9" w:rsidRPr="008A7681" w:rsidRDefault="3489205A" w:rsidP="00F526F9">
      <w:pPr>
        <w:pStyle w:val="ListParagraph"/>
        <w:ind w:left="1357"/>
        <w:jc w:val="center"/>
        <w:rPr>
          <w:rFonts w:cs="Times New Roman"/>
          <w:sz w:val="20"/>
          <w:szCs w:val="20"/>
        </w:rPr>
      </w:pPr>
      <w:r w:rsidRPr="008A7681">
        <w:rPr>
          <w:rFonts w:cs="Times New Roman"/>
          <w:sz w:val="20"/>
          <w:szCs w:val="20"/>
        </w:rPr>
        <w:t>6.</w:t>
      </w:r>
      <w:r w:rsidR="00F8639B">
        <w:rPr>
          <w:rFonts w:cs="Times New Roman"/>
          <w:sz w:val="20"/>
          <w:szCs w:val="20"/>
        </w:rPr>
        <w:t>8</w:t>
      </w:r>
      <w:r w:rsidRPr="008A7681">
        <w:rPr>
          <w:rFonts w:cs="Times New Roman"/>
          <w:sz w:val="20"/>
          <w:szCs w:val="20"/>
        </w:rPr>
        <w:t>. att. Administratora infor</w:t>
      </w:r>
      <w:r w:rsidR="00444BC5">
        <w:rPr>
          <w:rFonts w:cs="Times New Roman"/>
          <w:sz w:val="20"/>
          <w:szCs w:val="20"/>
        </w:rPr>
        <w:t>mācijas panelis</w:t>
      </w:r>
    </w:p>
    <w:p w14:paraId="08CEE289" w14:textId="64E146AC" w:rsidR="00F526F9" w:rsidRPr="008A7681" w:rsidRDefault="00F526F9" w:rsidP="00F526F9">
      <w:pPr>
        <w:rPr>
          <w:rFonts w:cs="Times New Roman"/>
        </w:rPr>
      </w:pPr>
    </w:p>
    <w:p w14:paraId="31610FE6" w14:textId="19874AC9" w:rsidR="006E465A" w:rsidRPr="008A7681" w:rsidRDefault="006E465A" w:rsidP="3489205A">
      <w:pPr>
        <w:rPr>
          <w:rFonts w:cs="Times New Roman"/>
          <w:b/>
          <w:bCs/>
        </w:rPr>
      </w:pPr>
      <w:r w:rsidRPr="008A7681">
        <w:rPr>
          <w:rFonts w:cs="Times New Roman"/>
        </w:rPr>
        <w:tab/>
      </w:r>
      <w:r w:rsidRPr="008A7681">
        <w:rPr>
          <w:rFonts w:cs="Times New Roman"/>
          <w:b/>
          <w:bCs/>
        </w:rPr>
        <w:t>Pakalpojumu sadaļa administratoram</w:t>
      </w:r>
    </w:p>
    <w:p w14:paraId="61E8D7CC" w14:textId="68BB9E77" w:rsidR="00BF38C3" w:rsidRPr="008A7681" w:rsidRDefault="006E465A" w:rsidP="006E465A">
      <w:pPr>
        <w:rPr>
          <w:rFonts w:cs="Times New Roman"/>
        </w:rPr>
      </w:pPr>
      <w:r w:rsidRPr="008A7681">
        <w:rPr>
          <w:rFonts w:cs="Times New Roman"/>
          <w:b/>
        </w:rPr>
        <w:tab/>
      </w:r>
      <w:r w:rsidRPr="008A7681">
        <w:rPr>
          <w:rFonts w:cs="Times New Roman"/>
        </w:rPr>
        <w:t>Atrodoties pakalpojumu sadaļā</w:t>
      </w:r>
      <w:r w:rsidR="001038BF" w:rsidRPr="008A7681">
        <w:rPr>
          <w:rFonts w:cs="Times New Roman"/>
        </w:rPr>
        <w:t xml:space="preserve"> (skat. </w:t>
      </w:r>
      <w:r w:rsidR="005F2957">
        <w:rPr>
          <w:rFonts w:cs="Times New Roman"/>
        </w:rPr>
        <w:t>1</w:t>
      </w:r>
      <w:r w:rsidR="001038BF" w:rsidRPr="008A7681">
        <w:rPr>
          <w:rFonts w:cs="Times New Roman"/>
        </w:rPr>
        <w:t>.</w:t>
      </w:r>
      <w:r w:rsidR="005F2957">
        <w:rPr>
          <w:rFonts w:cs="Times New Roman"/>
        </w:rPr>
        <w:t xml:space="preserve"> pielikums 12.</w:t>
      </w:r>
      <w:r w:rsidR="001038BF" w:rsidRPr="008A7681">
        <w:rPr>
          <w:rFonts w:cs="Times New Roman"/>
        </w:rPr>
        <w:t xml:space="preserve"> att. )</w:t>
      </w:r>
      <w:r w:rsidRPr="008A7681">
        <w:rPr>
          <w:rFonts w:cs="Times New Roman"/>
        </w:rPr>
        <w:t xml:space="preserve"> administrators var redzēt informāciju par pakalpojumiem izvietotu tabul</w:t>
      </w:r>
      <w:r w:rsidR="001038BF" w:rsidRPr="008A7681">
        <w:rPr>
          <w:rFonts w:cs="Times New Roman"/>
        </w:rPr>
        <w:t xml:space="preserve">ā, pēdējais lauks katram ierakstam ir pakalpojuma dzēšanas poga, kuru uzspiežot pakalpojums tiks uzreiz dzēsts. Savukārt pirmspēdējā poga ir saite uz pakalpojuma rediģēšanas. Taču virs pakalpojumu informācijas tabulas atrodas poga pievienot pakalpojumu, kura pārvietos lietotāju uz pakalpojuma izveides formu. Izveides forma sastāv no ievadlaukiem un pogas apstiprināt zem tiem, kuru uzspiežot ievadlauki tiek pārbaudīti un pakalpojums tiek pievienots sistēmā. Izveides forma un </w:t>
      </w:r>
      <w:r w:rsidR="001038BF" w:rsidRPr="008A7681">
        <w:rPr>
          <w:rFonts w:cs="Times New Roman"/>
        </w:rPr>
        <w:lastRenderedPageBreak/>
        <w:t xml:space="preserve">rediģēšanas forma ir identiskas, ar to vien atšķirību, ka rediģēšanas formā dati jau ir iepriekš aizpildīti un tos ir iespējams izlabot formu (skat. </w:t>
      </w:r>
      <w:r w:rsidR="005F2957">
        <w:rPr>
          <w:rFonts w:cs="Times New Roman"/>
        </w:rPr>
        <w:t>1</w:t>
      </w:r>
      <w:r w:rsidR="001038BF" w:rsidRPr="008A7681">
        <w:rPr>
          <w:rFonts w:cs="Times New Roman"/>
        </w:rPr>
        <w:t>.</w:t>
      </w:r>
      <w:r w:rsidR="005F2957">
        <w:rPr>
          <w:rFonts w:cs="Times New Roman"/>
        </w:rPr>
        <w:t xml:space="preserve"> pielikums 13.</w:t>
      </w:r>
      <w:r w:rsidR="001038BF" w:rsidRPr="008A7681">
        <w:rPr>
          <w:rFonts w:cs="Times New Roman"/>
        </w:rPr>
        <w:t xml:space="preserve"> att.). </w:t>
      </w:r>
    </w:p>
    <w:p w14:paraId="791DA7EE" w14:textId="77777777" w:rsidR="00BF38C3" w:rsidRPr="008A7681" w:rsidRDefault="00BF38C3" w:rsidP="006E465A">
      <w:pPr>
        <w:rPr>
          <w:rFonts w:cs="Times New Roman"/>
        </w:rPr>
      </w:pPr>
    </w:p>
    <w:p w14:paraId="4BDAD3CA" w14:textId="5587158B" w:rsidR="006E465A" w:rsidRPr="008A7681" w:rsidRDefault="3489205A" w:rsidP="3489205A">
      <w:pPr>
        <w:ind w:firstLine="720"/>
        <w:rPr>
          <w:rFonts w:cs="Times New Roman"/>
          <w:b/>
          <w:bCs/>
        </w:rPr>
      </w:pPr>
      <w:r w:rsidRPr="008A7681">
        <w:rPr>
          <w:rFonts w:cs="Times New Roman"/>
          <w:b/>
          <w:bCs/>
        </w:rPr>
        <w:t>Pasūtījumu sadaļa administratoram</w:t>
      </w:r>
    </w:p>
    <w:p w14:paraId="074B17E0" w14:textId="08F20D8D" w:rsidR="00BF38C3" w:rsidRPr="008A7681" w:rsidRDefault="00BF38C3" w:rsidP="006E465A">
      <w:pPr>
        <w:rPr>
          <w:rFonts w:cs="Times New Roman"/>
          <w:noProof/>
          <w:lang w:val="en-GB" w:eastAsia="en-GB" w:bidi="ar-SA"/>
        </w:rPr>
      </w:pPr>
      <w:r w:rsidRPr="008A7681">
        <w:rPr>
          <w:rFonts w:cs="Times New Roman"/>
          <w:b/>
        </w:rPr>
        <w:tab/>
      </w:r>
      <w:r w:rsidRPr="008A7681">
        <w:rPr>
          <w:rFonts w:cs="Times New Roman"/>
        </w:rPr>
        <w:t>Administratoram nonākot pasūtījumu sadaļā (skat. 6.</w:t>
      </w:r>
      <w:r w:rsidR="00F8639B">
        <w:rPr>
          <w:rFonts w:cs="Times New Roman"/>
        </w:rPr>
        <w:t>9</w:t>
      </w:r>
      <w:r w:rsidRPr="008A7681">
        <w:rPr>
          <w:rFonts w:cs="Times New Roman"/>
        </w:rPr>
        <w:t>. att.) ir pārredzami visi lietotāju pieteikumi sakārtoti tabulā no jaunākā līdz senākam. Augšā atrodas filtri, kurus izvēloties tiek attēloti tikai pasūtījumi ar noteiktu statusu.</w:t>
      </w:r>
      <w:r w:rsidRPr="008A7681">
        <w:rPr>
          <w:rFonts w:cs="Times New Roman"/>
          <w:noProof/>
          <w:lang w:val="en-GB" w:eastAsia="en-GB" w:bidi="ar-SA"/>
        </w:rPr>
        <w:t xml:space="preserve"> </w:t>
      </w:r>
    </w:p>
    <w:p w14:paraId="5690B462" w14:textId="4F64A5CE" w:rsidR="00BF38C3" w:rsidRPr="008A7681" w:rsidRDefault="00BF38C3" w:rsidP="00BF38C3">
      <w:pPr>
        <w:jc w:val="center"/>
        <w:rPr>
          <w:rFonts w:cs="Times New Roman"/>
        </w:rPr>
      </w:pPr>
      <w:r w:rsidRPr="008A7681">
        <w:rPr>
          <w:rFonts w:cs="Times New Roman"/>
          <w:noProof/>
          <w:lang w:val="en-GB" w:eastAsia="en-GB" w:bidi="ar-SA"/>
        </w:rPr>
        <w:drawing>
          <wp:inline distT="0" distB="0" distL="0" distR="0" wp14:anchorId="33BC1BC3" wp14:editId="5281E054">
            <wp:extent cx="4985468" cy="2857082"/>
            <wp:effectExtent l="0" t="0" r="571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3042" cy="2861422"/>
                    </a:xfrm>
                    <a:prstGeom prst="rect">
                      <a:avLst/>
                    </a:prstGeom>
                  </pic:spPr>
                </pic:pic>
              </a:graphicData>
            </a:graphic>
          </wp:inline>
        </w:drawing>
      </w:r>
    </w:p>
    <w:p w14:paraId="6339AE3E" w14:textId="568067D0" w:rsidR="00BF38C3" w:rsidRPr="008A7681" w:rsidRDefault="00444BC5" w:rsidP="00BF38C3">
      <w:pPr>
        <w:pStyle w:val="ListParagraph"/>
        <w:ind w:left="1357"/>
        <w:jc w:val="center"/>
        <w:rPr>
          <w:rFonts w:cs="Times New Roman"/>
          <w:sz w:val="20"/>
          <w:szCs w:val="20"/>
        </w:rPr>
      </w:pPr>
      <w:r>
        <w:rPr>
          <w:rFonts w:cs="Times New Roman"/>
          <w:sz w:val="20"/>
          <w:szCs w:val="20"/>
        </w:rPr>
        <w:t>6.</w:t>
      </w:r>
      <w:r w:rsidR="00F8639B">
        <w:rPr>
          <w:rFonts w:cs="Times New Roman"/>
          <w:sz w:val="20"/>
          <w:szCs w:val="20"/>
        </w:rPr>
        <w:t>9</w:t>
      </w:r>
      <w:r>
        <w:rPr>
          <w:rFonts w:cs="Times New Roman"/>
          <w:sz w:val="20"/>
          <w:szCs w:val="20"/>
        </w:rPr>
        <w:t>. att. Pasūtījumu sadaļa</w:t>
      </w:r>
    </w:p>
    <w:p w14:paraId="48D60D7E" w14:textId="7ABDD551" w:rsidR="00BF38C3" w:rsidRPr="008A7681" w:rsidRDefault="00BF38C3" w:rsidP="006E465A">
      <w:pPr>
        <w:rPr>
          <w:rFonts w:cs="Times New Roman"/>
        </w:rPr>
      </w:pPr>
      <w:r w:rsidRPr="008A7681">
        <w:rPr>
          <w:rFonts w:cs="Times New Roman"/>
        </w:rPr>
        <w:tab/>
        <w:t>Tabulā pēdējie rindas ieraksti ir pogas ar dažādām darbībām, nospiežot pēdējo pogu, pasūtījums tiek dzēsts. Pēc izvēles tiek arī attēlota poga izveidot atskaiti attiecīgajā kolonnā, dotā poga tiek parādīta tikai gadījumā, ja pasūtījuma status ir pabeigts, pretējā gadījumā pogas vietā tiek parādīts uzraksts “atskaite nav nepieciešama”, taču, ja atskaite jau ir uzrakstīta tiek parādīta poga skatīt atskaiti. Visbeidzot poga skatīt kas atrodas pirms pogas dzēst pārvietos lietotāju uz smalkāku pasūtījuma pārskatu (skat.</w:t>
      </w:r>
      <w:r w:rsidR="00546C62" w:rsidRPr="008A7681">
        <w:rPr>
          <w:rFonts w:cs="Times New Roman"/>
        </w:rPr>
        <w:t xml:space="preserve"> 6.</w:t>
      </w:r>
      <w:r w:rsidR="00F8639B">
        <w:rPr>
          <w:rFonts w:cs="Times New Roman"/>
        </w:rPr>
        <w:t>10</w:t>
      </w:r>
      <w:r w:rsidRPr="008A7681">
        <w:rPr>
          <w:rFonts w:cs="Times New Roman"/>
        </w:rPr>
        <w:t xml:space="preserve">. att. ).  Pārskatā pašā augšā ir rakstīts lietotāja vārds un pieteiktā pakalpojuma nosaukums, tam zemāk atrodas smalkāka informācija par lietotāju </w:t>
      </w:r>
      <w:r w:rsidR="00AC7A1D" w:rsidRPr="008A7681">
        <w:rPr>
          <w:rFonts w:cs="Times New Roman"/>
        </w:rPr>
        <w:t xml:space="preserve">zem kuras savukārt ir izvietota informācija par pieteikto mašīnu. Vēl zemāk atrodas informācija par pasūtījumu un daži ievadlauki par viņu. Administrators var mainīt pasūtījuma statusu un tas ietekmēs tā attēlošanos lietotājam, filtrēšanai iepriekšējā lapā un ietekmēs arī statistiku un informāciju kartiņās informācijas panelī. Administratoram vēl ir arī jāievada datumi kuros pasūtījums tika pabeigts un apmaksāts, dotās ievades ietekmē statistiku informācijas panelī un ir nepieciešamas pašu pasūtījumu uzskaitei. Pirmspēdējā ievadlaukā administratoram ir jāievada pasūtījuma gala cena, par cik tā var svārstīties atkarībā no mašīnas, šie dati ir nozīmīgi datu uzskaitei un būtiski ietekmē statistiku informācijas panelī, kā arī dod iespēju lietotājam redzēt sava pasūtījuma gala cenu, gadījumā, ja caru citiem līdzekļiem tas </w:t>
      </w:r>
      <w:r w:rsidR="00AC7A1D" w:rsidRPr="008A7681">
        <w:rPr>
          <w:rFonts w:cs="Times New Roman"/>
        </w:rPr>
        <w:lastRenderedPageBreak/>
        <w:t>netika paziņots. Lai apstiprinātu visas izmaiņas ir nepieciešams nospiest pogu atjaunināt datus, kas atrodas lejā. Kā arī dotajā lapā ir iespējams nospiest uz pogu rakstīt atskaiti, kura pārnesīs lietotāju uz atskaites rakstīšanas formu, gadījumā ja pasūtījuma statuss būs pabeigts.</w:t>
      </w:r>
    </w:p>
    <w:p w14:paraId="218ADCA9" w14:textId="7DF3AF06" w:rsidR="00BF38C3" w:rsidRPr="008A7681" w:rsidRDefault="00BF38C3" w:rsidP="00BF38C3">
      <w:pPr>
        <w:jc w:val="center"/>
        <w:rPr>
          <w:rFonts w:cs="Times New Roman"/>
        </w:rPr>
      </w:pPr>
      <w:r w:rsidRPr="008A7681">
        <w:rPr>
          <w:rFonts w:cs="Times New Roman"/>
          <w:noProof/>
          <w:lang w:val="en-GB" w:eastAsia="en-GB" w:bidi="ar-SA"/>
        </w:rPr>
        <w:drawing>
          <wp:inline distT="0" distB="0" distL="0" distR="0" wp14:anchorId="49E46C5B" wp14:editId="5BD05804">
            <wp:extent cx="3905592" cy="37768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1580" cy="3782660"/>
                    </a:xfrm>
                    <a:prstGeom prst="rect">
                      <a:avLst/>
                    </a:prstGeom>
                  </pic:spPr>
                </pic:pic>
              </a:graphicData>
            </a:graphic>
          </wp:inline>
        </w:drawing>
      </w:r>
    </w:p>
    <w:p w14:paraId="41DAD3DD" w14:textId="02AC52AB" w:rsidR="00BF38C3" w:rsidRPr="008A7681" w:rsidRDefault="00546C62" w:rsidP="00AC7A1D">
      <w:pPr>
        <w:pStyle w:val="ListParagraph"/>
        <w:ind w:left="1357"/>
        <w:jc w:val="center"/>
        <w:rPr>
          <w:rFonts w:cs="Times New Roman"/>
          <w:sz w:val="20"/>
          <w:szCs w:val="20"/>
        </w:rPr>
      </w:pPr>
      <w:r w:rsidRPr="008A7681">
        <w:rPr>
          <w:rFonts w:cs="Times New Roman"/>
          <w:sz w:val="20"/>
          <w:szCs w:val="20"/>
        </w:rPr>
        <w:t>6.</w:t>
      </w:r>
      <w:r w:rsidR="00F8639B">
        <w:rPr>
          <w:rFonts w:cs="Times New Roman"/>
          <w:sz w:val="20"/>
          <w:szCs w:val="20"/>
        </w:rPr>
        <w:t>10</w:t>
      </w:r>
      <w:r w:rsidR="00444BC5">
        <w:rPr>
          <w:rFonts w:cs="Times New Roman"/>
          <w:sz w:val="20"/>
          <w:szCs w:val="20"/>
        </w:rPr>
        <w:t>. att. Pasūtījuma pārskats</w:t>
      </w:r>
    </w:p>
    <w:p w14:paraId="5B90F147" w14:textId="76941649" w:rsidR="006E465A" w:rsidRPr="008A7681" w:rsidRDefault="006E465A" w:rsidP="3489205A">
      <w:pPr>
        <w:rPr>
          <w:rFonts w:cs="Times New Roman"/>
          <w:b/>
          <w:bCs/>
        </w:rPr>
      </w:pPr>
      <w:r w:rsidRPr="008A7681">
        <w:rPr>
          <w:rFonts w:cs="Times New Roman"/>
          <w:b/>
        </w:rPr>
        <w:tab/>
      </w:r>
      <w:r w:rsidRPr="008A7681">
        <w:rPr>
          <w:rFonts w:cs="Times New Roman"/>
          <w:b/>
          <w:bCs/>
        </w:rPr>
        <w:t>Atsauksmju sadaļa administratoram</w:t>
      </w:r>
    </w:p>
    <w:p w14:paraId="6FE6E24F" w14:textId="570184A8" w:rsidR="005F2957" w:rsidRDefault="00AC7A1D" w:rsidP="006E465A">
      <w:pPr>
        <w:rPr>
          <w:rFonts w:cs="Times New Roman"/>
        </w:rPr>
      </w:pPr>
      <w:r w:rsidRPr="008A7681">
        <w:rPr>
          <w:rFonts w:cs="Times New Roman"/>
          <w:b/>
        </w:rPr>
        <w:tab/>
      </w:r>
      <w:r w:rsidRPr="008A7681">
        <w:rPr>
          <w:rFonts w:cs="Times New Roman"/>
        </w:rPr>
        <w:t>Pēdējā būtiskā sadaļa kuru administratoram ir jāapmeklē ir atsauksmju sadaļa (skat</w:t>
      </w:r>
      <w:r w:rsidR="00546C62" w:rsidRPr="008A7681">
        <w:rPr>
          <w:rFonts w:cs="Times New Roman"/>
        </w:rPr>
        <w:t>. 6.</w:t>
      </w:r>
      <w:r w:rsidR="00F8639B">
        <w:rPr>
          <w:rFonts w:cs="Times New Roman"/>
        </w:rPr>
        <w:t>11</w:t>
      </w:r>
      <w:r w:rsidR="00546C62" w:rsidRPr="008A7681">
        <w:rPr>
          <w:rFonts w:cs="Times New Roman"/>
        </w:rPr>
        <w:t>. att.</w:t>
      </w:r>
      <w:r w:rsidRPr="008A7681">
        <w:rPr>
          <w:rFonts w:cs="Times New Roman"/>
        </w:rPr>
        <w:t>)</w:t>
      </w:r>
      <w:r w:rsidR="00546C62" w:rsidRPr="008A7681">
        <w:rPr>
          <w:rFonts w:cs="Times New Roman"/>
        </w:rPr>
        <w:t xml:space="preserve">. </w:t>
      </w:r>
    </w:p>
    <w:p w14:paraId="56151D11" w14:textId="03E1CC8E" w:rsidR="005F2957" w:rsidRDefault="005F2957" w:rsidP="006E465A">
      <w:pPr>
        <w:rPr>
          <w:rFonts w:cs="Times New Roman"/>
        </w:rPr>
      </w:pPr>
      <w:r w:rsidRPr="008A7681">
        <w:rPr>
          <w:rFonts w:cs="Times New Roman"/>
          <w:noProof/>
          <w:lang w:val="en-GB" w:eastAsia="en-GB" w:bidi="ar-SA"/>
        </w:rPr>
        <w:drawing>
          <wp:inline distT="0" distB="0" distL="0" distR="0" wp14:anchorId="2E4BE8EA" wp14:editId="31331434">
            <wp:extent cx="5247954" cy="29022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9112" cy="2908397"/>
                    </a:xfrm>
                    <a:prstGeom prst="rect">
                      <a:avLst/>
                    </a:prstGeom>
                  </pic:spPr>
                </pic:pic>
              </a:graphicData>
            </a:graphic>
          </wp:inline>
        </w:drawing>
      </w:r>
    </w:p>
    <w:p w14:paraId="72614C27" w14:textId="6938C8E1" w:rsidR="005F2957" w:rsidRPr="008A7681" w:rsidRDefault="005F2957" w:rsidP="005F2957">
      <w:pPr>
        <w:pStyle w:val="ListParagraph"/>
        <w:ind w:left="1357"/>
        <w:jc w:val="center"/>
        <w:rPr>
          <w:rFonts w:cs="Times New Roman"/>
          <w:sz w:val="20"/>
          <w:szCs w:val="20"/>
        </w:rPr>
      </w:pPr>
      <w:r w:rsidRPr="008A7681">
        <w:rPr>
          <w:rFonts w:cs="Times New Roman"/>
          <w:sz w:val="20"/>
          <w:szCs w:val="20"/>
        </w:rPr>
        <w:t>6.</w:t>
      </w:r>
      <w:r w:rsidR="00F8639B">
        <w:rPr>
          <w:rFonts w:cs="Times New Roman"/>
          <w:sz w:val="20"/>
          <w:szCs w:val="20"/>
        </w:rPr>
        <w:t>11</w:t>
      </w:r>
      <w:r w:rsidRPr="008A7681">
        <w:rPr>
          <w:rFonts w:cs="Times New Roman"/>
          <w:sz w:val="20"/>
          <w:szCs w:val="20"/>
        </w:rPr>
        <w:t>. att. A</w:t>
      </w:r>
      <w:r>
        <w:rPr>
          <w:rFonts w:cs="Times New Roman"/>
          <w:sz w:val="20"/>
          <w:szCs w:val="20"/>
        </w:rPr>
        <w:t>dministrātora atsauksmju sadaļa</w:t>
      </w:r>
    </w:p>
    <w:p w14:paraId="08710E86" w14:textId="77777777" w:rsidR="005F2957" w:rsidRDefault="005F2957" w:rsidP="006E465A">
      <w:pPr>
        <w:rPr>
          <w:rFonts w:cs="Times New Roman"/>
        </w:rPr>
      </w:pPr>
    </w:p>
    <w:p w14:paraId="5DB43E24" w14:textId="7B5DDE28" w:rsidR="00546C62" w:rsidRPr="008A7681" w:rsidRDefault="00546C62" w:rsidP="005F2957">
      <w:pPr>
        <w:ind w:firstLine="720"/>
        <w:rPr>
          <w:rFonts w:cs="Times New Roman"/>
        </w:rPr>
      </w:pPr>
      <w:r w:rsidRPr="008A7681">
        <w:rPr>
          <w:rFonts w:cs="Times New Roman"/>
        </w:rPr>
        <w:lastRenderedPageBreak/>
        <w:t>Dotajā sadaļā ir visas lietotāju sarakstītās atsauksmes sakārtotas tabulā. Virst tabulas ir filtri, kurus izvēloties tiek attēlotas atsauksmes tikai ar noteiktu statusu. Pēc noklusējuma statuss ir “gaida izskatīšanu”, taču izskatot tās tālāk tas var mainīties tikai divos variantos, tas tiek apstiprināts, administrators nospiež pogu apstiprināt, kas ir ceturtā no labās puses vai viņš to noraida, trešā poga no labās puses. Ja administrators apstiprina atsauksmi, tad tā tiek attēlota mājaslapā un tās reitings tiek ietverts skaitot uzņēmuma reitingu vai kāda noteikta pakalpojuma reitingu. Gadījumā, ja lietotājs rediģē savu atsauksmi, neatkarīgi no tā, kāds viņai ir bijis statuss, tas tiek mainīts uz gaida izskatīšanu.</w:t>
      </w:r>
      <w:r w:rsidR="00C02673" w:rsidRPr="008A7681">
        <w:rPr>
          <w:rFonts w:cs="Times New Roman"/>
        </w:rPr>
        <w:t xml:space="preserve"> Atsauksmi administrators var arī dzēst nospiežot pēdējo pogu. Var arī apskatīt atsauksmi pilnā lapā (skat. 6.</w:t>
      </w:r>
      <w:r w:rsidR="00F8639B">
        <w:rPr>
          <w:rFonts w:cs="Times New Roman"/>
        </w:rPr>
        <w:t>12</w:t>
      </w:r>
      <w:r w:rsidR="00C02673" w:rsidRPr="008A7681">
        <w:rPr>
          <w:rFonts w:cs="Times New Roman"/>
        </w:rPr>
        <w:t>. att. ), tas var būt nepieciešams, ja atsauksme ir gara, lai varētu izskatīt viņu visu, par cik tabulā tiek rādītas tikai pirmās 200 atsauksmes rakstzīmēs.</w:t>
      </w:r>
    </w:p>
    <w:p w14:paraId="140DD524" w14:textId="6AF20F9E" w:rsidR="00C02673" w:rsidRPr="008A7681" w:rsidRDefault="00C02673" w:rsidP="00C02673">
      <w:pPr>
        <w:pStyle w:val="ListParagraph"/>
        <w:ind w:left="0"/>
        <w:jc w:val="center"/>
        <w:rPr>
          <w:rFonts w:cs="Times New Roman"/>
          <w:sz w:val="20"/>
          <w:szCs w:val="20"/>
        </w:rPr>
      </w:pPr>
      <w:r w:rsidRPr="008A7681">
        <w:rPr>
          <w:rFonts w:cs="Times New Roman"/>
          <w:noProof/>
          <w:lang w:val="en-GB" w:eastAsia="en-GB" w:bidi="ar-SA"/>
        </w:rPr>
        <w:drawing>
          <wp:inline distT="0" distB="0" distL="0" distR="0" wp14:anchorId="073A7AA0" wp14:editId="0FFF0438">
            <wp:extent cx="4516120" cy="318597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9940" cy="3202781"/>
                    </a:xfrm>
                    <a:prstGeom prst="rect">
                      <a:avLst/>
                    </a:prstGeom>
                  </pic:spPr>
                </pic:pic>
              </a:graphicData>
            </a:graphic>
          </wp:inline>
        </w:drawing>
      </w:r>
    </w:p>
    <w:p w14:paraId="2BBB54CE" w14:textId="1A14B478" w:rsidR="00F526F9" w:rsidRPr="008A7681" w:rsidRDefault="00C02673" w:rsidP="00A57CFB">
      <w:pPr>
        <w:pStyle w:val="ListParagraph"/>
        <w:ind w:left="1357"/>
        <w:jc w:val="center"/>
        <w:rPr>
          <w:rFonts w:cs="Times New Roman"/>
          <w:sz w:val="20"/>
          <w:szCs w:val="20"/>
        </w:rPr>
      </w:pPr>
      <w:r w:rsidRPr="008A7681">
        <w:rPr>
          <w:rFonts w:cs="Times New Roman"/>
          <w:sz w:val="20"/>
          <w:szCs w:val="20"/>
        </w:rPr>
        <w:t>6.</w:t>
      </w:r>
      <w:r w:rsidR="00F8639B">
        <w:rPr>
          <w:rFonts w:cs="Times New Roman"/>
          <w:sz w:val="20"/>
          <w:szCs w:val="20"/>
        </w:rPr>
        <w:t>12</w:t>
      </w:r>
      <w:r w:rsidR="00444BC5">
        <w:rPr>
          <w:rFonts w:cs="Times New Roman"/>
          <w:sz w:val="20"/>
          <w:szCs w:val="20"/>
        </w:rPr>
        <w:t>. att. Atsauksmes izskatīšana</w:t>
      </w:r>
    </w:p>
    <w:p w14:paraId="05034D17" w14:textId="2EE646DD" w:rsidR="00733B33" w:rsidRPr="008A7681" w:rsidRDefault="00733B33" w:rsidP="00733B33">
      <w:pPr>
        <w:pStyle w:val="Heading2"/>
        <w:rPr>
          <w:rFonts w:cs="Times New Roman"/>
        </w:rPr>
      </w:pPr>
      <w:bookmarkStart w:id="28" w:name="_Toc104461074"/>
      <w:r w:rsidRPr="008A7681">
        <w:rPr>
          <w:rFonts w:cs="Times New Roman"/>
        </w:rPr>
        <w:t>Testa piemērs</w:t>
      </w:r>
      <w:bookmarkEnd w:id="28"/>
    </w:p>
    <w:p w14:paraId="24DD498A" w14:textId="77777777" w:rsidR="003D5D81" w:rsidRPr="008A7681" w:rsidRDefault="003D5D81" w:rsidP="00FE0A06">
      <w:pPr>
        <w:ind w:firstLine="431"/>
        <w:rPr>
          <w:rFonts w:cs="Times New Roman"/>
        </w:rPr>
      </w:pPr>
      <w:r w:rsidRPr="008A7681">
        <w:rPr>
          <w:rFonts w:cs="Times New Roman"/>
        </w:rPr>
        <w:t>Testa piemēra mērķis ir pārbaudīt pakalpojuma pieteikšanu un atsauksmes rakstīšanu.</w:t>
      </w:r>
    </w:p>
    <w:p w14:paraId="4C468AF6" w14:textId="6C29470B" w:rsidR="00173A5D" w:rsidRPr="008A7681" w:rsidRDefault="3489205A" w:rsidP="00FE0A06">
      <w:pPr>
        <w:ind w:firstLine="431"/>
        <w:rPr>
          <w:rFonts w:cs="Times New Roman"/>
          <w:noProof/>
          <w:lang w:val="en-GB" w:eastAsia="en-GB" w:bidi="ar-SA"/>
        </w:rPr>
      </w:pPr>
      <w:r w:rsidRPr="008A7681">
        <w:rPr>
          <w:rFonts w:cs="Times New Roman"/>
        </w:rPr>
        <w:t>Pirmais solis ir  pieslēgšanās, tas ir iespējams divos veidots, reģistrējoties vai pieslēdzoties</w:t>
      </w:r>
      <w:r w:rsidR="00F8639B">
        <w:rPr>
          <w:rFonts w:cs="Times New Roman"/>
        </w:rPr>
        <w:t xml:space="preserve">. </w:t>
      </w:r>
      <w:r w:rsidRPr="008A7681">
        <w:rPr>
          <w:rFonts w:cs="Times New Roman"/>
        </w:rPr>
        <w:t>Gadījumā, ja lietotājs vēlēsies piekļūt kādai no mājaslapas sadaļas, kas prasa pieslēgšanos, lietotājam tiks izvadīts paziņojums par nepieciešamību pieslēgties un tiks piedāvāta saite uz pieslēgšanos. Lietotājam reģistrācijas laikā ir pieejams vesels lērums ar ievadlaukiem  kuros var pieļaut kļūdu, taču, ja tiek pieņemta neparedzēta ievade, dati netiek dzēsti no ievadlaukiem, atskaitot paroļu laukus un zem attiecīgā lauka tiek parādīts ieraksts. “SQL injekcija”  - process, kad ievadlaukā tiek rakstīts kaitīgs sql kods (skat. 6.</w:t>
      </w:r>
      <w:r w:rsidR="00F8639B">
        <w:rPr>
          <w:rFonts w:cs="Times New Roman"/>
        </w:rPr>
        <w:t>13</w:t>
      </w:r>
      <w:r w:rsidRPr="008A7681">
        <w:rPr>
          <w:rFonts w:cs="Times New Roman"/>
        </w:rPr>
        <w:t xml:space="preserve">. att.), arī tiek izskatīts, kā iespējamā </w:t>
      </w:r>
      <w:r w:rsidRPr="008A7681">
        <w:rPr>
          <w:rFonts w:cs="Times New Roman"/>
        </w:rPr>
        <w:lastRenderedPageBreak/>
        <w:t>pārbaude visās turpmākajās ievadēs. Tika pieņemti nelieli drošības pasākumi un dotais ievades veids vairs nesastāda problēmas.</w:t>
      </w:r>
    </w:p>
    <w:p w14:paraId="7E58BF83" w14:textId="1D6E247E" w:rsidR="00173A5D" w:rsidRPr="008A7681" w:rsidRDefault="00173A5D" w:rsidP="00173A5D">
      <w:pPr>
        <w:spacing w:line="240" w:lineRule="auto"/>
        <w:ind w:firstLine="432"/>
        <w:jc w:val="center"/>
        <w:rPr>
          <w:rFonts w:cs="Times New Roman"/>
        </w:rPr>
      </w:pPr>
      <w:r w:rsidRPr="008A7681">
        <w:rPr>
          <w:rFonts w:cs="Times New Roman"/>
          <w:noProof/>
          <w:lang w:val="en-GB" w:eastAsia="en-GB" w:bidi="ar-SA"/>
        </w:rPr>
        <w:drawing>
          <wp:inline distT="0" distB="0" distL="0" distR="0" wp14:anchorId="54A717F6" wp14:editId="74945A43">
            <wp:extent cx="2433100" cy="111451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9034" cy="1121816"/>
                    </a:xfrm>
                    <a:prstGeom prst="rect">
                      <a:avLst/>
                    </a:prstGeom>
                  </pic:spPr>
                </pic:pic>
              </a:graphicData>
            </a:graphic>
          </wp:inline>
        </w:drawing>
      </w:r>
    </w:p>
    <w:p w14:paraId="1C5DB5DA" w14:textId="0D9C9870" w:rsidR="00173A5D" w:rsidRPr="008A7681" w:rsidRDefault="00173A5D" w:rsidP="00173A5D">
      <w:pPr>
        <w:pStyle w:val="ListParagraph"/>
        <w:ind w:left="1357"/>
        <w:jc w:val="center"/>
        <w:rPr>
          <w:rFonts w:cs="Times New Roman"/>
          <w:sz w:val="20"/>
          <w:szCs w:val="20"/>
        </w:rPr>
      </w:pPr>
      <w:r w:rsidRPr="008A7681">
        <w:rPr>
          <w:rFonts w:cs="Times New Roman"/>
          <w:sz w:val="20"/>
          <w:szCs w:val="20"/>
        </w:rPr>
        <w:t>6.</w:t>
      </w:r>
      <w:r w:rsidR="00F8639B">
        <w:rPr>
          <w:rFonts w:cs="Times New Roman"/>
          <w:sz w:val="20"/>
          <w:szCs w:val="20"/>
        </w:rPr>
        <w:t>13</w:t>
      </w:r>
      <w:r w:rsidR="00444BC5">
        <w:rPr>
          <w:rFonts w:cs="Times New Roman"/>
          <w:sz w:val="20"/>
          <w:szCs w:val="20"/>
        </w:rPr>
        <w:t>. att. SQL injekcijas piemērs</w:t>
      </w:r>
    </w:p>
    <w:p w14:paraId="7D41B376" w14:textId="2DAEDAF2" w:rsidR="004E0C81" w:rsidRPr="008A7681" w:rsidRDefault="3489205A" w:rsidP="3489205A">
      <w:pPr>
        <w:ind w:firstLine="432"/>
        <w:rPr>
          <w:rFonts w:cs="Times New Roman"/>
        </w:rPr>
      </w:pPr>
      <w:r w:rsidRPr="008A7681">
        <w:rPr>
          <w:rFonts w:cs="Times New Roman"/>
        </w:rPr>
        <w:t>Pēc veiksmīgas pieslēgšanās, ja lietotājs vēlēsies uzreiz veikt pasūtījumu, tam tiks izvadīts paziņojums, ka no sākuma ir jāpievieno mašīna un tiks dota saite uz lapu, kur to var izdarīt. Pēc veiksmīgas mašīnas vai mašīnu pievienošanas un atgriešanās pieteikuma lapā, lietotājam uzraksta vietā tiks izvadīta izvē</w:t>
      </w:r>
      <w:r w:rsidR="00F8639B">
        <w:rPr>
          <w:rFonts w:cs="Times New Roman"/>
        </w:rPr>
        <w:t xml:space="preserve">lne ar viņa pievienotām mašīnām. </w:t>
      </w:r>
      <w:r w:rsidRPr="008A7681">
        <w:rPr>
          <w:rFonts w:cs="Times New Roman"/>
        </w:rPr>
        <w:t>Gadījumā, ja lietotājs neizvēlēsies vēl datumu uz kuru viņš vēlas veikt pieteikumu, tam pirmkārt tiks izvadīts paziņojums un otrkārt mašīnas izvēlne tiks mainīta, slēpjot sākuma pirmo izvēli un parādot, kā jauno pirmo izvēli iepriekš izvēlēto mašīnu (skat. 6.</w:t>
      </w:r>
      <w:r w:rsidR="00F8639B">
        <w:rPr>
          <w:rFonts w:cs="Times New Roman"/>
        </w:rPr>
        <w:t>14</w:t>
      </w:r>
      <w:r w:rsidRPr="008A7681">
        <w:rPr>
          <w:rFonts w:cs="Times New Roman"/>
        </w:rPr>
        <w:t>.</w:t>
      </w:r>
      <w:r w:rsidR="00F8639B">
        <w:rPr>
          <w:rFonts w:cs="Times New Roman"/>
        </w:rPr>
        <w:t xml:space="preserve"> un 6.15.</w:t>
      </w:r>
      <w:r w:rsidRPr="008A7681">
        <w:rPr>
          <w:rFonts w:cs="Times New Roman"/>
        </w:rPr>
        <w:t xml:space="preserve"> att.). </w:t>
      </w:r>
    </w:p>
    <w:p w14:paraId="4FD510DC" w14:textId="1D0FAA31" w:rsidR="000A7F9C" w:rsidRPr="008A7681" w:rsidRDefault="004E0C81" w:rsidP="004E0C81">
      <w:pPr>
        <w:ind w:firstLine="432"/>
        <w:jc w:val="center"/>
        <w:rPr>
          <w:rFonts w:cs="Times New Roman"/>
        </w:rPr>
      </w:pPr>
      <w:r w:rsidRPr="008A7681">
        <w:rPr>
          <w:rFonts w:cs="Times New Roman"/>
          <w:noProof/>
          <w:lang w:val="en-GB" w:eastAsia="en-GB" w:bidi="ar-SA"/>
        </w:rPr>
        <w:drawing>
          <wp:inline distT="0" distB="0" distL="0" distR="0" wp14:anchorId="2747EF0B" wp14:editId="04D20B5E">
            <wp:extent cx="2981325" cy="144257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9493" cy="1456207"/>
                    </a:xfrm>
                    <a:prstGeom prst="rect">
                      <a:avLst/>
                    </a:prstGeom>
                  </pic:spPr>
                </pic:pic>
              </a:graphicData>
            </a:graphic>
          </wp:inline>
        </w:drawing>
      </w:r>
    </w:p>
    <w:p w14:paraId="0FE3F68F" w14:textId="303F38D4" w:rsidR="004E0C81" w:rsidRPr="008A7681" w:rsidRDefault="004E0C81" w:rsidP="004E0C81">
      <w:pPr>
        <w:pStyle w:val="ListParagraph"/>
        <w:ind w:left="0"/>
        <w:jc w:val="center"/>
        <w:rPr>
          <w:rFonts w:cs="Times New Roman"/>
          <w:sz w:val="20"/>
          <w:szCs w:val="20"/>
        </w:rPr>
      </w:pPr>
      <w:r w:rsidRPr="008A7681">
        <w:rPr>
          <w:rFonts w:cs="Times New Roman"/>
          <w:sz w:val="20"/>
          <w:szCs w:val="20"/>
        </w:rPr>
        <w:t>6.</w:t>
      </w:r>
      <w:r w:rsidR="00F8639B">
        <w:rPr>
          <w:rFonts w:cs="Times New Roman"/>
          <w:sz w:val="20"/>
          <w:szCs w:val="20"/>
        </w:rPr>
        <w:t>14</w:t>
      </w:r>
      <w:r w:rsidR="00444BC5">
        <w:rPr>
          <w:rFonts w:cs="Times New Roman"/>
          <w:sz w:val="20"/>
          <w:szCs w:val="20"/>
        </w:rPr>
        <w:t>. att. Sākotnējā mašīnu izvēlne</w:t>
      </w:r>
    </w:p>
    <w:p w14:paraId="40D13EDF" w14:textId="1A841E82" w:rsidR="004E0C81" w:rsidRPr="008A7681" w:rsidRDefault="004E0C81" w:rsidP="004E0C81">
      <w:pPr>
        <w:pStyle w:val="ListParagraph"/>
        <w:ind w:left="0"/>
        <w:jc w:val="center"/>
        <w:rPr>
          <w:rFonts w:cs="Times New Roman"/>
          <w:sz w:val="20"/>
          <w:szCs w:val="20"/>
        </w:rPr>
      </w:pPr>
      <w:r w:rsidRPr="008A7681">
        <w:rPr>
          <w:rFonts w:cs="Times New Roman"/>
          <w:noProof/>
          <w:lang w:val="en-GB" w:eastAsia="en-GB" w:bidi="ar-SA"/>
        </w:rPr>
        <w:drawing>
          <wp:inline distT="0" distB="0" distL="0" distR="0" wp14:anchorId="206C8289" wp14:editId="2289948A">
            <wp:extent cx="2512612" cy="1218236"/>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6531" cy="1229833"/>
                    </a:xfrm>
                    <a:prstGeom prst="rect">
                      <a:avLst/>
                    </a:prstGeom>
                  </pic:spPr>
                </pic:pic>
              </a:graphicData>
            </a:graphic>
          </wp:inline>
        </w:drawing>
      </w:r>
    </w:p>
    <w:p w14:paraId="6EC20BED" w14:textId="41F6DCD6" w:rsidR="004E0C81" w:rsidRPr="008A7681" w:rsidRDefault="004E0C81" w:rsidP="004E0C81">
      <w:pPr>
        <w:pStyle w:val="ListParagraph"/>
        <w:ind w:left="0"/>
        <w:jc w:val="center"/>
        <w:rPr>
          <w:rFonts w:cs="Times New Roman"/>
          <w:sz w:val="20"/>
          <w:szCs w:val="20"/>
        </w:rPr>
      </w:pPr>
      <w:r w:rsidRPr="008A7681">
        <w:rPr>
          <w:rFonts w:cs="Times New Roman"/>
          <w:sz w:val="20"/>
          <w:szCs w:val="20"/>
        </w:rPr>
        <w:t>6.</w:t>
      </w:r>
      <w:r w:rsidR="00F8639B">
        <w:rPr>
          <w:rFonts w:cs="Times New Roman"/>
          <w:sz w:val="20"/>
          <w:szCs w:val="20"/>
        </w:rPr>
        <w:t>15</w:t>
      </w:r>
      <w:r w:rsidRPr="008A7681">
        <w:rPr>
          <w:rFonts w:cs="Times New Roman"/>
          <w:sz w:val="20"/>
          <w:szCs w:val="20"/>
        </w:rPr>
        <w:t>. a</w:t>
      </w:r>
      <w:r w:rsidR="00444BC5">
        <w:rPr>
          <w:rFonts w:cs="Times New Roman"/>
          <w:sz w:val="20"/>
          <w:szCs w:val="20"/>
        </w:rPr>
        <w:t>tt. Pēcpārbaudes mašīnu izvēlne</w:t>
      </w:r>
    </w:p>
    <w:p w14:paraId="257ABDEE" w14:textId="485E30C5" w:rsidR="00173A5D" w:rsidRPr="008A7681" w:rsidRDefault="00E53611" w:rsidP="005F2957">
      <w:pPr>
        <w:rPr>
          <w:rFonts w:cs="Times New Roman"/>
        </w:rPr>
      </w:pPr>
      <w:r w:rsidRPr="008A7681">
        <w:rPr>
          <w:rFonts w:cs="Times New Roman"/>
        </w:rPr>
        <w:tab/>
        <w:t xml:space="preserve">Pēc veiksmīgas pieteikšanas lietotājs tiek pāradresēts uz aktīvo pasūtījumu sadaļu, kur tas var novērto savus pasūtījumus, kuriem administrators nav atzīmējis statusu, kā pabeigtu vai atceltu. Pēc pasūtījuma izpildes pasūtījums </w:t>
      </w:r>
      <w:r w:rsidR="00330BFD" w:rsidRPr="008A7681">
        <w:rPr>
          <w:rFonts w:cs="Times New Roman"/>
        </w:rPr>
        <w:t xml:space="preserve">nonāk pasūtījumu vēstures sadaļā, </w:t>
      </w:r>
      <w:r w:rsidRPr="008A7681">
        <w:rPr>
          <w:rFonts w:cs="Times New Roman"/>
        </w:rPr>
        <w:t xml:space="preserve">kur lietotājs var skatīties atskaiti pasūtījumam, vai uzrakstīt atskaiti par gūto pakalpojumu. Atsauksme tiek rakstīta tieši par </w:t>
      </w:r>
      <w:r w:rsidR="00330BFD" w:rsidRPr="008A7681">
        <w:rPr>
          <w:rFonts w:cs="Times New Roman"/>
        </w:rPr>
        <w:t xml:space="preserve">pakalpojumu, kurš tika pasūtīts. Atsauksme tiks pievienota mājaslapā tikai pēc administratora izskatīšanas, taču, kad tā tiks pievienota, tā ietekmēs </w:t>
      </w:r>
      <w:r w:rsidR="00887070" w:rsidRPr="008A7681">
        <w:rPr>
          <w:rFonts w:cs="Times New Roman"/>
        </w:rPr>
        <w:t xml:space="preserve">pakalpojuma reitingu un būs redzama citiem lietotājiem pakalpojuma lapā. (skat. </w:t>
      </w:r>
      <w:r w:rsidR="005F2957">
        <w:rPr>
          <w:rFonts w:cs="Times New Roman"/>
        </w:rPr>
        <w:t>1</w:t>
      </w:r>
      <w:r w:rsidR="00887070" w:rsidRPr="008A7681">
        <w:rPr>
          <w:rFonts w:cs="Times New Roman"/>
        </w:rPr>
        <w:t>.</w:t>
      </w:r>
      <w:r w:rsidR="005F2957">
        <w:rPr>
          <w:rFonts w:cs="Times New Roman"/>
        </w:rPr>
        <w:t xml:space="preserve"> pielikums 14. un 15.</w:t>
      </w:r>
      <w:r w:rsidR="00887070" w:rsidRPr="008A7681">
        <w:rPr>
          <w:rFonts w:cs="Times New Roman"/>
        </w:rPr>
        <w:t xml:space="preserve"> att.).</w:t>
      </w:r>
    </w:p>
    <w:p w14:paraId="16AE823D" w14:textId="6352FDE6" w:rsidR="00173A5D" w:rsidRPr="008A7681" w:rsidRDefault="00173A5D">
      <w:pPr>
        <w:spacing w:line="240" w:lineRule="auto"/>
        <w:jc w:val="left"/>
        <w:rPr>
          <w:rFonts w:cs="Times New Roman"/>
        </w:rPr>
      </w:pPr>
    </w:p>
    <w:p w14:paraId="44C2CF9D" w14:textId="77777777" w:rsidR="007E2827" w:rsidRPr="008A7681" w:rsidRDefault="007E2827">
      <w:pPr>
        <w:spacing w:line="240" w:lineRule="auto"/>
        <w:jc w:val="left"/>
        <w:rPr>
          <w:rFonts w:cs="Times New Roman"/>
          <w:b/>
          <w:bCs/>
          <w:caps/>
          <w:sz w:val="28"/>
          <w:szCs w:val="28"/>
        </w:rPr>
      </w:pPr>
      <w:r w:rsidRPr="008A7681">
        <w:rPr>
          <w:rFonts w:cs="Times New Roman"/>
        </w:rPr>
        <w:br w:type="page"/>
      </w:r>
    </w:p>
    <w:p w14:paraId="4E1C52E8" w14:textId="55CA1635" w:rsidR="00733B33" w:rsidRPr="008A7681" w:rsidRDefault="00733B33" w:rsidP="00173A5D">
      <w:pPr>
        <w:pStyle w:val="Heading1"/>
        <w:numPr>
          <w:ilvl w:val="0"/>
          <w:numId w:val="0"/>
        </w:numPr>
        <w:ind w:left="432"/>
        <w:rPr>
          <w:rFonts w:cs="Times New Roman"/>
        </w:rPr>
      </w:pPr>
      <w:bookmarkStart w:id="29" w:name="_Toc104461075"/>
      <w:r w:rsidRPr="008A7681">
        <w:rPr>
          <w:rFonts w:cs="Times New Roman"/>
        </w:rPr>
        <w:lastRenderedPageBreak/>
        <w:t>Nobeigums</w:t>
      </w:r>
      <w:bookmarkEnd w:id="29"/>
    </w:p>
    <w:p w14:paraId="033F26E6" w14:textId="503156BC" w:rsidR="00054832" w:rsidRDefault="00054832" w:rsidP="00D5618A">
      <w:pPr>
        <w:rPr>
          <w:rFonts w:cs="Times New Roman"/>
        </w:rPr>
      </w:pPr>
      <w:r>
        <w:rPr>
          <w:rFonts w:cs="Times New Roman"/>
        </w:rPr>
        <w:tab/>
        <w:t>Darba mērķis ir sasniegts. Tika izveidota strādājoša automatizēta datu uzskaites un glabāšanas sistēma. Darba mērķis bija izveidot sistēmu kurā lietotājs varēs apskatīt uzņēmuma pakalpojumus</w:t>
      </w:r>
      <w:r w:rsidR="009F7152">
        <w:rPr>
          <w:rFonts w:cs="Times New Roman"/>
        </w:rPr>
        <w:t xml:space="preserve"> un veikt pieteikumus uz viņiem. Darba laikā tika pievienota arī atsauksmju funkcionalitāte, kā arī tika izveidoda administratora sadaļa, kurā ir iespējams pārvaldīt praktiski visu notiekošo sistēmā, kā arī administratoram tika izveidots infromācijas panelis ar vizuāli viegli uztveramu infromācijas atspoguļojumu.</w:t>
      </w:r>
    </w:p>
    <w:p w14:paraId="32A23458" w14:textId="77777777" w:rsidR="002E6F31" w:rsidRDefault="009F7152" w:rsidP="00D5618A">
      <w:pPr>
        <w:rPr>
          <w:rFonts w:cs="Times New Roman"/>
        </w:rPr>
      </w:pPr>
      <w:r>
        <w:rPr>
          <w:rFonts w:cs="Times New Roman"/>
        </w:rPr>
        <w:tab/>
        <w:t>Doto sistēmu nav plānots izmantot vai attīstīt jebkādā veidā un no paša sākuma tā tika plānota, kā mācību projekts. Sistēma, kuru izmantos uzņēmums tiek veidota uz citām tehnoloģijām un netika izmantota dotajā projektā, jo neatbilst uzdevuma veidošanas prasībām.</w:t>
      </w:r>
      <w:r>
        <w:rPr>
          <w:rFonts w:cs="Times New Roman"/>
        </w:rPr>
        <w:tab/>
        <w:t>Visa</w:t>
      </w:r>
      <w:r w:rsidR="002E6F31">
        <w:rPr>
          <w:rFonts w:cs="Times New Roman"/>
        </w:rPr>
        <w:t xml:space="preserve"> sistēma tika veidota praktiski no nulles neizmantojot nekādus ietvarus vai bibliotēkas. Tādēļ izstrāde bija sarežģītāka un ilgāka, taču pateicoties šai pieejai tika uzzināts daudz jauna un iegūta nenovērtējama pieredze sistēmu izstrādāšanā.</w:t>
      </w:r>
    </w:p>
    <w:p w14:paraId="3E6BFEFD" w14:textId="0B7DF58C" w:rsidR="00D5618A" w:rsidRPr="008A7681" w:rsidRDefault="002E6F31" w:rsidP="00D5618A">
      <w:pPr>
        <w:rPr>
          <w:rFonts w:cs="Times New Roman"/>
        </w:rPr>
      </w:pPr>
      <w:r>
        <w:rPr>
          <w:rFonts w:cs="Times New Roman"/>
        </w:rPr>
        <w:tab/>
        <w:t xml:space="preserve">Izstrādājot sistēmu, secināju, ka rakstīt programmas kodu ir grūti tikai pirmajā reizē, it īpaši kad ir jāsastopas ar scenārijiem, kuros nav pat zināms, kas nav zināms, taču tiklīdz kaut kas ir darīts vienreiz to atkārtot ir viegli un vienkārši. Iegūto pieredzi un zināšanas veidojot šo projektu </w:t>
      </w:r>
      <w:r w:rsidR="009F7152">
        <w:rPr>
          <w:rFonts w:cs="Times New Roman"/>
        </w:rPr>
        <w:t xml:space="preserve"> </w:t>
      </w:r>
      <w:r>
        <w:rPr>
          <w:rFonts w:cs="Times New Roman"/>
        </w:rPr>
        <w:t>ir grūtī pārvērtēt un viņa kalpos, kā pamats turpmākajai attīstībai.</w:t>
      </w:r>
    </w:p>
    <w:p w14:paraId="0DBB7A7A" w14:textId="77777777" w:rsidR="00D5618A" w:rsidRPr="008A7681" w:rsidRDefault="00D5618A">
      <w:pPr>
        <w:spacing w:line="240" w:lineRule="auto"/>
        <w:jc w:val="left"/>
        <w:rPr>
          <w:rFonts w:cs="Times New Roman"/>
          <w:b/>
          <w:bCs/>
          <w:caps/>
          <w:sz w:val="28"/>
          <w:szCs w:val="28"/>
        </w:rPr>
      </w:pPr>
      <w:r w:rsidRPr="008A7681">
        <w:rPr>
          <w:rFonts w:cs="Times New Roman"/>
        </w:rPr>
        <w:br w:type="page"/>
      </w:r>
    </w:p>
    <w:p w14:paraId="611F1E42" w14:textId="7DC51B76" w:rsidR="00733B33" w:rsidRPr="008A7681" w:rsidRDefault="00733B33" w:rsidP="007A59BD">
      <w:pPr>
        <w:pStyle w:val="Heading1"/>
        <w:numPr>
          <w:ilvl w:val="0"/>
          <w:numId w:val="0"/>
        </w:numPr>
        <w:ind w:left="432"/>
        <w:rPr>
          <w:rFonts w:cs="Times New Roman"/>
        </w:rPr>
      </w:pPr>
      <w:bookmarkStart w:id="30" w:name="_Toc104461076"/>
      <w:r w:rsidRPr="008A7681">
        <w:rPr>
          <w:rFonts w:cs="Times New Roman"/>
        </w:rPr>
        <w:lastRenderedPageBreak/>
        <w:t>Informācijas avoti</w:t>
      </w:r>
      <w:bookmarkEnd w:id="30"/>
    </w:p>
    <w:p w14:paraId="7AA9E42A" w14:textId="33DB19DB" w:rsidR="0054502D" w:rsidRPr="00BC404E" w:rsidRDefault="0054502D" w:rsidP="00BC404E">
      <w:pPr>
        <w:pStyle w:val="ListParagraph"/>
        <w:numPr>
          <w:ilvl w:val="0"/>
          <w:numId w:val="30"/>
        </w:numPr>
        <w:suppressAutoHyphens/>
        <w:autoSpaceDN w:val="0"/>
        <w:spacing w:after="160"/>
        <w:ind w:left="714" w:hanging="357"/>
        <w:textAlignment w:val="baseline"/>
        <w:rPr>
          <w:rFonts w:cs="Times New Roman"/>
        </w:rPr>
      </w:pPr>
      <w:r w:rsidRPr="00BC404E">
        <w:rPr>
          <w:rFonts w:cs="Times New Roman"/>
        </w:rPr>
        <w:t>Saite uz GitHub ar programmas kodu –</w:t>
      </w:r>
      <w:r w:rsidR="00BC404E" w:rsidRPr="00BC404E">
        <w:rPr>
          <w:rFonts w:cs="Times New Roman"/>
        </w:rPr>
        <w:t xml:space="preserve"> </w:t>
      </w:r>
      <w:hyperlink r:id="rId56" w:history="1">
        <w:r w:rsidR="00BC404E" w:rsidRPr="00BC404E">
          <w:rPr>
            <w:rStyle w:val="Hyperlink"/>
            <w:rFonts w:cs="Times New Roman"/>
          </w:rPr>
          <w:t>https://github.com/rvt-prog-kval-22/D42-Sefanovskis_Artjoms-Datu-uzskaites_un_apstrades_automatizeta_sistema</w:t>
        </w:r>
      </w:hyperlink>
      <w:r w:rsidR="00BC404E" w:rsidRPr="00BC404E">
        <w:rPr>
          <w:rFonts w:cs="Times New Roman"/>
        </w:rPr>
        <w:t xml:space="preserve"> (</w:t>
      </w:r>
      <w:r w:rsidR="00BC404E">
        <w:rPr>
          <w:rFonts w:cs="Times New Roman"/>
        </w:rPr>
        <w:t>Resurs aps</w:t>
      </w:r>
      <w:r w:rsidR="00BC404E" w:rsidRPr="00BC404E">
        <w:rPr>
          <w:rFonts w:cs="Times New Roman"/>
        </w:rPr>
        <w:t>katīts 21.05.2022.).</w:t>
      </w:r>
    </w:p>
    <w:p w14:paraId="132D10C2" w14:textId="304CEF9A" w:rsidR="00987C73" w:rsidRPr="00BC404E" w:rsidRDefault="005840BF" w:rsidP="00BC404E">
      <w:pPr>
        <w:pStyle w:val="ListParagraph"/>
        <w:numPr>
          <w:ilvl w:val="0"/>
          <w:numId w:val="30"/>
        </w:numPr>
        <w:suppressAutoHyphens/>
        <w:autoSpaceDN w:val="0"/>
        <w:spacing w:after="160"/>
        <w:ind w:left="714" w:hanging="357"/>
        <w:textAlignment w:val="baseline"/>
        <w:rPr>
          <w:rFonts w:cs="Times New Roman"/>
        </w:rPr>
      </w:pPr>
      <w:r w:rsidRPr="00BC404E">
        <w:rPr>
          <w:rFonts w:cs="Times New Roman"/>
        </w:rPr>
        <w:t xml:space="preserve">Slaidrādes izvedes pamācība </w:t>
      </w:r>
      <w:r w:rsidR="00987C73" w:rsidRPr="00BC404E">
        <w:rPr>
          <w:rFonts w:cs="Times New Roman"/>
        </w:rPr>
        <w:t xml:space="preserve"> –</w:t>
      </w:r>
      <w:r w:rsidR="00BC404E" w:rsidRPr="00BC404E">
        <w:rPr>
          <w:rFonts w:cs="Times New Roman"/>
        </w:rPr>
        <w:t xml:space="preserve"> </w:t>
      </w:r>
      <w:hyperlink r:id="rId57" w:history="1">
        <w:r w:rsidR="00BC404E" w:rsidRPr="00BC404E">
          <w:rPr>
            <w:rStyle w:val="Hyperlink"/>
            <w:rFonts w:cs="Times New Roman"/>
          </w:rPr>
          <w:t>https://www.w3schools.com/howto/howto_js_slideshow.asp</w:t>
        </w:r>
      </w:hyperlink>
      <w:r w:rsidR="00BC404E" w:rsidRPr="00BC404E">
        <w:rPr>
          <w:rFonts w:cs="Times New Roman"/>
        </w:rPr>
        <w:t xml:space="preserve"> (Resurs apskatīts 27.04.2022.).</w:t>
      </w:r>
    </w:p>
    <w:p w14:paraId="64084527" w14:textId="64700CB5" w:rsidR="00D80CFE" w:rsidRPr="00BC404E" w:rsidRDefault="00054832" w:rsidP="00BC404E">
      <w:pPr>
        <w:pStyle w:val="ListParagraph"/>
        <w:numPr>
          <w:ilvl w:val="0"/>
          <w:numId w:val="30"/>
        </w:numPr>
        <w:suppressAutoHyphens/>
        <w:autoSpaceDN w:val="0"/>
        <w:spacing w:after="160"/>
        <w:ind w:left="714" w:hanging="357"/>
        <w:textAlignment w:val="baseline"/>
        <w:rPr>
          <w:rStyle w:val="Hyperlink"/>
          <w:rFonts w:cs="Times New Roman"/>
          <w:color w:val="auto"/>
          <w:u w:val="none"/>
        </w:rPr>
      </w:pPr>
      <w:r w:rsidRPr="00BC404E">
        <w:rPr>
          <w:rFonts w:cs="Times New Roman"/>
        </w:rPr>
        <w:t>Pamācība tabulu dizaina pielāgošanai maziem ekrāniem</w:t>
      </w:r>
      <w:r w:rsidR="00B60715" w:rsidRPr="00BC404E">
        <w:rPr>
          <w:rFonts w:cs="Times New Roman"/>
        </w:rPr>
        <w:t xml:space="preserve"> - </w:t>
      </w:r>
      <w:hyperlink r:id="rId58" w:history="1">
        <w:r w:rsidR="00BC404E" w:rsidRPr="00BC404E">
          <w:rPr>
            <w:rStyle w:val="Hyperlink"/>
            <w:rFonts w:cs="Times New Roman"/>
          </w:rPr>
          <w:t>https://css-tricks.com/responsive-data-tables/</w:t>
        </w:r>
      </w:hyperlink>
      <w:r w:rsidR="00BC404E" w:rsidRPr="00BC404E">
        <w:rPr>
          <w:rFonts w:cs="Times New Roman"/>
        </w:rPr>
        <w:t xml:space="preserve"> (Resurs apskatīts 27.04.2022.).</w:t>
      </w:r>
    </w:p>
    <w:p w14:paraId="0FDD8FBF" w14:textId="7075EDD1" w:rsidR="000805E3" w:rsidRPr="00BC404E" w:rsidRDefault="000805E3" w:rsidP="00BC404E">
      <w:pPr>
        <w:pStyle w:val="ListParagraph"/>
        <w:numPr>
          <w:ilvl w:val="0"/>
          <w:numId w:val="30"/>
        </w:numPr>
        <w:suppressAutoHyphens/>
        <w:autoSpaceDN w:val="0"/>
        <w:spacing w:after="160"/>
        <w:ind w:left="714" w:hanging="357"/>
        <w:textAlignment w:val="baseline"/>
        <w:rPr>
          <w:rFonts w:cs="Times New Roman"/>
        </w:rPr>
      </w:pPr>
      <w:r w:rsidRPr="00BC404E">
        <w:rPr>
          <w:rFonts w:cs="Times New Roman"/>
        </w:rPr>
        <w:t>Lokālā servera instalācijas instrukcija -</w:t>
      </w:r>
      <w:hyperlink r:id="rId59" w:history="1">
        <w:r w:rsidRPr="00BC404E">
          <w:rPr>
            <w:rStyle w:val="Hyperlink"/>
            <w:rFonts w:cs="Times New Roman"/>
          </w:rPr>
          <w:t>https://www.ionos.com/digitalguide/server/tools/xampp-tutorial-create-your-own-local-test-server/</w:t>
        </w:r>
      </w:hyperlink>
      <w:r w:rsidRPr="00BC404E">
        <w:rPr>
          <w:rFonts w:cs="Times New Roman"/>
        </w:rPr>
        <w:t xml:space="preserve"> </w:t>
      </w:r>
      <w:r w:rsidR="00BC404E" w:rsidRPr="00BC404E">
        <w:rPr>
          <w:rFonts w:cs="Times New Roman"/>
        </w:rPr>
        <w:t xml:space="preserve">(Resurss </w:t>
      </w:r>
      <w:r w:rsidR="00BC404E">
        <w:rPr>
          <w:rFonts w:cs="Times New Roman"/>
        </w:rPr>
        <w:t>ap</w:t>
      </w:r>
      <w:r w:rsidR="00BC404E" w:rsidRPr="00BC404E">
        <w:rPr>
          <w:rFonts w:cs="Times New Roman"/>
        </w:rPr>
        <w:t>skatīts 27.04.2022.).</w:t>
      </w:r>
    </w:p>
    <w:p w14:paraId="60E866D3" w14:textId="64146AC6" w:rsidR="00A60CDB" w:rsidRPr="00BC404E" w:rsidRDefault="00A60CDB" w:rsidP="00BC404E">
      <w:pPr>
        <w:pStyle w:val="ListParagraph"/>
        <w:numPr>
          <w:ilvl w:val="0"/>
          <w:numId w:val="30"/>
        </w:numPr>
        <w:suppressAutoHyphens/>
        <w:autoSpaceDN w:val="0"/>
        <w:spacing w:after="160"/>
        <w:ind w:left="714" w:hanging="357"/>
        <w:textAlignment w:val="baseline"/>
        <w:rPr>
          <w:rFonts w:cs="Times New Roman"/>
        </w:rPr>
      </w:pPr>
      <w:r w:rsidRPr="00BC404E">
        <w:rPr>
          <w:rFonts w:cs="Times New Roman"/>
        </w:rPr>
        <w:t>Google charts dokumentācija</w:t>
      </w:r>
      <w:r w:rsidR="00BC404E" w:rsidRPr="00BC404E">
        <w:rPr>
          <w:rFonts w:cs="Times New Roman"/>
        </w:rPr>
        <w:t xml:space="preserve"> – </w:t>
      </w:r>
      <w:hyperlink r:id="rId60" w:history="1">
        <w:r w:rsidR="00BC404E" w:rsidRPr="00BC404E">
          <w:rPr>
            <w:rStyle w:val="Hyperlink"/>
            <w:rFonts w:cs="Times New Roman"/>
          </w:rPr>
          <w:t>https://developers.google.com/chart</w:t>
        </w:r>
      </w:hyperlink>
      <w:r w:rsidR="00BC404E" w:rsidRPr="00BC404E">
        <w:rPr>
          <w:rFonts w:cs="Times New Roman"/>
        </w:rPr>
        <w:t xml:space="preserve"> (Resurs </w:t>
      </w:r>
      <w:r w:rsidR="00BC404E">
        <w:rPr>
          <w:rFonts w:cs="Times New Roman"/>
        </w:rPr>
        <w:t>ap</w:t>
      </w:r>
      <w:r w:rsidR="00BC404E" w:rsidRPr="00BC404E">
        <w:rPr>
          <w:rFonts w:cs="Times New Roman"/>
        </w:rPr>
        <w:t>skatīts 21.05.2022</w:t>
      </w:r>
      <w:r w:rsidR="00BC404E">
        <w:rPr>
          <w:rFonts w:cs="Times New Roman"/>
        </w:rPr>
        <w:t>.</w:t>
      </w:r>
      <w:r w:rsidR="00BC404E" w:rsidRPr="00BC404E">
        <w:rPr>
          <w:rFonts w:cs="Times New Roman"/>
        </w:rPr>
        <w:t>).</w:t>
      </w:r>
    </w:p>
    <w:p w14:paraId="754885CD" w14:textId="7C4DE3DA" w:rsidR="00D74135" w:rsidRPr="00BC404E" w:rsidRDefault="00D74135" w:rsidP="00BC404E">
      <w:pPr>
        <w:pStyle w:val="ListParagraph"/>
        <w:numPr>
          <w:ilvl w:val="0"/>
          <w:numId w:val="30"/>
        </w:numPr>
        <w:suppressAutoHyphens/>
        <w:autoSpaceDN w:val="0"/>
        <w:spacing w:after="160"/>
        <w:ind w:left="714" w:hanging="357"/>
        <w:textAlignment w:val="baseline"/>
        <w:rPr>
          <w:rFonts w:cs="Times New Roman"/>
        </w:rPr>
      </w:pPr>
      <w:r w:rsidRPr="00BC404E">
        <w:rPr>
          <w:rFonts w:cs="Times New Roman"/>
        </w:rPr>
        <w:t>Pētījums par pārlūkprogrammu datora resursu patēriņu –</w:t>
      </w:r>
      <w:r w:rsidR="00BC404E" w:rsidRPr="00BC404E">
        <w:rPr>
          <w:rFonts w:cs="Times New Roman"/>
        </w:rPr>
        <w:t xml:space="preserve"> </w:t>
      </w:r>
      <w:hyperlink r:id="rId61" w:history="1">
        <w:r w:rsidR="00BC404E" w:rsidRPr="00BC404E">
          <w:rPr>
            <w:rStyle w:val="Hyperlink"/>
            <w:rFonts w:cs="Times New Roman"/>
          </w:rPr>
          <w:t>https://cloudzy.com/which-browsers-use-the-least-memory/</w:t>
        </w:r>
      </w:hyperlink>
      <w:r w:rsidR="00BC404E" w:rsidRPr="00BC404E">
        <w:rPr>
          <w:rStyle w:val="Hyperlink"/>
          <w:rFonts w:cs="Times New Roman"/>
        </w:rPr>
        <w:t xml:space="preserve"> </w:t>
      </w:r>
      <w:r w:rsidR="00BC404E" w:rsidRPr="00BC404E">
        <w:rPr>
          <w:rFonts w:cs="Times New Roman"/>
        </w:rPr>
        <w:t xml:space="preserve">(Resurs </w:t>
      </w:r>
      <w:r w:rsidR="00BC404E">
        <w:rPr>
          <w:rFonts w:cs="Times New Roman"/>
        </w:rPr>
        <w:t>ap</w:t>
      </w:r>
      <w:r w:rsidR="00BC404E" w:rsidRPr="00BC404E">
        <w:rPr>
          <w:rFonts w:cs="Times New Roman"/>
        </w:rPr>
        <w:t>skatīts 21.05.2022.).</w:t>
      </w:r>
    </w:p>
    <w:p w14:paraId="5B964A94" w14:textId="13DB2004" w:rsidR="00D74135" w:rsidRPr="00BC404E" w:rsidRDefault="00D74135" w:rsidP="00BC404E">
      <w:pPr>
        <w:pStyle w:val="ListParagraph"/>
        <w:numPr>
          <w:ilvl w:val="0"/>
          <w:numId w:val="30"/>
        </w:numPr>
        <w:suppressAutoHyphens/>
        <w:autoSpaceDN w:val="0"/>
        <w:spacing w:after="160"/>
        <w:ind w:left="714" w:hanging="357"/>
        <w:textAlignment w:val="baseline"/>
        <w:rPr>
          <w:rFonts w:cs="Times New Roman"/>
        </w:rPr>
      </w:pPr>
      <w:r w:rsidRPr="00BC404E">
        <w:rPr>
          <w:rFonts w:cs="Times New Roman"/>
        </w:rPr>
        <w:t>Pārlūkprogrammas google chrome sistēmas prasības –</w:t>
      </w:r>
      <w:r w:rsidR="00BC404E" w:rsidRPr="00BC404E">
        <w:rPr>
          <w:rFonts w:cs="Times New Roman"/>
        </w:rPr>
        <w:t xml:space="preserve"> </w:t>
      </w:r>
      <w:hyperlink r:id="rId62" w:history="1">
        <w:r w:rsidR="00BC404E" w:rsidRPr="00BC404E">
          <w:rPr>
            <w:rStyle w:val="Hyperlink"/>
            <w:rFonts w:cs="Times New Roman"/>
          </w:rPr>
          <w:t>https://support.google.com/chrome/a/answer/7100626?hl=en</w:t>
        </w:r>
      </w:hyperlink>
      <w:r w:rsidR="00BC404E" w:rsidRPr="00BC404E">
        <w:rPr>
          <w:rFonts w:cs="Times New Roman"/>
        </w:rPr>
        <w:t xml:space="preserve"> (</w:t>
      </w:r>
      <w:r w:rsidRPr="00BC404E">
        <w:rPr>
          <w:rFonts w:cs="Times New Roman"/>
        </w:rPr>
        <w:t xml:space="preserve">Resurs </w:t>
      </w:r>
      <w:r w:rsidR="00BC404E">
        <w:rPr>
          <w:rFonts w:cs="Times New Roman"/>
        </w:rPr>
        <w:t>ap</w:t>
      </w:r>
      <w:r w:rsidRPr="00BC404E">
        <w:rPr>
          <w:rFonts w:cs="Times New Roman"/>
        </w:rPr>
        <w:t>skatīts 21.05.2022</w:t>
      </w:r>
      <w:r w:rsidR="00BC404E" w:rsidRPr="00BC404E">
        <w:rPr>
          <w:rFonts w:cs="Times New Roman"/>
        </w:rPr>
        <w:t>.).</w:t>
      </w:r>
      <w:r w:rsidR="00171A37" w:rsidRPr="00BC404E">
        <w:rPr>
          <w:rFonts w:cs="Times New Roman"/>
        </w:rPr>
        <w:t xml:space="preserve"> </w:t>
      </w:r>
    </w:p>
    <w:p w14:paraId="064131DB" w14:textId="2888A7F2" w:rsidR="00D80CFE" w:rsidRPr="00BC404E" w:rsidRDefault="00171A37" w:rsidP="00BC404E">
      <w:pPr>
        <w:pStyle w:val="ListParagraph"/>
        <w:numPr>
          <w:ilvl w:val="0"/>
          <w:numId w:val="30"/>
        </w:numPr>
        <w:ind w:left="714" w:hanging="357"/>
        <w:rPr>
          <w:rFonts w:cs="Times New Roman"/>
        </w:rPr>
      </w:pPr>
      <w:r w:rsidRPr="008A7681">
        <w:rPr>
          <w:rFonts w:cs="Times New Roman"/>
        </w:rPr>
        <w:t>Statistika par javascript izmantošanu tīmekļvietnēs</w:t>
      </w:r>
      <w:r w:rsidR="00BC404E">
        <w:rPr>
          <w:rFonts w:cs="Times New Roman"/>
        </w:rPr>
        <w:t xml:space="preserve"> – </w:t>
      </w:r>
      <w:hyperlink r:id="rId63" w:history="1">
        <w:r w:rsidR="00BC404E" w:rsidRPr="00912040">
          <w:rPr>
            <w:rStyle w:val="Hyperlink"/>
            <w:rFonts w:cs="Times New Roman"/>
          </w:rPr>
          <w:t>https://w3techs.com/technologies/details/cp-javascript</w:t>
        </w:r>
      </w:hyperlink>
      <w:r w:rsidR="00BC404E">
        <w:rPr>
          <w:rFonts w:cs="Times New Roman"/>
        </w:rPr>
        <w:t xml:space="preserve"> (</w:t>
      </w:r>
      <w:r w:rsidRPr="00BC404E">
        <w:rPr>
          <w:rFonts w:cs="Times New Roman"/>
        </w:rPr>
        <w:t xml:space="preserve">Resurs </w:t>
      </w:r>
      <w:r w:rsidR="00BC404E">
        <w:rPr>
          <w:rFonts w:cs="Times New Roman"/>
        </w:rPr>
        <w:t>ap</w:t>
      </w:r>
      <w:r w:rsidRPr="00BC404E">
        <w:rPr>
          <w:rFonts w:cs="Times New Roman"/>
        </w:rPr>
        <w:t>skatīts 27.04.2022</w:t>
      </w:r>
      <w:r w:rsidR="00BC404E">
        <w:rPr>
          <w:rFonts w:cs="Times New Roman"/>
        </w:rPr>
        <w:t>.).</w:t>
      </w:r>
    </w:p>
    <w:p w14:paraId="6C2E1276" w14:textId="6CF1DE5C" w:rsidR="00627F5E" w:rsidRDefault="00627F5E" w:rsidP="00BC404E">
      <w:pPr>
        <w:pStyle w:val="ListParagraph"/>
        <w:numPr>
          <w:ilvl w:val="0"/>
          <w:numId w:val="30"/>
        </w:numPr>
        <w:ind w:left="714" w:hanging="357"/>
        <w:rPr>
          <w:rFonts w:cs="Times New Roman"/>
        </w:rPr>
      </w:pPr>
      <w:r>
        <w:rPr>
          <w:rFonts w:cs="Times New Roman"/>
        </w:rPr>
        <w:t xml:space="preserve">WYSIWYG teksta redaktors – </w:t>
      </w:r>
      <w:hyperlink r:id="rId64" w:history="1">
        <w:r w:rsidRPr="00912040">
          <w:rPr>
            <w:rStyle w:val="Hyperlink"/>
            <w:rFonts w:cs="Times New Roman"/>
          </w:rPr>
          <w:t>https://summernote.org/</w:t>
        </w:r>
      </w:hyperlink>
      <w:r>
        <w:rPr>
          <w:rFonts w:cs="Times New Roman"/>
        </w:rPr>
        <w:t xml:space="preserve"> (Resurss </w:t>
      </w:r>
      <w:r w:rsidR="00BC404E">
        <w:rPr>
          <w:rFonts w:cs="Times New Roman"/>
        </w:rPr>
        <w:t>ap</w:t>
      </w:r>
      <w:r>
        <w:rPr>
          <w:rFonts w:cs="Times New Roman"/>
        </w:rPr>
        <w:t>skatīts 26.05.2022</w:t>
      </w:r>
      <w:r w:rsidR="00BC404E">
        <w:rPr>
          <w:rFonts w:cs="Times New Roman"/>
        </w:rPr>
        <w:t>.</w:t>
      </w:r>
      <w:r>
        <w:rPr>
          <w:rFonts w:cs="Times New Roman"/>
        </w:rPr>
        <w:t>).</w:t>
      </w:r>
    </w:p>
    <w:p w14:paraId="15EC64C3" w14:textId="7795351F" w:rsidR="002C425D" w:rsidRPr="008A7681" w:rsidRDefault="002C425D" w:rsidP="0084096C">
      <w:pPr>
        <w:pStyle w:val="ListParagraph"/>
        <w:numPr>
          <w:ilvl w:val="0"/>
          <w:numId w:val="30"/>
        </w:numPr>
        <w:rPr>
          <w:rFonts w:cs="Times New Roman"/>
        </w:rPr>
      </w:pPr>
      <w:r>
        <w:rPr>
          <w:rFonts w:cs="Times New Roman"/>
        </w:rPr>
        <w:t xml:space="preserve">Izveidotās sistēmas tīmekļvietne – </w:t>
      </w:r>
      <w:hyperlink r:id="rId65" w:history="1">
        <w:r w:rsidR="0084096C" w:rsidRPr="00092267">
          <w:rPr>
            <w:rStyle w:val="Hyperlink"/>
          </w:rPr>
          <w:t>https://ieej.lv/sefanovskis</w:t>
        </w:r>
      </w:hyperlink>
      <w:r w:rsidR="0084096C">
        <w:t xml:space="preserve"> </w:t>
      </w:r>
      <w:r>
        <w:rPr>
          <w:rFonts w:cs="Times New Roman"/>
        </w:rPr>
        <w:t xml:space="preserve">(Resurss apskatīts </w:t>
      </w:r>
      <w:r w:rsidR="0084096C">
        <w:rPr>
          <w:rFonts w:cs="Times New Roman"/>
        </w:rPr>
        <w:t>31</w:t>
      </w:r>
      <w:r>
        <w:rPr>
          <w:rFonts w:cs="Times New Roman"/>
        </w:rPr>
        <w:t>.05.2022).</w:t>
      </w:r>
    </w:p>
    <w:p w14:paraId="6C7FC19F" w14:textId="77777777" w:rsidR="00054832" w:rsidRDefault="00054832" w:rsidP="00175D9E">
      <w:pPr>
        <w:pStyle w:val="Heading1"/>
        <w:numPr>
          <w:ilvl w:val="0"/>
          <w:numId w:val="0"/>
        </w:numPr>
        <w:ind w:left="432"/>
        <w:rPr>
          <w:rFonts w:cs="Times New Roman"/>
          <w:sz w:val="144"/>
          <w:szCs w:val="144"/>
        </w:rPr>
      </w:pPr>
      <w:bookmarkStart w:id="31" w:name="_Toc104225624"/>
    </w:p>
    <w:p w14:paraId="0E0491F8" w14:textId="77777777" w:rsidR="00054832" w:rsidRDefault="00054832" w:rsidP="00175D9E">
      <w:pPr>
        <w:pStyle w:val="Heading1"/>
        <w:numPr>
          <w:ilvl w:val="0"/>
          <w:numId w:val="0"/>
        </w:numPr>
        <w:ind w:left="432"/>
        <w:rPr>
          <w:rFonts w:cs="Times New Roman"/>
          <w:sz w:val="144"/>
          <w:szCs w:val="144"/>
        </w:rPr>
      </w:pPr>
    </w:p>
    <w:p w14:paraId="5F3E8900" w14:textId="16A5B6EA" w:rsidR="00054832" w:rsidRDefault="00733B33" w:rsidP="00054832">
      <w:pPr>
        <w:pStyle w:val="Heading1"/>
        <w:numPr>
          <w:ilvl w:val="0"/>
          <w:numId w:val="0"/>
        </w:numPr>
        <w:rPr>
          <w:rFonts w:cs="Times New Roman"/>
          <w:sz w:val="144"/>
          <w:szCs w:val="144"/>
        </w:rPr>
      </w:pPr>
      <w:bookmarkStart w:id="32" w:name="_Toc104461077"/>
      <w:r w:rsidRPr="00054832">
        <w:rPr>
          <w:rFonts w:cs="Times New Roman"/>
          <w:sz w:val="144"/>
          <w:szCs w:val="144"/>
        </w:rPr>
        <w:t>Pielikumi</w:t>
      </w:r>
      <w:bookmarkEnd w:id="31"/>
      <w:bookmarkEnd w:id="32"/>
    </w:p>
    <w:p w14:paraId="0F7BCCA7" w14:textId="77777777" w:rsidR="00054832" w:rsidRDefault="00054832">
      <w:pPr>
        <w:spacing w:line="240" w:lineRule="auto"/>
        <w:jc w:val="left"/>
        <w:rPr>
          <w:rFonts w:cs="Times New Roman"/>
          <w:b/>
          <w:bCs/>
          <w:caps/>
          <w:sz w:val="144"/>
          <w:szCs w:val="144"/>
        </w:rPr>
      </w:pPr>
      <w:r>
        <w:rPr>
          <w:rFonts w:cs="Times New Roman"/>
          <w:sz w:val="144"/>
          <w:szCs w:val="144"/>
        </w:rPr>
        <w:br w:type="page"/>
      </w:r>
    </w:p>
    <w:p w14:paraId="01E621D3" w14:textId="3DE7C220" w:rsidR="00733B33" w:rsidRDefault="00054832" w:rsidP="00054832">
      <w:pPr>
        <w:pStyle w:val="Heading1"/>
        <w:numPr>
          <w:ilvl w:val="3"/>
          <w:numId w:val="11"/>
        </w:numPr>
        <w:jc w:val="right"/>
        <w:rPr>
          <w:rFonts w:cs="Times New Roman"/>
          <w:sz w:val="20"/>
          <w:szCs w:val="20"/>
        </w:rPr>
      </w:pPr>
      <w:bookmarkStart w:id="33" w:name="_Toc104461078"/>
      <w:r>
        <w:rPr>
          <w:rFonts w:cs="Times New Roman"/>
          <w:sz w:val="20"/>
          <w:szCs w:val="20"/>
        </w:rPr>
        <w:lastRenderedPageBreak/>
        <w:t>Pielikums</w:t>
      </w:r>
      <w:bookmarkEnd w:id="33"/>
    </w:p>
    <w:p w14:paraId="7F0F17D1" w14:textId="75A03462" w:rsidR="00054832" w:rsidRDefault="00054832" w:rsidP="00054832">
      <w:pPr>
        <w:pStyle w:val="Heading2"/>
        <w:numPr>
          <w:ilvl w:val="0"/>
          <w:numId w:val="0"/>
        </w:numPr>
        <w:ind w:left="576"/>
      </w:pPr>
      <w:bookmarkStart w:id="34" w:name="_Toc104461079"/>
      <w:r>
        <w:t>Ekrānuzņēmumi</w:t>
      </w:r>
      <w:bookmarkEnd w:id="34"/>
    </w:p>
    <w:p w14:paraId="1F5683BA" w14:textId="77777777" w:rsidR="00BD68F5" w:rsidRPr="008A7681" w:rsidRDefault="00BD68F5" w:rsidP="00BD68F5">
      <w:pPr>
        <w:pStyle w:val="ListParagraph"/>
        <w:jc w:val="center"/>
        <w:rPr>
          <w:rFonts w:cs="Times New Roman"/>
          <w:sz w:val="20"/>
        </w:rPr>
      </w:pPr>
      <w:r w:rsidRPr="008A7681">
        <w:rPr>
          <w:rFonts w:cs="Times New Roman"/>
          <w:noProof/>
          <w:lang w:val="en-GB" w:eastAsia="en-GB" w:bidi="ar-SA"/>
        </w:rPr>
        <w:drawing>
          <wp:inline distT="0" distB="0" distL="0" distR="0" wp14:anchorId="165705A1" wp14:editId="3AB5EBEB">
            <wp:extent cx="3957277" cy="3591687"/>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3033" cy="3633216"/>
                    </a:xfrm>
                    <a:prstGeom prst="rect">
                      <a:avLst/>
                    </a:prstGeom>
                  </pic:spPr>
                </pic:pic>
              </a:graphicData>
            </a:graphic>
          </wp:inline>
        </w:drawing>
      </w:r>
    </w:p>
    <w:p w14:paraId="5508386E" w14:textId="1BAC842B" w:rsidR="00BD68F5" w:rsidRPr="008A7681" w:rsidRDefault="00BD68F5" w:rsidP="00BD68F5">
      <w:pPr>
        <w:pStyle w:val="ListParagraph"/>
        <w:jc w:val="center"/>
        <w:rPr>
          <w:rFonts w:cs="Times New Roman"/>
          <w:sz w:val="20"/>
        </w:rPr>
      </w:pPr>
      <w:r>
        <w:rPr>
          <w:rFonts w:cs="Times New Roman"/>
          <w:sz w:val="20"/>
        </w:rPr>
        <w:t>1</w:t>
      </w:r>
      <w:r w:rsidRPr="008A7681">
        <w:rPr>
          <w:rFonts w:cs="Times New Roman"/>
          <w:sz w:val="20"/>
        </w:rPr>
        <w:t>. att. Tīmekļa vietnes pielāgošanās ekrānam, lielais izmērs</w:t>
      </w:r>
    </w:p>
    <w:p w14:paraId="3769C734" w14:textId="77777777" w:rsidR="00BD68F5" w:rsidRPr="008A7681" w:rsidRDefault="00BD68F5" w:rsidP="00BD68F5">
      <w:pPr>
        <w:pStyle w:val="ListParagraph"/>
        <w:jc w:val="center"/>
        <w:rPr>
          <w:rFonts w:cs="Times New Roman"/>
        </w:rPr>
      </w:pPr>
      <w:r w:rsidRPr="008A7681">
        <w:rPr>
          <w:rFonts w:cs="Times New Roman"/>
          <w:noProof/>
          <w:lang w:val="en-GB" w:eastAsia="en-GB" w:bidi="ar-SA"/>
        </w:rPr>
        <w:drawing>
          <wp:inline distT="0" distB="0" distL="0" distR="0" wp14:anchorId="76272406" wp14:editId="6F3E5178">
            <wp:extent cx="4209376" cy="39342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0891" cy="4001065"/>
                    </a:xfrm>
                    <a:prstGeom prst="rect">
                      <a:avLst/>
                    </a:prstGeom>
                  </pic:spPr>
                </pic:pic>
              </a:graphicData>
            </a:graphic>
          </wp:inline>
        </w:drawing>
      </w:r>
    </w:p>
    <w:p w14:paraId="700BD74D" w14:textId="091D72F9" w:rsidR="00BD68F5" w:rsidRPr="008A7681" w:rsidRDefault="00BD68F5" w:rsidP="00BD68F5">
      <w:pPr>
        <w:pStyle w:val="ListParagraph"/>
        <w:jc w:val="center"/>
        <w:rPr>
          <w:rFonts w:cs="Times New Roman"/>
          <w:sz w:val="20"/>
        </w:rPr>
      </w:pPr>
      <w:r>
        <w:rPr>
          <w:rFonts w:cs="Times New Roman"/>
          <w:sz w:val="20"/>
        </w:rPr>
        <w:t>2</w:t>
      </w:r>
      <w:r w:rsidRPr="008A7681">
        <w:rPr>
          <w:rFonts w:cs="Times New Roman"/>
          <w:sz w:val="20"/>
        </w:rPr>
        <w:t>. att. Tīmekļa vietnes pielāgošanās ekrānam, mazais izmērs</w:t>
      </w:r>
    </w:p>
    <w:p w14:paraId="114F94C5" w14:textId="77777777" w:rsidR="00BD68F5" w:rsidRPr="008A7681" w:rsidRDefault="00BD68F5" w:rsidP="00BD68F5">
      <w:pPr>
        <w:pStyle w:val="ListParagraph"/>
        <w:jc w:val="center"/>
        <w:rPr>
          <w:rFonts w:cs="Times New Roman"/>
          <w:sz w:val="20"/>
        </w:rPr>
      </w:pPr>
      <w:r w:rsidRPr="008A7681">
        <w:rPr>
          <w:rFonts w:cs="Times New Roman"/>
          <w:noProof/>
          <w:lang w:val="en-GB" w:eastAsia="en-GB" w:bidi="ar-SA"/>
        </w:rPr>
        <w:lastRenderedPageBreak/>
        <w:drawing>
          <wp:inline distT="0" distB="0" distL="0" distR="0" wp14:anchorId="0547F72D" wp14:editId="0B508054">
            <wp:extent cx="5002306" cy="35890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9477" cy="3630084"/>
                    </a:xfrm>
                    <a:prstGeom prst="rect">
                      <a:avLst/>
                    </a:prstGeom>
                  </pic:spPr>
                </pic:pic>
              </a:graphicData>
            </a:graphic>
          </wp:inline>
        </w:drawing>
      </w:r>
    </w:p>
    <w:p w14:paraId="350AFD58" w14:textId="10DBD941" w:rsidR="00BD68F5" w:rsidRPr="008A7681" w:rsidRDefault="00BD68F5" w:rsidP="00BD68F5">
      <w:pPr>
        <w:pStyle w:val="ListParagraph"/>
        <w:jc w:val="center"/>
        <w:rPr>
          <w:rFonts w:cs="Times New Roman"/>
          <w:sz w:val="20"/>
        </w:rPr>
      </w:pPr>
      <w:r>
        <w:rPr>
          <w:rFonts w:cs="Times New Roman"/>
          <w:sz w:val="20"/>
        </w:rPr>
        <w:t>3</w:t>
      </w:r>
      <w:r w:rsidRPr="008A7681">
        <w:rPr>
          <w:rFonts w:cs="Times New Roman"/>
          <w:sz w:val="20"/>
        </w:rPr>
        <w:t>. att. Tīmekļa vietnes tabulu pielāgošanās ekrānam, lielais izmērs</w:t>
      </w:r>
    </w:p>
    <w:p w14:paraId="01A5E028" w14:textId="77777777" w:rsidR="00BD68F5" w:rsidRPr="008A7681" w:rsidRDefault="00BD68F5" w:rsidP="00BD68F5">
      <w:pPr>
        <w:pStyle w:val="ListParagraph"/>
        <w:jc w:val="center"/>
        <w:rPr>
          <w:rFonts w:cs="Times New Roman"/>
          <w:sz w:val="20"/>
        </w:rPr>
      </w:pPr>
      <w:r w:rsidRPr="008A7681">
        <w:rPr>
          <w:rFonts w:cs="Times New Roman"/>
          <w:noProof/>
          <w:lang w:val="en-GB" w:eastAsia="en-GB" w:bidi="ar-SA"/>
        </w:rPr>
        <w:drawing>
          <wp:inline distT="0" distB="0" distL="0" distR="0" wp14:anchorId="668D6D6A" wp14:editId="64196A02">
            <wp:extent cx="4725681" cy="45216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48208" cy="4543248"/>
                    </a:xfrm>
                    <a:prstGeom prst="rect">
                      <a:avLst/>
                    </a:prstGeom>
                  </pic:spPr>
                </pic:pic>
              </a:graphicData>
            </a:graphic>
          </wp:inline>
        </w:drawing>
      </w:r>
    </w:p>
    <w:p w14:paraId="53950113" w14:textId="140A603F" w:rsidR="00BD68F5" w:rsidRPr="008A7681" w:rsidRDefault="00BD68F5" w:rsidP="00BD68F5">
      <w:pPr>
        <w:pStyle w:val="ListParagraph"/>
        <w:jc w:val="center"/>
        <w:rPr>
          <w:rFonts w:cs="Times New Roman"/>
          <w:sz w:val="20"/>
        </w:rPr>
      </w:pPr>
      <w:r w:rsidRPr="008A7681">
        <w:rPr>
          <w:rFonts w:cs="Times New Roman"/>
          <w:sz w:val="20"/>
        </w:rPr>
        <w:t>4. att. Tīmekļa vietnes tabulu pielāgošanās ekrānam, mazais izmērs</w:t>
      </w:r>
    </w:p>
    <w:p w14:paraId="029B9335" w14:textId="77777777" w:rsidR="00F75BB7" w:rsidRPr="008A7681" w:rsidRDefault="00F75BB7" w:rsidP="00F75BB7">
      <w:pPr>
        <w:pStyle w:val="ListParagraph"/>
        <w:ind w:left="0"/>
        <w:jc w:val="center"/>
        <w:rPr>
          <w:rFonts w:cs="Times New Roman"/>
        </w:rPr>
      </w:pPr>
      <w:r w:rsidRPr="008A7681">
        <w:rPr>
          <w:rFonts w:cs="Times New Roman"/>
          <w:noProof/>
          <w:lang w:val="en-GB" w:eastAsia="en-GB" w:bidi="ar-SA"/>
        </w:rPr>
        <w:lastRenderedPageBreak/>
        <w:drawing>
          <wp:inline distT="0" distB="0" distL="0" distR="0" wp14:anchorId="14049543" wp14:editId="3922FDA4">
            <wp:extent cx="6016598" cy="5066225"/>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30740" cy="5078134"/>
                    </a:xfrm>
                    <a:prstGeom prst="rect">
                      <a:avLst/>
                    </a:prstGeom>
                  </pic:spPr>
                </pic:pic>
              </a:graphicData>
            </a:graphic>
          </wp:inline>
        </w:drawing>
      </w:r>
    </w:p>
    <w:p w14:paraId="256AF9F9" w14:textId="47E2AC1C" w:rsidR="00F75BB7" w:rsidRPr="008A7681" w:rsidRDefault="00F75BB7" w:rsidP="00F75BB7">
      <w:pPr>
        <w:pStyle w:val="ListParagraph"/>
        <w:ind w:left="1357"/>
        <w:jc w:val="center"/>
        <w:rPr>
          <w:rFonts w:cs="Times New Roman"/>
          <w:sz w:val="20"/>
          <w:szCs w:val="20"/>
        </w:rPr>
      </w:pPr>
      <w:r>
        <w:rPr>
          <w:rFonts w:cs="Times New Roman"/>
          <w:sz w:val="20"/>
          <w:szCs w:val="20"/>
        </w:rPr>
        <w:t>5</w:t>
      </w:r>
      <w:r w:rsidRPr="008A7681">
        <w:rPr>
          <w:rFonts w:cs="Times New Roman"/>
          <w:sz w:val="20"/>
          <w:szCs w:val="20"/>
        </w:rPr>
        <w:t>. att. Galvenās lapas ekrānuzņēmums</w:t>
      </w:r>
    </w:p>
    <w:p w14:paraId="3E1BDBEF" w14:textId="77777777" w:rsidR="00F75BB7" w:rsidRPr="008A7681" w:rsidRDefault="00F75BB7" w:rsidP="00F75BB7">
      <w:pPr>
        <w:jc w:val="center"/>
        <w:rPr>
          <w:rFonts w:cs="Times New Roman"/>
        </w:rPr>
      </w:pPr>
      <w:r w:rsidRPr="008A7681">
        <w:rPr>
          <w:rFonts w:cs="Times New Roman"/>
          <w:noProof/>
          <w:lang w:val="en-GB" w:eastAsia="en-GB" w:bidi="ar-SA"/>
        </w:rPr>
        <w:lastRenderedPageBreak/>
        <w:drawing>
          <wp:inline distT="0" distB="0" distL="0" distR="0" wp14:anchorId="6D986C32" wp14:editId="0B7BB14E">
            <wp:extent cx="5411952" cy="457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56431" cy="4609576"/>
                    </a:xfrm>
                    <a:prstGeom prst="rect">
                      <a:avLst/>
                    </a:prstGeom>
                  </pic:spPr>
                </pic:pic>
              </a:graphicData>
            </a:graphic>
          </wp:inline>
        </w:drawing>
      </w:r>
    </w:p>
    <w:p w14:paraId="4DD132D8" w14:textId="5AA1C3CD" w:rsidR="00F75BB7" w:rsidRPr="008A7681" w:rsidRDefault="00F75BB7" w:rsidP="00F75BB7">
      <w:pPr>
        <w:pStyle w:val="ListParagraph"/>
        <w:ind w:left="1357"/>
        <w:jc w:val="center"/>
        <w:rPr>
          <w:rFonts w:cs="Times New Roman"/>
          <w:sz w:val="20"/>
          <w:szCs w:val="20"/>
        </w:rPr>
      </w:pPr>
      <w:r>
        <w:rPr>
          <w:rFonts w:cs="Times New Roman"/>
          <w:sz w:val="20"/>
          <w:szCs w:val="20"/>
        </w:rPr>
        <w:t>6. att. Reģistrācijas forma</w:t>
      </w:r>
    </w:p>
    <w:p w14:paraId="1E0687F8" w14:textId="25CA74B2" w:rsidR="00D54CDB" w:rsidRDefault="00F75BB7" w:rsidP="00D54CDB">
      <w:r>
        <w:rPr>
          <w:noProof/>
          <w:lang w:val="en-GB" w:eastAsia="en-GB" w:bidi="ar-SA"/>
        </w:rPr>
        <w:drawing>
          <wp:inline distT="0" distB="0" distL="0" distR="0" wp14:anchorId="7B887AD8" wp14:editId="41DC0F86">
            <wp:extent cx="5760720" cy="3391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91535"/>
                    </a:xfrm>
                    <a:prstGeom prst="rect">
                      <a:avLst/>
                    </a:prstGeom>
                  </pic:spPr>
                </pic:pic>
              </a:graphicData>
            </a:graphic>
          </wp:inline>
        </w:drawing>
      </w:r>
    </w:p>
    <w:p w14:paraId="3A46D6C2" w14:textId="00B03F71" w:rsidR="00F75BB7" w:rsidRDefault="00F75BB7" w:rsidP="00F75BB7">
      <w:pPr>
        <w:pStyle w:val="ListParagraph"/>
        <w:ind w:left="1357"/>
        <w:jc w:val="center"/>
        <w:rPr>
          <w:rFonts w:cs="Times New Roman"/>
          <w:sz w:val="20"/>
          <w:szCs w:val="20"/>
        </w:rPr>
      </w:pPr>
      <w:r>
        <w:rPr>
          <w:rFonts w:cs="Times New Roman"/>
          <w:sz w:val="20"/>
          <w:szCs w:val="20"/>
        </w:rPr>
        <w:t>7. att. Lietotāja mašīnas</w:t>
      </w:r>
    </w:p>
    <w:p w14:paraId="1069855C" w14:textId="68E190B2" w:rsidR="00F75BB7" w:rsidRPr="008A7681" w:rsidRDefault="00F75BB7" w:rsidP="00F75BB7">
      <w:pPr>
        <w:jc w:val="center"/>
        <w:rPr>
          <w:rFonts w:cs="Times New Roman"/>
        </w:rPr>
      </w:pPr>
      <w:r>
        <w:rPr>
          <w:noProof/>
          <w:lang w:val="en-GB" w:eastAsia="en-GB" w:bidi="ar-SA"/>
        </w:rPr>
        <w:lastRenderedPageBreak/>
        <w:drawing>
          <wp:inline distT="0" distB="0" distL="0" distR="0" wp14:anchorId="3078F886" wp14:editId="3B27468A">
            <wp:extent cx="5760720" cy="503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5036820"/>
                    </a:xfrm>
                    <a:prstGeom prst="rect">
                      <a:avLst/>
                    </a:prstGeom>
                  </pic:spPr>
                </pic:pic>
              </a:graphicData>
            </a:graphic>
          </wp:inline>
        </w:drawing>
      </w:r>
    </w:p>
    <w:p w14:paraId="3B2DD2B2" w14:textId="63D910CA" w:rsidR="00F75BB7" w:rsidRPr="008A7681" w:rsidRDefault="00F75BB7" w:rsidP="00F75BB7">
      <w:pPr>
        <w:pStyle w:val="ListParagraph"/>
        <w:ind w:left="1357"/>
        <w:jc w:val="center"/>
        <w:rPr>
          <w:rFonts w:cs="Times New Roman"/>
          <w:sz w:val="20"/>
          <w:szCs w:val="20"/>
        </w:rPr>
      </w:pPr>
      <w:r w:rsidRPr="008A7681">
        <w:rPr>
          <w:rFonts w:cs="Times New Roman"/>
          <w:sz w:val="20"/>
          <w:szCs w:val="20"/>
        </w:rPr>
        <w:t>8. att.</w:t>
      </w:r>
      <w:r>
        <w:rPr>
          <w:rFonts w:cs="Times New Roman"/>
          <w:sz w:val="20"/>
          <w:szCs w:val="20"/>
        </w:rPr>
        <w:t xml:space="preserve"> Visu pakalpojumu apskates lapa</w:t>
      </w:r>
    </w:p>
    <w:p w14:paraId="047E7D10" w14:textId="77777777" w:rsidR="00F75BB7" w:rsidRPr="008A7681" w:rsidRDefault="00F75BB7" w:rsidP="00F75BB7">
      <w:pPr>
        <w:pStyle w:val="ListParagraph"/>
        <w:ind w:left="1357"/>
        <w:jc w:val="center"/>
        <w:rPr>
          <w:rFonts w:cs="Times New Roman"/>
          <w:sz w:val="20"/>
          <w:szCs w:val="20"/>
        </w:rPr>
      </w:pPr>
    </w:p>
    <w:p w14:paraId="14184C96" w14:textId="77777777" w:rsidR="00F75BB7" w:rsidRPr="008A7681" w:rsidRDefault="00F75BB7" w:rsidP="00F75BB7">
      <w:pPr>
        <w:jc w:val="center"/>
        <w:rPr>
          <w:rFonts w:cs="Times New Roman"/>
        </w:rPr>
      </w:pPr>
      <w:r w:rsidRPr="008A7681">
        <w:rPr>
          <w:rFonts w:cs="Times New Roman"/>
          <w:noProof/>
          <w:lang w:val="en-GB" w:eastAsia="en-GB" w:bidi="ar-SA"/>
        </w:rPr>
        <w:drawing>
          <wp:inline distT="0" distB="0" distL="0" distR="0" wp14:anchorId="2B53B6A9" wp14:editId="45933D72">
            <wp:extent cx="4770782" cy="27687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28172" cy="2802065"/>
                    </a:xfrm>
                    <a:prstGeom prst="rect">
                      <a:avLst/>
                    </a:prstGeom>
                  </pic:spPr>
                </pic:pic>
              </a:graphicData>
            </a:graphic>
          </wp:inline>
        </w:drawing>
      </w:r>
    </w:p>
    <w:p w14:paraId="033EC4E0" w14:textId="24275F17" w:rsidR="00F75BB7" w:rsidRPr="008A7681" w:rsidRDefault="00F75BB7" w:rsidP="00F75BB7">
      <w:pPr>
        <w:pStyle w:val="ListParagraph"/>
        <w:ind w:left="1357"/>
        <w:jc w:val="center"/>
        <w:rPr>
          <w:rFonts w:cs="Times New Roman"/>
          <w:sz w:val="20"/>
          <w:szCs w:val="20"/>
        </w:rPr>
      </w:pPr>
      <w:r w:rsidRPr="008A7681">
        <w:rPr>
          <w:rFonts w:cs="Times New Roman"/>
          <w:sz w:val="20"/>
          <w:szCs w:val="20"/>
        </w:rPr>
        <w:t>9. att</w:t>
      </w:r>
      <w:r>
        <w:rPr>
          <w:rFonts w:cs="Times New Roman"/>
          <w:sz w:val="20"/>
          <w:szCs w:val="20"/>
        </w:rPr>
        <w:t>. Pakalpojuma pieteikšanas lapa</w:t>
      </w:r>
    </w:p>
    <w:p w14:paraId="1A138990" w14:textId="77777777" w:rsidR="00F75BB7" w:rsidRPr="008A7681" w:rsidRDefault="00F75BB7" w:rsidP="00F75BB7">
      <w:pPr>
        <w:pStyle w:val="ListParagraph"/>
        <w:ind w:left="0"/>
        <w:jc w:val="center"/>
        <w:rPr>
          <w:rFonts w:cs="Times New Roman"/>
          <w:sz w:val="20"/>
          <w:szCs w:val="20"/>
        </w:rPr>
      </w:pPr>
      <w:r w:rsidRPr="008A7681">
        <w:rPr>
          <w:rFonts w:cs="Times New Roman"/>
          <w:noProof/>
          <w:lang w:val="en-GB" w:eastAsia="en-GB" w:bidi="ar-SA"/>
        </w:rPr>
        <w:lastRenderedPageBreak/>
        <w:drawing>
          <wp:inline distT="0" distB="0" distL="0" distR="0" wp14:anchorId="3CA92644" wp14:editId="402DCF1A">
            <wp:extent cx="3812650" cy="29729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023" cy="2987286"/>
                    </a:xfrm>
                    <a:prstGeom prst="rect">
                      <a:avLst/>
                    </a:prstGeom>
                  </pic:spPr>
                </pic:pic>
              </a:graphicData>
            </a:graphic>
          </wp:inline>
        </w:drawing>
      </w:r>
    </w:p>
    <w:p w14:paraId="7A911807" w14:textId="35046D20" w:rsidR="00F75BB7" w:rsidRPr="008A7681" w:rsidRDefault="00F75BB7" w:rsidP="00F75BB7">
      <w:pPr>
        <w:pStyle w:val="ListParagraph"/>
        <w:ind w:left="1357"/>
        <w:jc w:val="center"/>
        <w:rPr>
          <w:rFonts w:cs="Times New Roman"/>
          <w:sz w:val="20"/>
          <w:szCs w:val="20"/>
        </w:rPr>
      </w:pPr>
      <w:r w:rsidRPr="008A7681">
        <w:rPr>
          <w:rFonts w:cs="Times New Roman"/>
          <w:sz w:val="20"/>
          <w:szCs w:val="20"/>
        </w:rPr>
        <w:t>1</w:t>
      </w:r>
      <w:r>
        <w:rPr>
          <w:rFonts w:cs="Times New Roman"/>
          <w:sz w:val="20"/>
          <w:szCs w:val="20"/>
        </w:rPr>
        <w:t>0. att. Aktīvo pakalpojumu lapa</w:t>
      </w:r>
    </w:p>
    <w:p w14:paraId="274590E4" w14:textId="77777777" w:rsidR="005F2957" w:rsidRPr="008A7681" w:rsidRDefault="005F2957" w:rsidP="005F2957">
      <w:pPr>
        <w:jc w:val="center"/>
        <w:rPr>
          <w:rFonts w:cs="Times New Roman"/>
        </w:rPr>
      </w:pPr>
      <w:r w:rsidRPr="008A7681">
        <w:rPr>
          <w:rFonts w:cs="Times New Roman"/>
          <w:noProof/>
          <w:lang w:val="en-GB" w:eastAsia="en-GB" w:bidi="ar-SA"/>
        </w:rPr>
        <w:drawing>
          <wp:inline distT="0" distB="0" distL="0" distR="0" wp14:anchorId="12ECC1E5" wp14:editId="1FD7396C">
            <wp:extent cx="5231959" cy="3508158"/>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35285" cy="3510388"/>
                    </a:xfrm>
                    <a:prstGeom prst="rect">
                      <a:avLst/>
                    </a:prstGeom>
                  </pic:spPr>
                </pic:pic>
              </a:graphicData>
            </a:graphic>
          </wp:inline>
        </w:drawing>
      </w:r>
    </w:p>
    <w:p w14:paraId="32D43B1E" w14:textId="7C110851" w:rsidR="005F2957" w:rsidRDefault="005F2957" w:rsidP="005F2957">
      <w:pPr>
        <w:pStyle w:val="ListParagraph"/>
        <w:numPr>
          <w:ilvl w:val="0"/>
          <w:numId w:val="30"/>
        </w:numPr>
        <w:jc w:val="center"/>
        <w:rPr>
          <w:rFonts w:cs="Times New Roman"/>
          <w:sz w:val="20"/>
          <w:szCs w:val="20"/>
        </w:rPr>
      </w:pPr>
      <w:r>
        <w:rPr>
          <w:rFonts w:cs="Times New Roman"/>
          <w:sz w:val="20"/>
          <w:szCs w:val="20"/>
        </w:rPr>
        <w:t>att. Atsauksmes rakstīšana</w:t>
      </w:r>
    </w:p>
    <w:p w14:paraId="74C4E6F1" w14:textId="77777777" w:rsidR="005F2957" w:rsidRPr="008A7681" w:rsidRDefault="005F2957" w:rsidP="005F2957">
      <w:pPr>
        <w:rPr>
          <w:rFonts w:cs="Times New Roman"/>
        </w:rPr>
      </w:pPr>
      <w:r w:rsidRPr="008A7681">
        <w:rPr>
          <w:rFonts w:cs="Times New Roman"/>
          <w:noProof/>
          <w:lang w:val="en-GB" w:eastAsia="en-GB" w:bidi="ar-SA"/>
        </w:rPr>
        <w:lastRenderedPageBreak/>
        <w:drawing>
          <wp:inline distT="0" distB="0" distL="0" distR="0" wp14:anchorId="46B8DD3D" wp14:editId="3D0C37F0">
            <wp:extent cx="5671993" cy="3069203"/>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8632" cy="3078207"/>
                    </a:xfrm>
                    <a:prstGeom prst="rect">
                      <a:avLst/>
                    </a:prstGeom>
                  </pic:spPr>
                </pic:pic>
              </a:graphicData>
            </a:graphic>
          </wp:inline>
        </w:drawing>
      </w:r>
    </w:p>
    <w:p w14:paraId="40DC9008" w14:textId="403FC74C" w:rsidR="005F2957" w:rsidRPr="008A7681" w:rsidRDefault="005F2957" w:rsidP="005F2957">
      <w:pPr>
        <w:pStyle w:val="ListParagraph"/>
        <w:ind w:left="1357"/>
        <w:jc w:val="center"/>
        <w:rPr>
          <w:rFonts w:cs="Times New Roman"/>
          <w:sz w:val="20"/>
          <w:szCs w:val="20"/>
        </w:rPr>
      </w:pPr>
      <w:r>
        <w:rPr>
          <w:rFonts w:cs="Times New Roman"/>
          <w:sz w:val="20"/>
          <w:szCs w:val="20"/>
        </w:rPr>
        <w:t>12</w:t>
      </w:r>
      <w:r w:rsidRPr="008A7681">
        <w:rPr>
          <w:rFonts w:cs="Times New Roman"/>
          <w:sz w:val="20"/>
          <w:szCs w:val="20"/>
        </w:rPr>
        <w:t>. att. Ad</w:t>
      </w:r>
      <w:r>
        <w:rPr>
          <w:rFonts w:cs="Times New Roman"/>
          <w:sz w:val="20"/>
          <w:szCs w:val="20"/>
        </w:rPr>
        <w:t>ministrātora pakalpojumu sadaļa</w:t>
      </w:r>
    </w:p>
    <w:p w14:paraId="688E4CB5" w14:textId="77777777" w:rsidR="005F2957" w:rsidRPr="008A7681" w:rsidRDefault="005F2957" w:rsidP="005F2957">
      <w:pPr>
        <w:pStyle w:val="ListParagraph"/>
        <w:ind w:left="0"/>
        <w:jc w:val="center"/>
        <w:rPr>
          <w:rFonts w:cs="Times New Roman"/>
          <w:sz w:val="20"/>
          <w:szCs w:val="20"/>
        </w:rPr>
      </w:pPr>
      <w:r w:rsidRPr="008A7681">
        <w:rPr>
          <w:rFonts w:cs="Times New Roman"/>
          <w:noProof/>
          <w:lang w:val="en-GB" w:eastAsia="en-GB" w:bidi="ar-SA"/>
        </w:rPr>
        <w:drawing>
          <wp:inline distT="0" distB="0" distL="0" distR="0" wp14:anchorId="18CAD6AB" wp14:editId="389A27DA">
            <wp:extent cx="4945712" cy="3861929"/>
            <wp:effectExtent l="0" t="0" r="762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2409" cy="3867159"/>
                    </a:xfrm>
                    <a:prstGeom prst="rect">
                      <a:avLst/>
                    </a:prstGeom>
                  </pic:spPr>
                </pic:pic>
              </a:graphicData>
            </a:graphic>
          </wp:inline>
        </w:drawing>
      </w:r>
    </w:p>
    <w:p w14:paraId="1EB2EA8A" w14:textId="0E514C4F" w:rsidR="005F2957" w:rsidRDefault="005F2957" w:rsidP="005F2957">
      <w:pPr>
        <w:pStyle w:val="ListParagraph"/>
        <w:jc w:val="center"/>
        <w:rPr>
          <w:rFonts w:cs="Times New Roman"/>
          <w:sz w:val="20"/>
          <w:szCs w:val="20"/>
        </w:rPr>
      </w:pPr>
      <w:r>
        <w:rPr>
          <w:rFonts w:cs="Times New Roman"/>
          <w:sz w:val="20"/>
          <w:szCs w:val="20"/>
        </w:rPr>
        <w:t>13</w:t>
      </w:r>
      <w:r w:rsidRPr="008A7681">
        <w:rPr>
          <w:rFonts w:cs="Times New Roman"/>
          <w:sz w:val="20"/>
          <w:szCs w:val="20"/>
        </w:rPr>
        <w:t>. att</w:t>
      </w:r>
      <w:r>
        <w:rPr>
          <w:rFonts w:cs="Times New Roman"/>
          <w:sz w:val="20"/>
          <w:szCs w:val="20"/>
        </w:rPr>
        <w:t>. Pakalpojuma rediģēšanas forma</w:t>
      </w:r>
    </w:p>
    <w:p w14:paraId="32660533" w14:textId="77777777" w:rsidR="005F2957" w:rsidRPr="008A7681" w:rsidRDefault="005F2957" w:rsidP="005F2957">
      <w:pPr>
        <w:jc w:val="center"/>
        <w:rPr>
          <w:rFonts w:cs="Times New Roman"/>
        </w:rPr>
      </w:pPr>
      <w:r w:rsidRPr="008A7681">
        <w:rPr>
          <w:rFonts w:cs="Times New Roman"/>
          <w:noProof/>
          <w:lang w:val="en-GB" w:eastAsia="en-GB" w:bidi="ar-SA"/>
        </w:rPr>
        <w:drawing>
          <wp:inline distT="0" distB="0" distL="0" distR="0" wp14:anchorId="6CEAF44E" wp14:editId="0CAB4076">
            <wp:extent cx="3228975" cy="115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8975" cy="1152525"/>
                    </a:xfrm>
                    <a:prstGeom prst="rect">
                      <a:avLst/>
                    </a:prstGeom>
                  </pic:spPr>
                </pic:pic>
              </a:graphicData>
            </a:graphic>
          </wp:inline>
        </w:drawing>
      </w:r>
    </w:p>
    <w:p w14:paraId="0EE23632" w14:textId="374AA1FD" w:rsidR="005F2957" w:rsidRPr="008A7681" w:rsidRDefault="005F2957" w:rsidP="005F2957">
      <w:pPr>
        <w:pStyle w:val="ListParagraph"/>
        <w:ind w:left="0"/>
        <w:jc w:val="center"/>
        <w:rPr>
          <w:rFonts w:cs="Times New Roman"/>
          <w:sz w:val="20"/>
          <w:szCs w:val="20"/>
        </w:rPr>
      </w:pPr>
      <w:r>
        <w:rPr>
          <w:rFonts w:cs="Times New Roman"/>
          <w:sz w:val="20"/>
          <w:szCs w:val="20"/>
        </w:rPr>
        <w:t>14</w:t>
      </w:r>
      <w:r w:rsidRPr="008A7681">
        <w:rPr>
          <w:rFonts w:cs="Times New Roman"/>
          <w:sz w:val="20"/>
          <w:szCs w:val="20"/>
        </w:rPr>
        <w:t>. att. Pakalpojuma reitings pirms atsauksmes apstiprināšanas</w:t>
      </w:r>
    </w:p>
    <w:p w14:paraId="1745C647" w14:textId="77777777" w:rsidR="005F2957" w:rsidRPr="008A7681" w:rsidRDefault="005F2957" w:rsidP="005F2957">
      <w:pPr>
        <w:pStyle w:val="ListParagraph"/>
        <w:ind w:left="0"/>
        <w:jc w:val="center"/>
        <w:rPr>
          <w:rFonts w:cs="Times New Roman"/>
          <w:sz w:val="20"/>
          <w:szCs w:val="20"/>
        </w:rPr>
      </w:pPr>
      <w:r w:rsidRPr="008A7681">
        <w:rPr>
          <w:rFonts w:cs="Times New Roman"/>
          <w:noProof/>
          <w:lang w:val="en-GB" w:eastAsia="en-GB" w:bidi="ar-SA"/>
        </w:rPr>
        <w:lastRenderedPageBreak/>
        <w:drawing>
          <wp:inline distT="0" distB="0" distL="0" distR="0" wp14:anchorId="20D4A68B" wp14:editId="1905D467">
            <wp:extent cx="2895600" cy="971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95600" cy="971550"/>
                    </a:xfrm>
                    <a:prstGeom prst="rect">
                      <a:avLst/>
                    </a:prstGeom>
                  </pic:spPr>
                </pic:pic>
              </a:graphicData>
            </a:graphic>
          </wp:inline>
        </w:drawing>
      </w:r>
    </w:p>
    <w:p w14:paraId="6AD4486A" w14:textId="271912C3" w:rsidR="005F2957" w:rsidRPr="008A7681" w:rsidRDefault="005F2957" w:rsidP="005F2957">
      <w:pPr>
        <w:pStyle w:val="ListParagraph"/>
        <w:ind w:left="0"/>
        <w:jc w:val="center"/>
        <w:rPr>
          <w:rFonts w:cs="Times New Roman"/>
          <w:sz w:val="20"/>
          <w:szCs w:val="20"/>
        </w:rPr>
      </w:pPr>
      <w:r>
        <w:rPr>
          <w:rFonts w:cs="Times New Roman"/>
          <w:sz w:val="20"/>
          <w:szCs w:val="20"/>
        </w:rPr>
        <w:t>15</w:t>
      </w:r>
      <w:r w:rsidRPr="008A7681">
        <w:rPr>
          <w:rFonts w:cs="Times New Roman"/>
          <w:sz w:val="20"/>
          <w:szCs w:val="20"/>
        </w:rPr>
        <w:t>. att. Pakalpojuma reitings pēc</w:t>
      </w:r>
      <w:r>
        <w:rPr>
          <w:rFonts w:cs="Times New Roman"/>
          <w:sz w:val="20"/>
          <w:szCs w:val="20"/>
        </w:rPr>
        <w:t xml:space="preserve"> atsauksmes apstiprināšanas</w:t>
      </w:r>
    </w:p>
    <w:p w14:paraId="5FE934DC" w14:textId="77777777" w:rsidR="005F2957" w:rsidRPr="008A7681" w:rsidRDefault="005F2957" w:rsidP="005F2957">
      <w:pPr>
        <w:pStyle w:val="ListParagraph"/>
        <w:jc w:val="center"/>
        <w:rPr>
          <w:rFonts w:cs="Times New Roman"/>
          <w:sz w:val="20"/>
          <w:szCs w:val="20"/>
        </w:rPr>
      </w:pPr>
    </w:p>
    <w:p w14:paraId="62EB88B5" w14:textId="77777777" w:rsidR="00F75BB7" w:rsidRPr="00D54CDB" w:rsidRDefault="00F75BB7" w:rsidP="00D54CDB"/>
    <w:sectPr w:rsidR="00F75BB7" w:rsidRPr="00D54CDB" w:rsidSect="00EA2912">
      <w:headerReference w:type="default" r:id="rId81"/>
      <w:footerReference w:type="default" r:id="rId82"/>
      <w:headerReference w:type="first" r:id="rId83"/>
      <w:footerReference w:type="first" r:id="rId84"/>
      <w:pgSz w:w="11907" w:h="16840" w:code="9"/>
      <w:pgMar w:top="1134"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8CC6A" w14:textId="77777777" w:rsidR="003C34B9" w:rsidRDefault="003C34B9">
      <w:r>
        <w:separator/>
      </w:r>
    </w:p>
  </w:endnote>
  <w:endnote w:type="continuationSeparator" w:id="0">
    <w:p w14:paraId="25FDDF49" w14:textId="77777777" w:rsidR="003C34B9" w:rsidRDefault="003C3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BA"/>
    <w:family w:val="swiss"/>
    <w:pitch w:val="variable"/>
    <w:sig w:usb0="E1002EFF" w:usb1="C000605B" w:usb2="00000029" w:usb3="00000000" w:csb0="000101FF" w:csb1="00000000"/>
  </w:font>
  <w:font w:name="Bitstream Cyberbit">
    <w:altName w:val="Times New Roman"/>
    <w:panose1 w:val="00000000000000000000"/>
    <w:charset w:val="00"/>
    <w:family w:val="roman"/>
    <w:notTrueType/>
    <w:pitch w:val="default"/>
  </w:font>
  <w:font w:name="Calibri Light">
    <w:panose1 w:val="020F0302020204030204"/>
    <w:charset w:val="BA"/>
    <w:family w:val="swiss"/>
    <w:pitch w:val="variable"/>
    <w:sig w:usb0="E4002EFF" w:usb1="C000247B" w:usb2="00000009" w:usb3="00000000" w:csb0="000001FF" w:csb1="00000000"/>
  </w:font>
  <w:font w:name="Calibri">
    <w:panose1 w:val="020F05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750E0" w14:textId="77777777" w:rsidR="008C6D3A" w:rsidRDefault="008C6D3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14:paraId="2DE42BF4" w14:textId="77777777" w:rsidTr="3489205A">
      <w:tc>
        <w:tcPr>
          <w:tcW w:w="3020" w:type="dxa"/>
        </w:tcPr>
        <w:p w14:paraId="3F71986B" w14:textId="35491850" w:rsidR="008C6D3A" w:rsidRDefault="008C6D3A" w:rsidP="3489205A">
          <w:pPr>
            <w:pStyle w:val="Header"/>
            <w:ind w:left="-115"/>
          </w:pPr>
        </w:p>
      </w:tc>
      <w:tc>
        <w:tcPr>
          <w:tcW w:w="3020" w:type="dxa"/>
        </w:tcPr>
        <w:p w14:paraId="32B2AE27" w14:textId="2CC70A14" w:rsidR="008C6D3A" w:rsidRDefault="008C6D3A" w:rsidP="3489205A">
          <w:pPr>
            <w:pStyle w:val="Header"/>
            <w:jc w:val="center"/>
          </w:pPr>
        </w:p>
      </w:tc>
      <w:tc>
        <w:tcPr>
          <w:tcW w:w="3020" w:type="dxa"/>
        </w:tcPr>
        <w:p w14:paraId="15B68720" w14:textId="430243C0" w:rsidR="008C6D3A" w:rsidRDefault="008C6D3A" w:rsidP="3489205A">
          <w:pPr>
            <w:pStyle w:val="Header"/>
            <w:ind w:right="-115"/>
            <w:jc w:val="right"/>
          </w:pPr>
        </w:p>
      </w:tc>
    </w:tr>
  </w:tbl>
  <w:p w14:paraId="40F3C06D" w14:textId="24F8A3A3" w:rsidR="008C6D3A" w:rsidRDefault="008C6D3A" w:rsidP="3489205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54FCA" w14:textId="5246EC7C" w:rsidR="008C6D3A" w:rsidRPr="00EA2912" w:rsidRDefault="008C6D3A">
    <w:pPr>
      <w:pStyle w:val="Footer"/>
      <w:framePr w:wrap="around" w:vAnchor="text" w:hAnchor="margin" w:xAlign="right" w:y="1"/>
      <w:rPr>
        <w:rStyle w:val="PageNumber"/>
        <w:rFonts w:cs="Times New Roman"/>
        <w:sz w:val="20"/>
        <w:szCs w:val="20"/>
      </w:rPr>
    </w:pPr>
    <w:r w:rsidRPr="00EA2912">
      <w:rPr>
        <w:rStyle w:val="PageNumber"/>
        <w:rFonts w:cs="Times New Roman"/>
        <w:sz w:val="20"/>
        <w:szCs w:val="20"/>
      </w:rPr>
      <w:fldChar w:fldCharType="begin"/>
    </w:r>
    <w:r w:rsidRPr="00EA2912">
      <w:rPr>
        <w:rStyle w:val="PageNumber"/>
        <w:rFonts w:cs="Times New Roman"/>
        <w:sz w:val="20"/>
        <w:szCs w:val="20"/>
      </w:rPr>
      <w:instrText xml:space="preserve">PAGE  </w:instrText>
    </w:r>
    <w:r w:rsidRPr="00EA2912">
      <w:rPr>
        <w:rStyle w:val="PageNumber"/>
        <w:rFonts w:cs="Times New Roman"/>
        <w:sz w:val="20"/>
        <w:szCs w:val="20"/>
      </w:rPr>
      <w:fldChar w:fldCharType="separate"/>
    </w:r>
    <w:r w:rsidR="00DB3D08">
      <w:rPr>
        <w:rStyle w:val="PageNumber"/>
        <w:rFonts w:cs="Times New Roman"/>
        <w:noProof/>
        <w:sz w:val="20"/>
        <w:szCs w:val="20"/>
      </w:rPr>
      <w:t>63</w:t>
    </w:r>
    <w:r w:rsidRPr="00EA2912">
      <w:rPr>
        <w:rStyle w:val="PageNumber"/>
        <w:rFonts w:cs="Times New Roman"/>
        <w:sz w:val="20"/>
        <w:szCs w:val="20"/>
      </w:rPr>
      <w:fldChar w:fldCharType="end"/>
    </w:r>
  </w:p>
  <w:p w14:paraId="2192E1E2" w14:textId="77777777" w:rsidR="008C6D3A" w:rsidRDefault="008C6D3A">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14:paraId="1AE2DF5D" w14:textId="77777777" w:rsidTr="3489205A">
      <w:tc>
        <w:tcPr>
          <w:tcW w:w="3020" w:type="dxa"/>
        </w:tcPr>
        <w:p w14:paraId="116F0136" w14:textId="324A6C74" w:rsidR="008C6D3A" w:rsidRDefault="008C6D3A" w:rsidP="3489205A">
          <w:pPr>
            <w:pStyle w:val="Header"/>
            <w:ind w:left="-115"/>
          </w:pPr>
        </w:p>
      </w:tc>
      <w:tc>
        <w:tcPr>
          <w:tcW w:w="3020" w:type="dxa"/>
        </w:tcPr>
        <w:p w14:paraId="6516B23D" w14:textId="2A2D4B0C" w:rsidR="008C6D3A" w:rsidRDefault="008C6D3A" w:rsidP="3489205A">
          <w:pPr>
            <w:pStyle w:val="Header"/>
            <w:jc w:val="center"/>
          </w:pPr>
        </w:p>
      </w:tc>
      <w:tc>
        <w:tcPr>
          <w:tcW w:w="3020" w:type="dxa"/>
        </w:tcPr>
        <w:p w14:paraId="27CE1274" w14:textId="5A50B22B" w:rsidR="008C6D3A" w:rsidRDefault="008C6D3A" w:rsidP="3489205A">
          <w:pPr>
            <w:pStyle w:val="Header"/>
            <w:ind w:right="-115"/>
            <w:jc w:val="right"/>
          </w:pPr>
        </w:p>
      </w:tc>
    </w:tr>
  </w:tbl>
  <w:p w14:paraId="66F6E886" w14:textId="6455A4FA" w:rsidR="008C6D3A" w:rsidRDefault="008C6D3A" w:rsidP="348920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5CD7B" w14:textId="77777777" w:rsidR="003C34B9" w:rsidRDefault="003C34B9">
      <w:r>
        <w:separator/>
      </w:r>
    </w:p>
  </w:footnote>
  <w:footnote w:type="continuationSeparator" w:id="0">
    <w:p w14:paraId="5022B4AA" w14:textId="77777777" w:rsidR="003C34B9" w:rsidRDefault="003C34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14:paraId="77C2E361" w14:textId="77777777" w:rsidTr="3489205A">
      <w:tc>
        <w:tcPr>
          <w:tcW w:w="3020" w:type="dxa"/>
        </w:tcPr>
        <w:p w14:paraId="554AF36A" w14:textId="1CB1497D" w:rsidR="008C6D3A" w:rsidRDefault="008C6D3A" w:rsidP="3489205A">
          <w:pPr>
            <w:pStyle w:val="Header"/>
            <w:ind w:left="-115"/>
          </w:pPr>
        </w:p>
      </w:tc>
      <w:tc>
        <w:tcPr>
          <w:tcW w:w="3020" w:type="dxa"/>
        </w:tcPr>
        <w:p w14:paraId="0AF1E549" w14:textId="00FE3A71" w:rsidR="008C6D3A" w:rsidRDefault="008C6D3A" w:rsidP="3489205A">
          <w:pPr>
            <w:pStyle w:val="Header"/>
            <w:jc w:val="center"/>
          </w:pPr>
        </w:p>
      </w:tc>
      <w:tc>
        <w:tcPr>
          <w:tcW w:w="3020" w:type="dxa"/>
        </w:tcPr>
        <w:p w14:paraId="229CFBD1" w14:textId="5E56226D" w:rsidR="008C6D3A" w:rsidRDefault="008C6D3A" w:rsidP="3489205A">
          <w:pPr>
            <w:pStyle w:val="Header"/>
            <w:ind w:right="-115"/>
            <w:jc w:val="right"/>
          </w:pPr>
        </w:p>
      </w:tc>
    </w:tr>
  </w:tbl>
  <w:p w14:paraId="07175012" w14:textId="533AA209" w:rsidR="008C6D3A" w:rsidRDefault="008C6D3A" w:rsidP="3489205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C6D3A" w14:paraId="71C2085A" w14:textId="77777777" w:rsidTr="3489205A">
      <w:tc>
        <w:tcPr>
          <w:tcW w:w="3020" w:type="dxa"/>
        </w:tcPr>
        <w:p w14:paraId="31EDFC9F" w14:textId="5B337336" w:rsidR="008C6D3A" w:rsidRDefault="008C6D3A" w:rsidP="3489205A">
          <w:pPr>
            <w:pStyle w:val="Header"/>
            <w:ind w:left="-115"/>
          </w:pPr>
        </w:p>
      </w:tc>
      <w:tc>
        <w:tcPr>
          <w:tcW w:w="3020" w:type="dxa"/>
        </w:tcPr>
        <w:p w14:paraId="16026B64" w14:textId="600DA616" w:rsidR="008C6D3A" w:rsidRDefault="008C6D3A" w:rsidP="3489205A">
          <w:pPr>
            <w:pStyle w:val="Header"/>
            <w:jc w:val="center"/>
          </w:pPr>
        </w:p>
      </w:tc>
      <w:tc>
        <w:tcPr>
          <w:tcW w:w="3020" w:type="dxa"/>
        </w:tcPr>
        <w:p w14:paraId="4ED218DA" w14:textId="5AC845AF" w:rsidR="008C6D3A" w:rsidRDefault="008C6D3A" w:rsidP="3489205A">
          <w:pPr>
            <w:pStyle w:val="Header"/>
            <w:ind w:right="-115"/>
            <w:jc w:val="right"/>
          </w:pPr>
        </w:p>
      </w:tc>
    </w:tr>
  </w:tbl>
  <w:p w14:paraId="5DDFE7AF" w14:textId="733FF1FC" w:rsidR="008C6D3A" w:rsidRDefault="008C6D3A" w:rsidP="3489205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BF36" w14:textId="77777777" w:rsidR="008C6D3A" w:rsidRDefault="008C6D3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FA711" w14:textId="77777777" w:rsidR="008C6D3A" w:rsidRDefault="008C6D3A">
    <w:pPr>
      <w:pStyle w:val="Header"/>
    </w:pPr>
  </w:p>
</w:hdr>
</file>

<file path=word/intelligence2.xml><?xml version="1.0" encoding="utf-8"?>
<int2:intelligence xmlns:int2="http://schemas.microsoft.com/office/intelligence/2020/intelligence">
  <int2:observations>
    <int2:textHash int2:hashCode="JpwUvPXZeh7RCu" int2:id="ytoLjDpP">
      <int2:state int2:type="LegacyProofing" int2:value="Rejected"/>
    </int2:textHash>
    <int2:textHash int2:hashCode="3+jkzJZb+gsaMJ" int2:id="2WQCdNWI">
      <int2:state int2:type="LegacyProofing" int2:value="Rejected"/>
    </int2:textHash>
    <int2:textHash int2:hashCode="abb7nMlYSdJnSb" int2:id="yWcsbyBo">
      <int2:state int2:type="LegacyProofing" int2:value="Rejected"/>
    </int2:textHash>
    <int2:textHash int2:hashCode="17EVUQoPDWFR3n" int2:id="WR4zvuiC">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81E22"/>
    <w:multiLevelType w:val="hybridMultilevel"/>
    <w:tmpl w:val="4A2ABB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38B1040"/>
    <w:multiLevelType w:val="multilevel"/>
    <w:tmpl w:val="EDA68B30"/>
    <w:lvl w:ilvl="0">
      <w:start w:val="1"/>
      <w:numFmt w:val="decimal"/>
      <w:lvlText w:val="%1."/>
      <w:lvlJc w:val="left"/>
      <w:pPr>
        <w:ind w:left="720" w:hanging="360"/>
      </w:pPr>
      <w:rPr>
        <w:rFonts w:ascii="Times New Roman" w:eastAsia="Times New Roman" w:hAnsi="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E140E5"/>
    <w:multiLevelType w:val="hybridMultilevel"/>
    <w:tmpl w:val="7FBA842A"/>
    <w:lvl w:ilvl="0" w:tplc="08090001">
      <w:start w:val="1"/>
      <w:numFmt w:val="bullet"/>
      <w:lvlText w:val=""/>
      <w:lvlJc w:val="left"/>
      <w:pPr>
        <w:ind w:left="936" w:hanging="360"/>
      </w:pPr>
      <w:rPr>
        <w:rFonts w:ascii="Symbol" w:hAnsi="Symbol" w:hint="default"/>
      </w:rPr>
    </w:lvl>
    <w:lvl w:ilvl="1" w:tplc="08090003">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3" w15:restartNumberingAfterBreak="0">
    <w:nsid w:val="10F704BD"/>
    <w:multiLevelType w:val="hybridMultilevel"/>
    <w:tmpl w:val="CDE2CB2C"/>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 w15:restartNumberingAfterBreak="0">
    <w:nsid w:val="12B42CCA"/>
    <w:multiLevelType w:val="multilevel"/>
    <w:tmpl w:val="EDA68B30"/>
    <w:lvl w:ilvl="0">
      <w:start w:val="1"/>
      <w:numFmt w:val="decimal"/>
      <w:lvlText w:val="%1."/>
      <w:lvlJc w:val="left"/>
      <w:pPr>
        <w:ind w:left="720" w:hanging="360"/>
      </w:pPr>
      <w:rPr>
        <w:rFonts w:ascii="Times New Roman" w:eastAsia="Times New Roman" w:hAnsi="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943A98"/>
    <w:multiLevelType w:val="hybridMultilevel"/>
    <w:tmpl w:val="26329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77591"/>
    <w:multiLevelType w:val="hybridMultilevel"/>
    <w:tmpl w:val="1BC24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9644F2"/>
    <w:multiLevelType w:val="hybridMultilevel"/>
    <w:tmpl w:val="7936A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A6151D"/>
    <w:multiLevelType w:val="hybridMultilevel"/>
    <w:tmpl w:val="67384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D4058"/>
    <w:multiLevelType w:val="multilevel"/>
    <w:tmpl w:val="6CAC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71E2A"/>
    <w:multiLevelType w:val="multilevel"/>
    <w:tmpl w:val="EDA68B30"/>
    <w:lvl w:ilvl="0">
      <w:start w:val="1"/>
      <w:numFmt w:val="decimal"/>
      <w:lvlText w:val="%1."/>
      <w:lvlJc w:val="left"/>
      <w:pPr>
        <w:ind w:left="360" w:hanging="360"/>
      </w:pPr>
      <w:rPr>
        <w:rFonts w:ascii="Times New Roman" w:eastAsia="Times New Roman" w:hAnsi="Times New Roman" w:cs="Arial Unicode M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309E5391"/>
    <w:multiLevelType w:val="multilevel"/>
    <w:tmpl w:val="7EEA40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3296639B"/>
    <w:multiLevelType w:val="hybridMultilevel"/>
    <w:tmpl w:val="FE4AE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B24341"/>
    <w:multiLevelType w:val="hybridMultilevel"/>
    <w:tmpl w:val="C466FF34"/>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4" w15:restartNumberingAfterBreak="0">
    <w:nsid w:val="3CE43141"/>
    <w:multiLevelType w:val="hybridMultilevel"/>
    <w:tmpl w:val="EB443502"/>
    <w:lvl w:ilvl="0" w:tplc="0809000F">
      <w:start w:val="1"/>
      <w:numFmt w:val="decimal"/>
      <w:lvlText w:val="%1."/>
      <w:lvlJc w:val="left"/>
      <w:pPr>
        <w:ind w:left="1357" w:hanging="360"/>
      </w:pPr>
    </w:lvl>
    <w:lvl w:ilvl="1" w:tplc="08090019" w:tentative="1">
      <w:start w:val="1"/>
      <w:numFmt w:val="lowerLetter"/>
      <w:lvlText w:val="%2."/>
      <w:lvlJc w:val="left"/>
      <w:pPr>
        <w:ind w:left="2077" w:hanging="360"/>
      </w:pPr>
    </w:lvl>
    <w:lvl w:ilvl="2" w:tplc="0809001B" w:tentative="1">
      <w:start w:val="1"/>
      <w:numFmt w:val="lowerRoman"/>
      <w:lvlText w:val="%3."/>
      <w:lvlJc w:val="right"/>
      <w:pPr>
        <w:ind w:left="2797" w:hanging="180"/>
      </w:pPr>
    </w:lvl>
    <w:lvl w:ilvl="3" w:tplc="0809000F" w:tentative="1">
      <w:start w:val="1"/>
      <w:numFmt w:val="decimal"/>
      <w:lvlText w:val="%4."/>
      <w:lvlJc w:val="left"/>
      <w:pPr>
        <w:ind w:left="3517" w:hanging="360"/>
      </w:pPr>
    </w:lvl>
    <w:lvl w:ilvl="4" w:tplc="08090019" w:tentative="1">
      <w:start w:val="1"/>
      <w:numFmt w:val="lowerLetter"/>
      <w:lvlText w:val="%5."/>
      <w:lvlJc w:val="left"/>
      <w:pPr>
        <w:ind w:left="4237" w:hanging="360"/>
      </w:pPr>
    </w:lvl>
    <w:lvl w:ilvl="5" w:tplc="0809001B" w:tentative="1">
      <w:start w:val="1"/>
      <w:numFmt w:val="lowerRoman"/>
      <w:lvlText w:val="%6."/>
      <w:lvlJc w:val="right"/>
      <w:pPr>
        <w:ind w:left="4957" w:hanging="180"/>
      </w:pPr>
    </w:lvl>
    <w:lvl w:ilvl="6" w:tplc="0809000F" w:tentative="1">
      <w:start w:val="1"/>
      <w:numFmt w:val="decimal"/>
      <w:lvlText w:val="%7."/>
      <w:lvlJc w:val="left"/>
      <w:pPr>
        <w:ind w:left="5677" w:hanging="360"/>
      </w:pPr>
    </w:lvl>
    <w:lvl w:ilvl="7" w:tplc="08090019" w:tentative="1">
      <w:start w:val="1"/>
      <w:numFmt w:val="lowerLetter"/>
      <w:lvlText w:val="%8."/>
      <w:lvlJc w:val="left"/>
      <w:pPr>
        <w:ind w:left="6397" w:hanging="360"/>
      </w:pPr>
    </w:lvl>
    <w:lvl w:ilvl="8" w:tplc="0809001B" w:tentative="1">
      <w:start w:val="1"/>
      <w:numFmt w:val="lowerRoman"/>
      <w:lvlText w:val="%9."/>
      <w:lvlJc w:val="right"/>
      <w:pPr>
        <w:ind w:left="7117" w:hanging="180"/>
      </w:pPr>
    </w:lvl>
  </w:abstractNum>
  <w:abstractNum w:abstractNumId="15" w15:restartNumberingAfterBreak="0">
    <w:nsid w:val="40163D51"/>
    <w:multiLevelType w:val="hybridMultilevel"/>
    <w:tmpl w:val="0988D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4425A"/>
    <w:multiLevelType w:val="hybridMultilevel"/>
    <w:tmpl w:val="1BE6B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931445"/>
    <w:multiLevelType w:val="multilevel"/>
    <w:tmpl w:val="82D8FF9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835FA5"/>
    <w:multiLevelType w:val="hybridMultilevel"/>
    <w:tmpl w:val="EC701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7D62F4"/>
    <w:multiLevelType w:val="hybridMultilevel"/>
    <w:tmpl w:val="E4926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762ACF"/>
    <w:multiLevelType w:val="multilevel"/>
    <w:tmpl w:val="EDA68B30"/>
    <w:lvl w:ilvl="0">
      <w:start w:val="1"/>
      <w:numFmt w:val="decimal"/>
      <w:lvlText w:val="%1."/>
      <w:lvlJc w:val="left"/>
      <w:pPr>
        <w:ind w:left="720" w:hanging="360"/>
      </w:pPr>
      <w:rPr>
        <w:rFonts w:ascii="Times New Roman" w:eastAsia="Times New Roman" w:hAnsi="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F925B6A"/>
    <w:multiLevelType w:val="multilevel"/>
    <w:tmpl w:val="EDA68B30"/>
    <w:lvl w:ilvl="0">
      <w:start w:val="1"/>
      <w:numFmt w:val="decimal"/>
      <w:lvlText w:val="%1."/>
      <w:lvlJc w:val="left"/>
      <w:pPr>
        <w:ind w:left="720" w:hanging="360"/>
      </w:pPr>
      <w:rPr>
        <w:rFonts w:ascii="Times New Roman" w:eastAsia="Times New Roman" w:hAnsi="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01C1457"/>
    <w:multiLevelType w:val="hybridMultilevel"/>
    <w:tmpl w:val="0D164C4C"/>
    <w:lvl w:ilvl="0" w:tplc="08090001">
      <w:start w:val="1"/>
      <w:numFmt w:val="bullet"/>
      <w:lvlText w:val=""/>
      <w:lvlJc w:val="left"/>
      <w:pPr>
        <w:ind w:left="1296" w:hanging="360"/>
      </w:pPr>
      <w:rPr>
        <w:rFonts w:ascii="Symbol" w:hAnsi="Symbol" w:hint="default"/>
      </w:rPr>
    </w:lvl>
    <w:lvl w:ilvl="1" w:tplc="08090003">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3" w15:restartNumberingAfterBreak="0">
    <w:nsid w:val="537C7F6D"/>
    <w:multiLevelType w:val="multilevel"/>
    <w:tmpl w:val="EDA68B30"/>
    <w:lvl w:ilvl="0">
      <w:start w:val="1"/>
      <w:numFmt w:val="decimal"/>
      <w:lvlText w:val="%1."/>
      <w:lvlJc w:val="left"/>
      <w:pPr>
        <w:ind w:left="720" w:hanging="360"/>
      </w:pPr>
      <w:rPr>
        <w:rFonts w:ascii="Times New Roman" w:eastAsia="Times New Roman" w:hAnsi="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9920EDC"/>
    <w:multiLevelType w:val="hybridMultilevel"/>
    <w:tmpl w:val="82D6C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903F30"/>
    <w:multiLevelType w:val="hybridMultilevel"/>
    <w:tmpl w:val="8DD81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E1333"/>
    <w:multiLevelType w:val="hybridMultilevel"/>
    <w:tmpl w:val="8B7EC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914440"/>
    <w:multiLevelType w:val="hybridMultilevel"/>
    <w:tmpl w:val="41640A22"/>
    <w:lvl w:ilvl="0" w:tplc="0809000F">
      <w:start w:val="1"/>
      <w:numFmt w:val="decimal"/>
      <w:lvlText w:val="%1."/>
      <w:lvlJc w:val="left"/>
      <w:pPr>
        <w:ind w:left="1357" w:hanging="360"/>
      </w:pPr>
    </w:lvl>
    <w:lvl w:ilvl="1" w:tplc="08090019" w:tentative="1">
      <w:start w:val="1"/>
      <w:numFmt w:val="lowerLetter"/>
      <w:lvlText w:val="%2."/>
      <w:lvlJc w:val="left"/>
      <w:pPr>
        <w:ind w:left="2077" w:hanging="360"/>
      </w:pPr>
    </w:lvl>
    <w:lvl w:ilvl="2" w:tplc="0809001B" w:tentative="1">
      <w:start w:val="1"/>
      <w:numFmt w:val="lowerRoman"/>
      <w:lvlText w:val="%3."/>
      <w:lvlJc w:val="right"/>
      <w:pPr>
        <w:ind w:left="2797" w:hanging="180"/>
      </w:pPr>
    </w:lvl>
    <w:lvl w:ilvl="3" w:tplc="0809000F" w:tentative="1">
      <w:start w:val="1"/>
      <w:numFmt w:val="decimal"/>
      <w:lvlText w:val="%4."/>
      <w:lvlJc w:val="left"/>
      <w:pPr>
        <w:ind w:left="3517" w:hanging="360"/>
      </w:pPr>
    </w:lvl>
    <w:lvl w:ilvl="4" w:tplc="08090019" w:tentative="1">
      <w:start w:val="1"/>
      <w:numFmt w:val="lowerLetter"/>
      <w:lvlText w:val="%5."/>
      <w:lvlJc w:val="left"/>
      <w:pPr>
        <w:ind w:left="4237" w:hanging="360"/>
      </w:pPr>
    </w:lvl>
    <w:lvl w:ilvl="5" w:tplc="0809001B" w:tentative="1">
      <w:start w:val="1"/>
      <w:numFmt w:val="lowerRoman"/>
      <w:lvlText w:val="%6."/>
      <w:lvlJc w:val="right"/>
      <w:pPr>
        <w:ind w:left="4957" w:hanging="180"/>
      </w:pPr>
    </w:lvl>
    <w:lvl w:ilvl="6" w:tplc="0809000F" w:tentative="1">
      <w:start w:val="1"/>
      <w:numFmt w:val="decimal"/>
      <w:lvlText w:val="%7."/>
      <w:lvlJc w:val="left"/>
      <w:pPr>
        <w:ind w:left="5677" w:hanging="360"/>
      </w:pPr>
    </w:lvl>
    <w:lvl w:ilvl="7" w:tplc="08090019" w:tentative="1">
      <w:start w:val="1"/>
      <w:numFmt w:val="lowerLetter"/>
      <w:lvlText w:val="%8."/>
      <w:lvlJc w:val="left"/>
      <w:pPr>
        <w:ind w:left="6397" w:hanging="360"/>
      </w:pPr>
    </w:lvl>
    <w:lvl w:ilvl="8" w:tplc="0809001B" w:tentative="1">
      <w:start w:val="1"/>
      <w:numFmt w:val="lowerRoman"/>
      <w:lvlText w:val="%9."/>
      <w:lvlJc w:val="right"/>
      <w:pPr>
        <w:ind w:left="7117" w:hanging="180"/>
      </w:pPr>
    </w:lvl>
  </w:abstractNum>
  <w:abstractNum w:abstractNumId="28" w15:restartNumberingAfterBreak="0">
    <w:nsid w:val="6DA94A1C"/>
    <w:multiLevelType w:val="hybridMultilevel"/>
    <w:tmpl w:val="AD04092E"/>
    <w:lvl w:ilvl="0" w:tplc="08090001">
      <w:start w:val="1"/>
      <w:numFmt w:val="bullet"/>
      <w:lvlText w:val=""/>
      <w:lvlJc w:val="left"/>
      <w:pPr>
        <w:ind w:left="1296" w:hanging="360"/>
      </w:pPr>
      <w:rPr>
        <w:rFonts w:ascii="Symbol" w:hAnsi="Symbol" w:hint="default"/>
      </w:rPr>
    </w:lvl>
    <w:lvl w:ilvl="1" w:tplc="08090003">
      <w:start w:val="1"/>
      <w:numFmt w:val="bullet"/>
      <w:lvlText w:val="o"/>
      <w:lvlJc w:val="left"/>
      <w:pPr>
        <w:ind w:left="2016" w:hanging="360"/>
      </w:pPr>
      <w:rPr>
        <w:rFonts w:ascii="Courier New" w:hAnsi="Courier New" w:cs="Courier New" w:hint="default"/>
      </w:rPr>
    </w:lvl>
    <w:lvl w:ilvl="2" w:tplc="08090005">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9" w15:restartNumberingAfterBreak="0">
    <w:nsid w:val="6EEA6311"/>
    <w:multiLevelType w:val="hybridMultilevel"/>
    <w:tmpl w:val="90B86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C0671A"/>
    <w:multiLevelType w:val="multilevel"/>
    <w:tmpl w:val="EDA68B30"/>
    <w:lvl w:ilvl="0">
      <w:start w:val="1"/>
      <w:numFmt w:val="decimal"/>
      <w:lvlText w:val="%1."/>
      <w:lvlJc w:val="left"/>
      <w:pPr>
        <w:ind w:left="720" w:hanging="360"/>
      </w:pPr>
      <w:rPr>
        <w:rFonts w:ascii="Times New Roman" w:eastAsia="Times New Roman" w:hAnsi="Times New Roman" w:cs="Arial Unicode M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5227C9A"/>
    <w:multiLevelType w:val="hybridMultilevel"/>
    <w:tmpl w:val="DF903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4170F4"/>
    <w:multiLevelType w:val="hybridMultilevel"/>
    <w:tmpl w:val="230CC4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B960718"/>
    <w:multiLevelType w:val="hybridMultilevel"/>
    <w:tmpl w:val="B0ECF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8"/>
  </w:num>
  <w:num w:numId="4">
    <w:abstractNumId w:val="15"/>
  </w:num>
  <w:num w:numId="5">
    <w:abstractNumId w:val="19"/>
  </w:num>
  <w:num w:numId="6">
    <w:abstractNumId w:val="7"/>
  </w:num>
  <w:num w:numId="7">
    <w:abstractNumId w:val="12"/>
  </w:num>
  <w:num w:numId="8">
    <w:abstractNumId w:val="8"/>
  </w:num>
  <w:num w:numId="9">
    <w:abstractNumId w:val="16"/>
  </w:num>
  <w:num w:numId="10">
    <w:abstractNumId w:val="3"/>
  </w:num>
  <w:num w:numId="11">
    <w:abstractNumId w:val="10"/>
  </w:num>
  <w:num w:numId="12">
    <w:abstractNumId w:val="26"/>
  </w:num>
  <w:num w:numId="13">
    <w:abstractNumId w:val="5"/>
  </w:num>
  <w:num w:numId="14">
    <w:abstractNumId w:val="14"/>
  </w:num>
  <w:num w:numId="15">
    <w:abstractNumId w:val="27"/>
  </w:num>
  <w:num w:numId="16">
    <w:abstractNumId w:val="23"/>
  </w:num>
  <w:num w:numId="17">
    <w:abstractNumId w:val="2"/>
  </w:num>
  <w:num w:numId="18">
    <w:abstractNumId w:val="22"/>
  </w:num>
  <w:num w:numId="19">
    <w:abstractNumId w:val="28"/>
  </w:num>
  <w:num w:numId="20">
    <w:abstractNumId w:val="17"/>
  </w:num>
  <w:num w:numId="21">
    <w:abstractNumId w:val="32"/>
  </w:num>
  <w:num w:numId="22">
    <w:abstractNumId w:val="0"/>
  </w:num>
  <w:num w:numId="23">
    <w:abstractNumId w:val="6"/>
  </w:num>
  <w:num w:numId="24">
    <w:abstractNumId w:val="9"/>
  </w:num>
  <w:num w:numId="25">
    <w:abstractNumId w:val="29"/>
  </w:num>
  <w:num w:numId="26">
    <w:abstractNumId w:val="31"/>
  </w:num>
  <w:num w:numId="27">
    <w:abstractNumId w:val="24"/>
  </w:num>
  <w:num w:numId="28">
    <w:abstractNumId w:val="33"/>
  </w:num>
  <w:num w:numId="29">
    <w:abstractNumId w:val="13"/>
  </w:num>
  <w:num w:numId="30">
    <w:abstractNumId w:val="4"/>
  </w:num>
  <w:num w:numId="31">
    <w:abstractNumId w:val="30"/>
  </w:num>
  <w:num w:numId="32">
    <w:abstractNumId w:val="1"/>
  </w:num>
  <w:num w:numId="33">
    <w:abstractNumId w:val="20"/>
  </w:num>
  <w:num w:numId="34">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47E"/>
    <w:rsid w:val="00003F2F"/>
    <w:rsid w:val="00006976"/>
    <w:rsid w:val="00007C3F"/>
    <w:rsid w:val="00013955"/>
    <w:rsid w:val="000146B7"/>
    <w:rsid w:val="000148C7"/>
    <w:rsid w:val="00015202"/>
    <w:rsid w:val="00020AA0"/>
    <w:rsid w:val="00025858"/>
    <w:rsid w:val="000260BC"/>
    <w:rsid w:val="000264F2"/>
    <w:rsid w:val="00026F52"/>
    <w:rsid w:val="00033771"/>
    <w:rsid w:val="00034C24"/>
    <w:rsid w:val="00036055"/>
    <w:rsid w:val="00041BA1"/>
    <w:rsid w:val="000435E6"/>
    <w:rsid w:val="00054832"/>
    <w:rsid w:val="00073EE9"/>
    <w:rsid w:val="00073EF8"/>
    <w:rsid w:val="00074A65"/>
    <w:rsid w:val="000805E3"/>
    <w:rsid w:val="00091B95"/>
    <w:rsid w:val="000A5363"/>
    <w:rsid w:val="000A7F9C"/>
    <w:rsid w:val="000C1378"/>
    <w:rsid w:val="000E2FC8"/>
    <w:rsid w:val="000E370C"/>
    <w:rsid w:val="000E78EB"/>
    <w:rsid w:val="000F0D29"/>
    <w:rsid w:val="000F48A0"/>
    <w:rsid w:val="001038BF"/>
    <w:rsid w:val="00104EA1"/>
    <w:rsid w:val="00104F8B"/>
    <w:rsid w:val="00105C12"/>
    <w:rsid w:val="00112230"/>
    <w:rsid w:val="001122DC"/>
    <w:rsid w:val="00122BF0"/>
    <w:rsid w:val="00130342"/>
    <w:rsid w:val="00132A63"/>
    <w:rsid w:val="00147AAF"/>
    <w:rsid w:val="00171A37"/>
    <w:rsid w:val="00173A5D"/>
    <w:rsid w:val="00175D9E"/>
    <w:rsid w:val="0019005D"/>
    <w:rsid w:val="00193DF7"/>
    <w:rsid w:val="001A0458"/>
    <w:rsid w:val="001A2A0F"/>
    <w:rsid w:val="001A6F3D"/>
    <w:rsid w:val="001B3E6E"/>
    <w:rsid w:val="001B4327"/>
    <w:rsid w:val="001C33FB"/>
    <w:rsid w:val="001D0CC6"/>
    <w:rsid w:val="001D2B3D"/>
    <w:rsid w:val="001D7E5F"/>
    <w:rsid w:val="001E4C63"/>
    <w:rsid w:val="001E5FED"/>
    <w:rsid w:val="001F090F"/>
    <w:rsid w:val="001F58ED"/>
    <w:rsid w:val="001F645E"/>
    <w:rsid w:val="001F6561"/>
    <w:rsid w:val="001F70F4"/>
    <w:rsid w:val="002031CC"/>
    <w:rsid w:val="00205EB7"/>
    <w:rsid w:val="00211506"/>
    <w:rsid w:val="002239B3"/>
    <w:rsid w:val="00235113"/>
    <w:rsid w:val="00243A08"/>
    <w:rsid w:val="0024437D"/>
    <w:rsid w:val="002460AA"/>
    <w:rsid w:val="00246337"/>
    <w:rsid w:val="00255A00"/>
    <w:rsid w:val="002655B2"/>
    <w:rsid w:val="002716F6"/>
    <w:rsid w:val="0027530C"/>
    <w:rsid w:val="00277B89"/>
    <w:rsid w:val="002867BC"/>
    <w:rsid w:val="002932F7"/>
    <w:rsid w:val="002958FA"/>
    <w:rsid w:val="002A411C"/>
    <w:rsid w:val="002C3667"/>
    <w:rsid w:val="002C425D"/>
    <w:rsid w:val="002E6F31"/>
    <w:rsid w:val="002F1C18"/>
    <w:rsid w:val="002F5AC3"/>
    <w:rsid w:val="002F7932"/>
    <w:rsid w:val="00302D16"/>
    <w:rsid w:val="0030671E"/>
    <w:rsid w:val="00310ED7"/>
    <w:rsid w:val="0031207A"/>
    <w:rsid w:val="003217CF"/>
    <w:rsid w:val="00322CD3"/>
    <w:rsid w:val="003244DE"/>
    <w:rsid w:val="0032593E"/>
    <w:rsid w:val="00325E32"/>
    <w:rsid w:val="00326646"/>
    <w:rsid w:val="00330BFD"/>
    <w:rsid w:val="003311F0"/>
    <w:rsid w:val="00343916"/>
    <w:rsid w:val="003548B1"/>
    <w:rsid w:val="00355BB2"/>
    <w:rsid w:val="00357B34"/>
    <w:rsid w:val="003618A7"/>
    <w:rsid w:val="00364E45"/>
    <w:rsid w:val="00366BED"/>
    <w:rsid w:val="00371041"/>
    <w:rsid w:val="00372007"/>
    <w:rsid w:val="00374859"/>
    <w:rsid w:val="003761E7"/>
    <w:rsid w:val="00377271"/>
    <w:rsid w:val="003837CB"/>
    <w:rsid w:val="00387E42"/>
    <w:rsid w:val="003A068C"/>
    <w:rsid w:val="003B15C3"/>
    <w:rsid w:val="003B21A1"/>
    <w:rsid w:val="003B4D7F"/>
    <w:rsid w:val="003C036D"/>
    <w:rsid w:val="003C34B9"/>
    <w:rsid w:val="003D5D81"/>
    <w:rsid w:val="003D7A24"/>
    <w:rsid w:val="003E591D"/>
    <w:rsid w:val="003E748C"/>
    <w:rsid w:val="003E7884"/>
    <w:rsid w:val="003F060F"/>
    <w:rsid w:val="003F602D"/>
    <w:rsid w:val="0041461B"/>
    <w:rsid w:val="00416515"/>
    <w:rsid w:val="00423A16"/>
    <w:rsid w:val="00425A1C"/>
    <w:rsid w:val="00430305"/>
    <w:rsid w:val="00431532"/>
    <w:rsid w:val="00433175"/>
    <w:rsid w:val="004333B1"/>
    <w:rsid w:val="00443436"/>
    <w:rsid w:val="00444BC5"/>
    <w:rsid w:val="00450F16"/>
    <w:rsid w:val="00464EBC"/>
    <w:rsid w:val="00470DE6"/>
    <w:rsid w:val="00477A8A"/>
    <w:rsid w:val="00480C80"/>
    <w:rsid w:val="004905DF"/>
    <w:rsid w:val="00492158"/>
    <w:rsid w:val="004A209A"/>
    <w:rsid w:val="004B33A3"/>
    <w:rsid w:val="004B7673"/>
    <w:rsid w:val="004C0662"/>
    <w:rsid w:val="004D17B0"/>
    <w:rsid w:val="004E0C81"/>
    <w:rsid w:val="004E0F9D"/>
    <w:rsid w:val="00501208"/>
    <w:rsid w:val="0051395F"/>
    <w:rsid w:val="00515C0A"/>
    <w:rsid w:val="0052059B"/>
    <w:rsid w:val="00521A17"/>
    <w:rsid w:val="0052568F"/>
    <w:rsid w:val="00526B49"/>
    <w:rsid w:val="0054502D"/>
    <w:rsid w:val="00546C62"/>
    <w:rsid w:val="00553169"/>
    <w:rsid w:val="00565242"/>
    <w:rsid w:val="00576A50"/>
    <w:rsid w:val="005773C8"/>
    <w:rsid w:val="005840BF"/>
    <w:rsid w:val="00587431"/>
    <w:rsid w:val="00591746"/>
    <w:rsid w:val="00595251"/>
    <w:rsid w:val="005B47A6"/>
    <w:rsid w:val="005C70B4"/>
    <w:rsid w:val="005C7512"/>
    <w:rsid w:val="005D083B"/>
    <w:rsid w:val="005D43CE"/>
    <w:rsid w:val="005D5663"/>
    <w:rsid w:val="005F2957"/>
    <w:rsid w:val="00603023"/>
    <w:rsid w:val="00603A6A"/>
    <w:rsid w:val="00603FDB"/>
    <w:rsid w:val="0060461F"/>
    <w:rsid w:val="00610B4A"/>
    <w:rsid w:val="00613534"/>
    <w:rsid w:val="006216AE"/>
    <w:rsid w:val="00625AF2"/>
    <w:rsid w:val="00627517"/>
    <w:rsid w:val="00627F5E"/>
    <w:rsid w:val="00630DA2"/>
    <w:rsid w:val="00632CEA"/>
    <w:rsid w:val="00642EF1"/>
    <w:rsid w:val="0064730D"/>
    <w:rsid w:val="00652367"/>
    <w:rsid w:val="00663532"/>
    <w:rsid w:val="00667447"/>
    <w:rsid w:val="00684FCA"/>
    <w:rsid w:val="00691FE9"/>
    <w:rsid w:val="00694BA8"/>
    <w:rsid w:val="006B2624"/>
    <w:rsid w:val="006C69BF"/>
    <w:rsid w:val="006C6A50"/>
    <w:rsid w:val="006D23D0"/>
    <w:rsid w:val="006D5DD2"/>
    <w:rsid w:val="006E465A"/>
    <w:rsid w:val="006F2DBC"/>
    <w:rsid w:val="006F3A07"/>
    <w:rsid w:val="006F3C05"/>
    <w:rsid w:val="006F3E55"/>
    <w:rsid w:val="006F5A3E"/>
    <w:rsid w:val="00705499"/>
    <w:rsid w:val="00706D3A"/>
    <w:rsid w:val="00707F5C"/>
    <w:rsid w:val="007144FC"/>
    <w:rsid w:val="00715942"/>
    <w:rsid w:val="007171B7"/>
    <w:rsid w:val="00717E2B"/>
    <w:rsid w:val="00721BC8"/>
    <w:rsid w:val="007236D2"/>
    <w:rsid w:val="00727EF7"/>
    <w:rsid w:val="00733B33"/>
    <w:rsid w:val="00743109"/>
    <w:rsid w:val="00746D25"/>
    <w:rsid w:val="00747BE2"/>
    <w:rsid w:val="00752683"/>
    <w:rsid w:val="00754CE0"/>
    <w:rsid w:val="00764C4E"/>
    <w:rsid w:val="0076683F"/>
    <w:rsid w:val="0078067C"/>
    <w:rsid w:val="007913F9"/>
    <w:rsid w:val="00793325"/>
    <w:rsid w:val="007A5913"/>
    <w:rsid w:val="007A59BD"/>
    <w:rsid w:val="007B4600"/>
    <w:rsid w:val="007B62B9"/>
    <w:rsid w:val="007C117F"/>
    <w:rsid w:val="007C414C"/>
    <w:rsid w:val="007D5AEF"/>
    <w:rsid w:val="007E0FCF"/>
    <w:rsid w:val="007E2827"/>
    <w:rsid w:val="007E5DFE"/>
    <w:rsid w:val="007F3744"/>
    <w:rsid w:val="007F54D0"/>
    <w:rsid w:val="007F7A41"/>
    <w:rsid w:val="008018A1"/>
    <w:rsid w:val="008077B2"/>
    <w:rsid w:val="0081523D"/>
    <w:rsid w:val="00817FAF"/>
    <w:rsid w:val="0082708F"/>
    <w:rsid w:val="0083179C"/>
    <w:rsid w:val="00834D16"/>
    <w:rsid w:val="0084096C"/>
    <w:rsid w:val="00844F3A"/>
    <w:rsid w:val="00847BB9"/>
    <w:rsid w:val="008679D3"/>
    <w:rsid w:val="00881735"/>
    <w:rsid w:val="00887070"/>
    <w:rsid w:val="008900A2"/>
    <w:rsid w:val="00890B1A"/>
    <w:rsid w:val="008928CF"/>
    <w:rsid w:val="008A3949"/>
    <w:rsid w:val="008A7681"/>
    <w:rsid w:val="008B16A3"/>
    <w:rsid w:val="008C0C7F"/>
    <w:rsid w:val="008C6D3A"/>
    <w:rsid w:val="008E7DE0"/>
    <w:rsid w:val="00901911"/>
    <w:rsid w:val="009117A9"/>
    <w:rsid w:val="00927937"/>
    <w:rsid w:val="0093522F"/>
    <w:rsid w:val="00937DB8"/>
    <w:rsid w:val="00950003"/>
    <w:rsid w:val="00963938"/>
    <w:rsid w:val="009760EC"/>
    <w:rsid w:val="00977F65"/>
    <w:rsid w:val="00980973"/>
    <w:rsid w:val="00987C73"/>
    <w:rsid w:val="00995D11"/>
    <w:rsid w:val="009A03AF"/>
    <w:rsid w:val="009B5C2C"/>
    <w:rsid w:val="009C2DCD"/>
    <w:rsid w:val="009C5D5A"/>
    <w:rsid w:val="009D41B1"/>
    <w:rsid w:val="009D56FF"/>
    <w:rsid w:val="009D6E25"/>
    <w:rsid w:val="009E51BA"/>
    <w:rsid w:val="009E789B"/>
    <w:rsid w:val="009F0D4C"/>
    <w:rsid w:val="009F3F23"/>
    <w:rsid w:val="009F4D88"/>
    <w:rsid w:val="009F7152"/>
    <w:rsid w:val="00A00F06"/>
    <w:rsid w:val="00A07C5F"/>
    <w:rsid w:val="00A122DD"/>
    <w:rsid w:val="00A2233E"/>
    <w:rsid w:val="00A25C80"/>
    <w:rsid w:val="00A31FD3"/>
    <w:rsid w:val="00A356BD"/>
    <w:rsid w:val="00A36441"/>
    <w:rsid w:val="00A57CFB"/>
    <w:rsid w:val="00A60CDB"/>
    <w:rsid w:val="00A734D5"/>
    <w:rsid w:val="00A76D6B"/>
    <w:rsid w:val="00A809FF"/>
    <w:rsid w:val="00A833C0"/>
    <w:rsid w:val="00A86A8F"/>
    <w:rsid w:val="00A871A5"/>
    <w:rsid w:val="00A91443"/>
    <w:rsid w:val="00AA4A89"/>
    <w:rsid w:val="00AB0CE9"/>
    <w:rsid w:val="00AB74A6"/>
    <w:rsid w:val="00AC2043"/>
    <w:rsid w:val="00AC20DB"/>
    <w:rsid w:val="00AC7A1D"/>
    <w:rsid w:val="00AD41A6"/>
    <w:rsid w:val="00AE029B"/>
    <w:rsid w:val="00AE0F58"/>
    <w:rsid w:val="00AF61E9"/>
    <w:rsid w:val="00B21B5C"/>
    <w:rsid w:val="00B21C9D"/>
    <w:rsid w:val="00B40D0A"/>
    <w:rsid w:val="00B51426"/>
    <w:rsid w:val="00B60715"/>
    <w:rsid w:val="00B623C7"/>
    <w:rsid w:val="00B648A2"/>
    <w:rsid w:val="00B64F2B"/>
    <w:rsid w:val="00B66854"/>
    <w:rsid w:val="00B73D3F"/>
    <w:rsid w:val="00B75524"/>
    <w:rsid w:val="00B80FCC"/>
    <w:rsid w:val="00B86651"/>
    <w:rsid w:val="00B87516"/>
    <w:rsid w:val="00B92467"/>
    <w:rsid w:val="00B93D51"/>
    <w:rsid w:val="00B93E96"/>
    <w:rsid w:val="00BA3676"/>
    <w:rsid w:val="00BB6361"/>
    <w:rsid w:val="00BB6B65"/>
    <w:rsid w:val="00BC148A"/>
    <w:rsid w:val="00BC238B"/>
    <w:rsid w:val="00BC404E"/>
    <w:rsid w:val="00BD0728"/>
    <w:rsid w:val="00BD3358"/>
    <w:rsid w:val="00BD68F5"/>
    <w:rsid w:val="00BF1271"/>
    <w:rsid w:val="00BF2537"/>
    <w:rsid w:val="00BF38C3"/>
    <w:rsid w:val="00C02673"/>
    <w:rsid w:val="00C02CD6"/>
    <w:rsid w:val="00C079F6"/>
    <w:rsid w:val="00C13190"/>
    <w:rsid w:val="00C15739"/>
    <w:rsid w:val="00C234AB"/>
    <w:rsid w:val="00C46FD2"/>
    <w:rsid w:val="00C5693D"/>
    <w:rsid w:val="00C64FC2"/>
    <w:rsid w:val="00C66347"/>
    <w:rsid w:val="00C72B31"/>
    <w:rsid w:val="00C73040"/>
    <w:rsid w:val="00C80E6B"/>
    <w:rsid w:val="00C8397F"/>
    <w:rsid w:val="00C95F93"/>
    <w:rsid w:val="00CA247E"/>
    <w:rsid w:val="00CB5421"/>
    <w:rsid w:val="00CC1CF7"/>
    <w:rsid w:val="00CD1104"/>
    <w:rsid w:val="00CE2727"/>
    <w:rsid w:val="00CE7321"/>
    <w:rsid w:val="00CF07F6"/>
    <w:rsid w:val="00CF2AB5"/>
    <w:rsid w:val="00D113B6"/>
    <w:rsid w:val="00D26016"/>
    <w:rsid w:val="00D431F7"/>
    <w:rsid w:val="00D43900"/>
    <w:rsid w:val="00D54CDB"/>
    <w:rsid w:val="00D5618A"/>
    <w:rsid w:val="00D62137"/>
    <w:rsid w:val="00D74135"/>
    <w:rsid w:val="00D80CFE"/>
    <w:rsid w:val="00D8253A"/>
    <w:rsid w:val="00D9753E"/>
    <w:rsid w:val="00DA6129"/>
    <w:rsid w:val="00DA6488"/>
    <w:rsid w:val="00DA6E50"/>
    <w:rsid w:val="00DB3D08"/>
    <w:rsid w:val="00DB5DAF"/>
    <w:rsid w:val="00DC25FA"/>
    <w:rsid w:val="00DC50CE"/>
    <w:rsid w:val="00DD13B7"/>
    <w:rsid w:val="00DD7671"/>
    <w:rsid w:val="00DD77BC"/>
    <w:rsid w:val="00DE1128"/>
    <w:rsid w:val="00DF2D1C"/>
    <w:rsid w:val="00DF58C0"/>
    <w:rsid w:val="00E21332"/>
    <w:rsid w:val="00E43152"/>
    <w:rsid w:val="00E53611"/>
    <w:rsid w:val="00E53963"/>
    <w:rsid w:val="00E63BE5"/>
    <w:rsid w:val="00E774EC"/>
    <w:rsid w:val="00E8544B"/>
    <w:rsid w:val="00E97275"/>
    <w:rsid w:val="00EA1A3A"/>
    <w:rsid w:val="00EA2912"/>
    <w:rsid w:val="00EA3591"/>
    <w:rsid w:val="00EA3D97"/>
    <w:rsid w:val="00EA7EC1"/>
    <w:rsid w:val="00ED758B"/>
    <w:rsid w:val="00EE0E1A"/>
    <w:rsid w:val="00EE121D"/>
    <w:rsid w:val="00EE18BD"/>
    <w:rsid w:val="00EF15E9"/>
    <w:rsid w:val="00EF6093"/>
    <w:rsid w:val="00EF6097"/>
    <w:rsid w:val="00F0234B"/>
    <w:rsid w:val="00F27AD5"/>
    <w:rsid w:val="00F340B8"/>
    <w:rsid w:val="00F41EBC"/>
    <w:rsid w:val="00F526F9"/>
    <w:rsid w:val="00F675DA"/>
    <w:rsid w:val="00F75BB7"/>
    <w:rsid w:val="00F81C63"/>
    <w:rsid w:val="00F829AE"/>
    <w:rsid w:val="00F8639B"/>
    <w:rsid w:val="00F87E5C"/>
    <w:rsid w:val="00F91252"/>
    <w:rsid w:val="00FA44A4"/>
    <w:rsid w:val="00FA644A"/>
    <w:rsid w:val="00FB0F86"/>
    <w:rsid w:val="00FC1C6C"/>
    <w:rsid w:val="00FC622E"/>
    <w:rsid w:val="00FC68E0"/>
    <w:rsid w:val="00FC71AF"/>
    <w:rsid w:val="00FD0506"/>
    <w:rsid w:val="00FE0A06"/>
    <w:rsid w:val="00FE4369"/>
    <w:rsid w:val="00FE6842"/>
    <w:rsid w:val="00FF4746"/>
    <w:rsid w:val="3489205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8A5F9B"/>
  <w15:chartTrackingRefBased/>
  <w15:docId w15:val="{9FDCB4D4-9F8B-4739-99C8-D81CFCF81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cs="Arial Unicode MS"/>
      <w:sz w:val="24"/>
      <w:szCs w:val="24"/>
      <w:lang w:eastAsia="ru-RU" w:bidi="lo-LA"/>
    </w:rPr>
  </w:style>
  <w:style w:type="paragraph" w:styleId="Heading1">
    <w:name w:val="heading 1"/>
    <w:basedOn w:val="Normal"/>
    <w:next w:val="Normal"/>
    <w:qFormat/>
    <w:pPr>
      <w:keepNext/>
      <w:numPr>
        <w:numId w:val="1"/>
      </w:numPr>
      <w:spacing w:before="360" w:after="240"/>
      <w:jc w:val="center"/>
      <w:outlineLvl w:val="0"/>
    </w:pPr>
    <w:rPr>
      <w:b/>
      <w:bCs/>
      <w:caps/>
      <w:sz w:val="28"/>
      <w:szCs w:val="28"/>
    </w:rPr>
  </w:style>
  <w:style w:type="paragraph" w:styleId="Heading2">
    <w:name w:val="heading 2"/>
    <w:basedOn w:val="Normal"/>
    <w:next w:val="Normal"/>
    <w:qFormat/>
    <w:pPr>
      <w:keepNext/>
      <w:numPr>
        <w:ilvl w:val="1"/>
        <w:numId w:val="1"/>
      </w:numPr>
      <w:spacing w:before="240" w:after="240"/>
      <w:jc w:val="center"/>
      <w:outlineLvl w:val="1"/>
    </w:pPr>
    <w:rPr>
      <w:b/>
      <w:bCs/>
      <w:sz w:val="28"/>
      <w:szCs w:val="28"/>
    </w:rPr>
  </w:style>
  <w:style w:type="paragraph" w:styleId="Heading3">
    <w:name w:val="heading 3"/>
    <w:basedOn w:val="Normal"/>
    <w:next w:val="Normal"/>
    <w:qFormat/>
    <w:rsid w:val="00FC1C6C"/>
    <w:pPr>
      <w:keepNext/>
      <w:numPr>
        <w:ilvl w:val="2"/>
        <w:numId w:val="1"/>
      </w:numPr>
      <w:spacing w:before="240" w:after="240"/>
      <w:outlineLvl w:val="2"/>
    </w:pPr>
    <w:rPr>
      <w:b/>
      <w:bCs/>
      <w:i/>
      <w:iCs/>
    </w:rPr>
  </w:style>
  <w:style w:type="paragraph" w:styleId="Heading4">
    <w:name w:val="heading 4"/>
    <w:basedOn w:val="Normal"/>
    <w:next w:val="Normal"/>
    <w:qFormat/>
    <w:pPr>
      <w:keepNext/>
      <w:spacing w:before="240"/>
      <w:jc w:val="center"/>
      <w:outlineLvl w:val="3"/>
    </w:pPr>
    <w:rPr>
      <w:b/>
      <w:bCs/>
      <w:sz w:val="28"/>
      <w:szCs w:val="28"/>
    </w:rPr>
  </w:style>
  <w:style w:type="paragraph" w:styleId="Heading6">
    <w:name w:val="heading 6"/>
    <w:basedOn w:val="Normal"/>
    <w:next w:val="Normal"/>
    <w:qFormat/>
    <w:pPr>
      <w:keepNext/>
      <w:overflowPunct w:val="0"/>
      <w:autoSpaceDE w:val="0"/>
      <w:autoSpaceDN w:val="0"/>
      <w:adjustRightInd w:val="0"/>
      <w:spacing w:before="120"/>
      <w:textAlignment w:val="baseline"/>
      <w:outlineLvl w:val="5"/>
    </w:pPr>
    <w:rPr>
      <w:b/>
      <w:bCs/>
      <w:sz w:val="30"/>
      <w:szCs w:val="3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360" w:after="240"/>
      <w:jc w:val="center"/>
      <w:outlineLvl w:val="0"/>
    </w:pPr>
    <w:rPr>
      <w:b/>
      <w:bCs/>
      <w:sz w:val="26"/>
      <w:szCs w:val="26"/>
      <w:lang w:val="en-GB"/>
    </w:rPr>
  </w:style>
  <w:style w:type="paragraph" w:styleId="Caption">
    <w:name w:val="caption"/>
    <w:basedOn w:val="Normal"/>
    <w:next w:val="Normal"/>
    <w:qFormat/>
    <w:pPr>
      <w:keepNext/>
      <w:spacing w:before="120"/>
      <w:jc w:val="right"/>
    </w:pPr>
  </w:style>
  <w:style w:type="paragraph" w:styleId="TOC1">
    <w:name w:val="toc 1"/>
    <w:basedOn w:val="Normal"/>
    <w:next w:val="Normal"/>
    <w:autoRedefine/>
    <w:uiPriority w:val="39"/>
    <w:pPr>
      <w:widowControl w:val="0"/>
      <w:spacing w:before="120"/>
    </w:pPr>
    <w:rPr>
      <w:snapToGrid w:val="0"/>
    </w:rPr>
  </w:style>
  <w:style w:type="paragraph" w:customStyle="1" w:styleId="Normal-Number3">
    <w:name w:val="Normal - Number 3"/>
    <w:basedOn w:val="Normal"/>
    <w:pPr>
      <w:widowControl w:val="0"/>
      <w:shd w:val="clear" w:color="auto" w:fill="FFFFFF"/>
      <w:tabs>
        <w:tab w:val="num" w:pos="360"/>
      </w:tabs>
      <w:spacing w:before="240"/>
    </w:pPr>
    <w:rPr>
      <w:snapToGrid w:val="0"/>
      <w:color w:val="000000"/>
    </w:rPr>
  </w:style>
  <w:style w:type="paragraph" w:customStyle="1" w:styleId="NormalarTab">
    <w:name w:val="Normal ar Tab"/>
    <w:basedOn w:val="Normal"/>
    <w:pPr>
      <w:widowControl w:val="0"/>
      <w:ind w:firstLine="720"/>
    </w:pPr>
    <w:rPr>
      <w:snapToGrid w:val="0"/>
      <w:spacing w:val="-2"/>
    </w:rPr>
  </w:style>
  <w:style w:type="paragraph" w:styleId="BodyTextIndent">
    <w:name w:val="Body Text Indent"/>
    <w:basedOn w:val="Normal"/>
    <w:pPr>
      <w:ind w:firstLine="567"/>
    </w:pPr>
  </w:style>
  <w:style w:type="paragraph" w:styleId="BodyText">
    <w:name w:val="Body Text"/>
    <w:basedOn w:val="Normal"/>
    <w:rPr>
      <w:sz w:val="22"/>
      <w:szCs w:val="22"/>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szCs w:val="16"/>
    </w:rPr>
  </w:style>
  <w:style w:type="paragraph" w:customStyle="1" w:styleId="Picture">
    <w:name w:val="Picture"/>
    <w:basedOn w:val="Normal"/>
    <w:next w:val="PictureCaption"/>
    <w:pPr>
      <w:keepNext/>
      <w:spacing w:before="120" w:after="240"/>
      <w:jc w:val="center"/>
    </w:pPr>
  </w:style>
  <w:style w:type="paragraph" w:customStyle="1" w:styleId="PictureCaption">
    <w:name w:val="PictureCaption"/>
    <w:basedOn w:val="Caption"/>
    <w:next w:val="NormalarTab"/>
    <w:pPr>
      <w:spacing w:before="0" w:after="240"/>
      <w:jc w:val="center"/>
    </w:pPr>
  </w:style>
  <w:style w:type="paragraph" w:styleId="CommentText">
    <w:name w:val="annotation text"/>
    <w:basedOn w:val="Normal"/>
    <w:semiHidden/>
    <w:rPr>
      <w:sz w:val="20"/>
      <w:szCs w:val="20"/>
    </w:rPr>
  </w:style>
  <w:style w:type="character" w:styleId="Hyperlink">
    <w:name w:val="Hyperlink"/>
    <w:uiPriority w:val="99"/>
    <w:rPr>
      <w:color w:val="0000FF"/>
      <w:u w:val="single"/>
    </w:rPr>
  </w:style>
  <w:style w:type="paragraph" w:styleId="BodyText2">
    <w:name w:val="Body Text 2"/>
    <w:basedOn w:val="Normal"/>
    <w:rPr>
      <w:sz w:val="28"/>
      <w:szCs w:val="28"/>
      <w:lang w:val="en-GB"/>
    </w:rPr>
  </w:style>
  <w:style w:type="paragraph" w:styleId="BalloonText">
    <w:name w:val="Balloon Text"/>
    <w:basedOn w:val="Normal"/>
    <w:semiHidden/>
    <w:rPr>
      <w:rFonts w:ascii="Tahoma" w:hAnsi="Tahoma"/>
      <w:sz w:val="16"/>
      <w:szCs w:val="16"/>
    </w:rPr>
  </w:style>
  <w:style w:type="paragraph" w:styleId="TOC2">
    <w:name w:val="toc 2"/>
    <w:basedOn w:val="Normal"/>
    <w:next w:val="Normal"/>
    <w:autoRedefine/>
    <w:uiPriority w:val="39"/>
    <w:pPr>
      <w:ind w:left="240"/>
    </w:pPr>
  </w:style>
  <w:style w:type="paragraph" w:styleId="Header">
    <w:name w:val="header"/>
    <w:basedOn w:val="Normal"/>
    <w:pPr>
      <w:tabs>
        <w:tab w:val="center" w:pos="4153"/>
        <w:tab w:val="right" w:pos="8306"/>
      </w:tabs>
      <w:spacing w:line="240" w:lineRule="auto"/>
      <w:jc w:val="left"/>
    </w:pPr>
    <w:rPr>
      <w:lang w:val="en-GB"/>
    </w:rPr>
  </w:style>
  <w:style w:type="character" w:customStyle="1" w:styleId="text31">
    <w:name w:val="text31"/>
    <w:rPr>
      <w:rFonts w:ascii="Bitstream Cyberbit" w:hAnsi="Bitstream Cyberbit" w:hint="default"/>
      <w:b/>
      <w:bCs/>
      <w:color w:val="00008B"/>
      <w:sz w:val="24"/>
      <w:szCs w:val="24"/>
    </w:rPr>
  </w:style>
  <w:style w:type="character" w:styleId="Strong">
    <w:name w:val="Strong"/>
    <w:qFormat/>
    <w:rPr>
      <w:b/>
      <w:bCs/>
    </w:rPr>
  </w:style>
  <w:style w:type="paragraph" w:styleId="Subtitle">
    <w:name w:val="Subtitle"/>
    <w:basedOn w:val="Normal"/>
    <w:qFormat/>
    <w:pPr>
      <w:jc w:val="center"/>
    </w:pPr>
    <w:rPr>
      <w:b/>
      <w:bCs/>
      <w:sz w:val="28"/>
      <w:szCs w:val="28"/>
    </w:rPr>
  </w:style>
  <w:style w:type="paragraph" w:styleId="TOC3">
    <w:name w:val="toc 3"/>
    <w:basedOn w:val="Normal"/>
    <w:next w:val="Normal"/>
    <w:autoRedefine/>
    <w:uiPriority w:val="39"/>
    <w:pPr>
      <w:ind w:left="480"/>
    </w:pPr>
    <w:rPr>
      <w:i/>
      <w:iCs/>
    </w:rPr>
  </w:style>
  <w:style w:type="paragraph" w:styleId="FootnoteText">
    <w:name w:val="footnote text"/>
    <w:basedOn w:val="Normal"/>
    <w:semiHidden/>
    <w:pPr>
      <w:spacing w:line="240" w:lineRule="auto"/>
    </w:pPr>
    <w:rPr>
      <w:sz w:val="20"/>
      <w:szCs w:val="20"/>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CaptTabulai">
    <w:name w:val="Capt Tabulai"/>
    <w:basedOn w:val="Normal"/>
    <w:pPr>
      <w:keepNext/>
      <w:jc w:val="right"/>
    </w:pPr>
  </w:style>
  <w:style w:type="paragraph" w:customStyle="1" w:styleId="TabulasNosaukums">
    <w:name w:val="Tabulas Nosaukums"/>
    <w:basedOn w:val="Normal"/>
    <w:next w:val="Normal"/>
    <w:pPr>
      <w:keepNext/>
      <w:spacing w:before="120" w:after="120"/>
      <w:jc w:val="center"/>
    </w:pPr>
    <w:rPr>
      <w:b/>
      <w:bCs/>
    </w:rPr>
  </w:style>
  <w:style w:type="paragraph" w:customStyle="1" w:styleId="Equation">
    <w:name w:val="Equation"/>
    <w:basedOn w:val="Normal"/>
    <w:pPr>
      <w:shd w:val="clear" w:color="auto" w:fill="FFFFFF"/>
      <w:tabs>
        <w:tab w:val="center" w:pos="4536"/>
        <w:tab w:val="right" w:pos="9072"/>
      </w:tabs>
      <w:spacing w:before="120" w:after="120"/>
    </w:pPr>
    <w:rPr>
      <w:color w:val="000000"/>
      <w:spacing w:val="12"/>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Indent2">
    <w:name w:val="Body Text Indent 2"/>
    <w:basedOn w:val="Normal"/>
    <w:pPr>
      <w:ind w:left="709"/>
    </w:pPr>
  </w:style>
  <w:style w:type="paragraph" w:styleId="BodyTextIndent3">
    <w:name w:val="Body Text Indent 3"/>
    <w:basedOn w:val="Normal"/>
    <w:rsid w:val="0082708F"/>
    <w:pPr>
      <w:widowControl w:val="0"/>
      <w:shd w:val="clear" w:color="auto" w:fill="FFFFFF"/>
      <w:spacing w:before="451" w:line="240" w:lineRule="auto"/>
      <w:ind w:left="2126"/>
    </w:pPr>
    <w:rPr>
      <w:snapToGrid w:val="0"/>
      <w:color w:val="000000"/>
      <w:spacing w:val="-2"/>
    </w:rPr>
  </w:style>
  <w:style w:type="paragraph" w:customStyle="1" w:styleId="CaptPielikumam">
    <w:name w:val="Capt Pielikumam"/>
    <w:basedOn w:val="Caption"/>
    <w:rsid w:val="00AA4A89"/>
    <w:pPr>
      <w:pageBreakBefore/>
      <w:widowControl w:val="0"/>
      <w:spacing w:before="0" w:after="120"/>
    </w:pPr>
    <w:rPr>
      <w:b/>
      <w:bCs/>
      <w:snapToGrid w:val="0"/>
      <w:lang w:eastAsia="en-US"/>
    </w:rPr>
  </w:style>
  <w:style w:type="paragraph" w:customStyle="1" w:styleId="fixed">
    <w:name w:val="fixed"/>
    <w:basedOn w:val="Normal"/>
    <w:rsid w:val="00A2233E"/>
    <w:pPr>
      <w:spacing w:before="100" w:beforeAutospacing="1" w:after="100" w:afterAutospacing="1" w:line="240" w:lineRule="auto"/>
      <w:jc w:val="left"/>
    </w:pPr>
    <w:rPr>
      <w:rFonts w:cs="Times New Roman"/>
      <w:lang w:eastAsia="lv-LV" w:bidi="ar-SA"/>
    </w:rPr>
  </w:style>
  <w:style w:type="table" w:styleId="TableGrid">
    <w:name w:val="Table Grid"/>
    <w:basedOn w:val="TableNormal"/>
    <w:rsid w:val="005D5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3761E7"/>
    <w:rPr>
      <w:rFonts w:cs="Arial Unicode MS"/>
      <w:sz w:val="24"/>
      <w:szCs w:val="24"/>
      <w:lang w:eastAsia="ru-RU" w:bidi="lo-LA"/>
    </w:rPr>
  </w:style>
  <w:style w:type="paragraph" w:styleId="TOCHeading">
    <w:name w:val="TOC Heading"/>
    <w:basedOn w:val="Heading1"/>
    <w:next w:val="Normal"/>
    <w:uiPriority w:val="39"/>
    <w:unhideWhenUsed/>
    <w:qFormat/>
    <w:rsid w:val="0052568F"/>
    <w:pPr>
      <w:keepLines/>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val="en-US" w:eastAsia="en-US" w:bidi="ar-SA"/>
    </w:rPr>
  </w:style>
  <w:style w:type="paragraph" w:styleId="ListParagraph">
    <w:name w:val="List Paragraph"/>
    <w:basedOn w:val="Normal"/>
    <w:uiPriority w:val="34"/>
    <w:qFormat/>
    <w:rsid w:val="006F3E55"/>
    <w:pPr>
      <w:ind w:left="720"/>
      <w:contextualSpacing/>
    </w:pPr>
  </w:style>
  <w:style w:type="character" w:styleId="FollowedHyperlink">
    <w:name w:val="FollowedHyperlink"/>
    <w:basedOn w:val="DefaultParagraphFont"/>
    <w:rsid w:val="00BC4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15899">
      <w:bodyDiv w:val="1"/>
      <w:marLeft w:val="0"/>
      <w:marRight w:val="0"/>
      <w:marTop w:val="0"/>
      <w:marBottom w:val="0"/>
      <w:divBdr>
        <w:top w:val="none" w:sz="0" w:space="0" w:color="auto"/>
        <w:left w:val="none" w:sz="0" w:space="0" w:color="auto"/>
        <w:bottom w:val="none" w:sz="0" w:space="0" w:color="auto"/>
        <w:right w:val="none" w:sz="0" w:space="0" w:color="auto"/>
      </w:divBdr>
      <w:divsChild>
        <w:div w:id="1020473301">
          <w:marLeft w:val="0"/>
          <w:marRight w:val="0"/>
          <w:marTop w:val="0"/>
          <w:marBottom w:val="0"/>
          <w:divBdr>
            <w:top w:val="none" w:sz="0" w:space="0" w:color="auto"/>
            <w:left w:val="none" w:sz="0" w:space="0" w:color="auto"/>
            <w:bottom w:val="none" w:sz="0" w:space="0" w:color="auto"/>
            <w:right w:val="none" w:sz="0" w:space="0" w:color="auto"/>
          </w:divBdr>
        </w:div>
      </w:divsChild>
    </w:div>
    <w:div w:id="809708479">
      <w:bodyDiv w:val="1"/>
      <w:marLeft w:val="0"/>
      <w:marRight w:val="0"/>
      <w:marTop w:val="0"/>
      <w:marBottom w:val="0"/>
      <w:divBdr>
        <w:top w:val="none" w:sz="0" w:space="0" w:color="auto"/>
        <w:left w:val="none" w:sz="0" w:space="0" w:color="auto"/>
        <w:bottom w:val="none" w:sz="0" w:space="0" w:color="auto"/>
        <w:right w:val="none" w:sz="0" w:space="0" w:color="auto"/>
      </w:divBdr>
    </w:div>
    <w:div w:id="993531366">
      <w:bodyDiv w:val="1"/>
      <w:marLeft w:val="0"/>
      <w:marRight w:val="0"/>
      <w:marTop w:val="0"/>
      <w:marBottom w:val="0"/>
      <w:divBdr>
        <w:top w:val="none" w:sz="0" w:space="0" w:color="auto"/>
        <w:left w:val="none" w:sz="0" w:space="0" w:color="auto"/>
        <w:bottom w:val="none" w:sz="0" w:space="0" w:color="auto"/>
        <w:right w:val="none" w:sz="0" w:space="0" w:color="auto"/>
      </w:divBdr>
    </w:div>
    <w:div w:id="194618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3techs.com/technologies/details/cp-javascript" TargetMode="External"/><Relationship Id="rId68" Type="http://schemas.openxmlformats.org/officeDocument/2006/relationships/image" Target="media/image45.png"/><Relationship Id="rId84" Type="http://schemas.openxmlformats.org/officeDocument/2006/relationships/footer" Target="footer4.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hyperlink" Target="https://css-tricks.com/responsive-data-tables/" TargetMode="External"/><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rvt-prog-kval-22/D42-Sefanovskis_Artjoms-Datu-uzskaites_un_apstrades_automatizeta_sistema" TargetMode="External"/><Relationship Id="rId64" Type="http://schemas.openxmlformats.org/officeDocument/2006/relationships/hyperlink" Target="https://summernote.org/" TargetMode="Externa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www.ionos.com/digitalguide/server/tools/xampp-tutorial-create-your-own-local-test-server/" TargetMode="External"/><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support.google.com/chrome/a/answer/7100626?hl=en"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w3schools.com/howto/howto_js_slideshow.asp"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developers.google.com/chart" TargetMode="External"/><Relationship Id="rId65" Type="http://schemas.openxmlformats.org/officeDocument/2006/relationships/hyperlink" Target="https://ieej.lv/sefanovskis"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eader" Target="header3.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mailto:j@mail.com"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mailto:l@mail.com" TargetMode="External"/><Relationship Id="rId45" Type="http://schemas.openxmlformats.org/officeDocument/2006/relationships/image" Target="media/image32.png"/><Relationship Id="rId66" Type="http://schemas.openxmlformats.org/officeDocument/2006/relationships/image" Target="media/image43.png"/><Relationship Id="rId61" Type="http://schemas.openxmlformats.org/officeDocument/2006/relationships/hyperlink" Target="https://cloudzy.com/which-browsers-use-the-least-memory/" TargetMode="External"/><Relationship Id="rId82" Type="http://schemas.openxmlformats.org/officeDocument/2006/relationships/footer" Target="footer3.xml"/><Relationship Id="Rbfd5f27d161a4a14" Type="http://schemas.microsoft.com/office/2020/10/relationships/intelligence" Target="intelligence2.xml"/></Relationships>
</file>

<file path=word/_rels/settings.xml.rels><?xml version="1.0" encoding="UTF-8" standalone="yes"?>
<Relationships xmlns="http://schemas.openxmlformats.org/package/2006/relationships"><Relationship Id="rId1" Type="http://schemas.openxmlformats.org/officeDocument/2006/relationships/attachedTemplate" Target="file:///D:\Ljudmila\My%20Documents\Ludmila_LASpg\MacProcess_2004_2005\NOformesana\MetRaksts\ITI_NobeigDarbuNoform_20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C51F38-478C-4196-A89C-63269DD73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ITI_NobeigDarbuNoform_2004.dot</Template>
  <TotalTime>118</TotalTime>
  <Pages>63</Pages>
  <Words>12217</Words>
  <Characters>69641</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Nobeiguma darbu noformēšana</vt:lpstr>
    </vt:vector>
  </TitlesOfParts>
  <Company>Private</Company>
  <LinksUpToDate>false</LinksUpToDate>
  <CharactersWithSpaces>81695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Nobeiguma darbu noformēšana</dc:title>
  <dc:subject/>
  <dc:creator>Ludmila Aleksejeva</dc:creator>
  <cp:keywords/>
  <dc:description/>
  <cp:lastModifiedBy>Artjoms Sefanovskis</cp:lastModifiedBy>
  <cp:revision>12</cp:revision>
  <cp:lastPrinted>2014-01-28T11:54:00Z</cp:lastPrinted>
  <dcterms:created xsi:type="dcterms:W3CDTF">2022-05-27T20:34:00Z</dcterms:created>
  <dcterms:modified xsi:type="dcterms:W3CDTF">2022-06-10T09:22:00Z</dcterms:modified>
</cp:coreProperties>
</file>